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F9FA" w14:textId="41EEE9E4" w:rsidR="009E26F1" w:rsidRPr="00CE02F5" w:rsidRDefault="0013017E" w:rsidP="00CE02F5">
      <w:pPr>
        <w:pStyle w:val="Title"/>
      </w:pPr>
      <w:r>
        <w:t>AESM</w:t>
      </w:r>
      <w:r w:rsidR="0012497D">
        <w:t xml:space="preserve"> </w:t>
      </w:r>
      <w:proofErr w:type="spellStart"/>
      <w:r w:rsidR="00F6090A">
        <w:t>XChange</w:t>
      </w:r>
      <w:proofErr w:type="spellEnd"/>
      <w:r w:rsidR="00F6090A">
        <w:t xml:space="preserve"> Configuration</w:t>
      </w:r>
      <w:r w:rsidR="00141746">
        <w:t xml:space="preserve"> (Internal)</w:t>
      </w:r>
    </w:p>
    <w:p w14:paraId="1FF59D46" w14:textId="1F4133FA" w:rsidR="009E26F1" w:rsidRPr="00CE02F5" w:rsidRDefault="0015289A" w:rsidP="00CE02F5">
      <w:pPr>
        <w:pStyle w:val="Subtitle"/>
      </w:pPr>
      <w:r>
        <w:t>Revision Date:</w:t>
      </w:r>
      <w:r w:rsidR="007F2EDA">
        <w:t xml:space="preserve"> </w:t>
      </w:r>
      <w:r w:rsidR="0013017E">
        <w:t>12</w:t>
      </w:r>
      <w:r>
        <w:t>/</w:t>
      </w:r>
      <w:r w:rsidR="006B5635">
        <w:t>0</w:t>
      </w:r>
      <w:r w:rsidR="0013017E">
        <w:t>3</w:t>
      </w:r>
      <w:r>
        <w:t>/202</w:t>
      </w:r>
      <w:r w:rsidR="006B5635">
        <w:t>4</w:t>
      </w:r>
    </w:p>
    <w:p w14:paraId="7890907F" w14:textId="77777777" w:rsidR="00054574" w:rsidRDefault="00054574" w:rsidP="003723F3"/>
    <w:p w14:paraId="5D04429C" w14:textId="77777777" w:rsidR="00054574" w:rsidRPr="00FD63C5" w:rsidRDefault="00054574" w:rsidP="003723F3">
      <w:pPr>
        <w:rPr>
          <w:u w:val="single"/>
        </w:rPr>
        <w:sectPr w:rsidR="00054574" w:rsidRPr="00FD63C5" w:rsidSect="008C17B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6" w:h="16838" w:code="9"/>
          <w:pgMar w:top="11057" w:right="1983" w:bottom="1588" w:left="3544" w:header="567" w:footer="567" w:gutter="0"/>
          <w:cols w:space="708"/>
          <w:formProt w:val="0"/>
          <w:docGrid w:linePitch="360"/>
        </w:sectPr>
      </w:pPr>
    </w:p>
    <w:p w14:paraId="077C38DC" w14:textId="77777777" w:rsidR="00AF7845" w:rsidRDefault="00AF7845" w:rsidP="00CE02F5">
      <w:pPr>
        <w:pStyle w:val="TOC"/>
      </w:pPr>
      <w:r>
        <w:lastRenderedPageBreak/>
        <w:fldChar w:fldCharType="begin"/>
      </w:r>
      <w:r>
        <w:instrText xml:space="preserve"> MACROBUTTON</w:instrText>
      </w:r>
      <w:r w:rsidRPr="00AB5C33">
        <w:instrText xml:space="preserve"> MACROVIDE </w:instrText>
      </w:r>
      <w:r w:rsidRPr="00F61019">
        <w:instrText>Table of contents</w:instrText>
      </w:r>
      <w:r>
        <w:fldChar w:fldCharType="end"/>
      </w:r>
    </w:p>
    <w:p w14:paraId="5E7652FC" w14:textId="2FFBC1F7" w:rsidR="008A4686" w:rsidRDefault="00AF7845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r>
        <w:fldChar w:fldCharType="begin"/>
      </w:r>
      <w:r>
        <w:instrText xml:space="preserve"> TOC \o "1-3" \h \z \t "Sous-Titre;1" </w:instrText>
      </w:r>
      <w:r>
        <w:fldChar w:fldCharType="separate"/>
      </w:r>
      <w:hyperlink w:anchor="_Toc159340581" w:history="1">
        <w:r w:rsidR="008A4686" w:rsidRPr="007B4555">
          <w:rPr>
            <w:rStyle w:val="Hyperlink"/>
          </w:rPr>
          <w:t>1.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Preface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_Toc159340581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3</w:t>
        </w:r>
        <w:r w:rsidR="008A4686">
          <w:rPr>
            <w:webHidden/>
          </w:rPr>
          <w:fldChar w:fldCharType="end"/>
        </w:r>
      </w:hyperlink>
    </w:p>
    <w:p w14:paraId="7C5A8966" w14:textId="2CD29E37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82" w:history="1">
        <w:r w:rsidR="008A4686" w:rsidRPr="007B4555">
          <w:rPr>
            <w:rStyle w:val="Hyperlink"/>
            <w:noProof/>
          </w:rPr>
          <w:t>1.1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Documentation objectives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_Toc159340582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3</w:t>
        </w:r>
        <w:r w:rsidR="008A4686">
          <w:rPr>
            <w:noProof/>
            <w:webHidden/>
          </w:rPr>
          <w:fldChar w:fldCharType="end"/>
        </w:r>
      </w:hyperlink>
    </w:p>
    <w:p w14:paraId="385617EC" w14:textId="2529D420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583" w:history="1">
        <w:r w:rsidR="008A4686" w:rsidRPr="007B4555">
          <w:rPr>
            <w:rStyle w:val="Hyperlink"/>
          </w:rPr>
          <w:t>2.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Customer Information and Existing Configuration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_Toc159340583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3</w:t>
        </w:r>
        <w:r w:rsidR="008A4686">
          <w:rPr>
            <w:webHidden/>
          </w:rPr>
          <w:fldChar w:fldCharType="end"/>
        </w:r>
      </w:hyperlink>
    </w:p>
    <w:p w14:paraId="59E09AF7" w14:textId="4A1EEEE0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84" w:history="1">
        <w:r w:rsidR="008A4686" w:rsidRPr="007B4555">
          <w:rPr>
            <w:rStyle w:val="Hyperlink"/>
            <w:noProof/>
          </w:rPr>
          <w:t>2.1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Vessel Backup Information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_Toc159340584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3</w:t>
        </w:r>
        <w:r w:rsidR="008A4686">
          <w:rPr>
            <w:noProof/>
            <w:webHidden/>
          </w:rPr>
          <w:fldChar w:fldCharType="end"/>
        </w:r>
      </w:hyperlink>
    </w:p>
    <w:p w14:paraId="18A5D498" w14:textId="7B764E42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585" w:history="1">
        <w:r w:rsidR="008A4686" w:rsidRPr="007B4555">
          <w:rPr>
            <w:rStyle w:val="Hyperlink"/>
          </w:rPr>
          <w:t>3.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Introduction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_Toc159340585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4</w:t>
        </w:r>
        <w:r w:rsidR="008A4686">
          <w:rPr>
            <w:webHidden/>
          </w:rPr>
          <w:fldChar w:fldCharType="end"/>
        </w:r>
      </w:hyperlink>
    </w:p>
    <w:p w14:paraId="2CD97D0C" w14:textId="503D3953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86" w:history="1">
        <w:r w:rsidR="008A4686" w:rsidRPr="007B4555">
          <w:rPr>
            <w:rStyle w:val="Hyperlink"/>
            <w:noProof/>
          </w:rPr>
          <w:t>3.1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Assumed on board network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_Toc159340586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4</w:t>
        </w:r>
        <w:r w:rsidR="008A4686">
          <w:rPr>
            <w:noProof/>
            <w:webHidden/>
          </w:rPr>
          <w:fldChar w:fldCharType="end"/>
        </w:r>
      </w:hyperlink>
    </w:p>
    <w:p w14:paraId="2E9F072F" w14:textId="6EB843EF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587" w:history="1">
        <w:r w:rsidR="008A4686" w:rsidRPr="007B4555">
          <w:rPr>
            <w:rStyle w:val="Hyperlink"/>
          </w:rPr>
          <w:t>4.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Communication Systems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_Toc159340587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5</w:t>
        </w:r>
        <w:r w:rsidR="008A4686">
          <w:rPr>
            <w:webHidden/>
          </w:rPr>
          <w:fldChar w:fldCharType="end"/>
        </w:r>
      </w:hyperlink>
    </w:p>
    <w:p w14:paraId="25E3570A" w14:textId="2DFC5CD9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88" w:history="1">
        <w:r w:rsidR="008A4686" w:rsidRPr="007B4555">
          <w:rPr>
            <w:rStyle w:val="Hyperlink"/>
            <w:noProof/>
          </w:rPr>
          <w:t>4.1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Existing and remaining on-board communication systems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_Toc159340588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5</w:t>
        </w:r>
        <w:r w:rsidR="008A4686">
          <w:rPr>
            <w:noProof/>
            <w:webHidden/>
          </w:rPr>
          <w:fldChar w:fldCharType="end"/>
        </w:r>
      </w:hyperlink>
    </w:p>
    <w:p w14:paraId="1D8EE09E" w14:textId="446CA841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89" w:history="1">
        <w:r w:rsidR="008A4686" w:rsidRPr="007B4555">
          <w:rPr>
            <w:rStyle w:val="Hyperlink"/>
            <w:noProof/>
          </w:rPr>
          <w:t>4.2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Terminals firewall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_Toc159340589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6</w:t>
        </w:r>
        <w:r w:rsidR="008A4686">
          <w:rPr>
            <w:noProof/>
            <w:webHidden/>
          </w:rPr>
          <w:fldChar w:fldCharType="end"/>
        </w:r>
      </w:hyperlink>
    </w:p>
    <w:p w14:paraId="0D4BD9E7" w14:textId="14576ADC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590" w:history="1">
        <w:r w:rsidR="008A4686" w:rsidRPr="007B4555">
          <w:rPr>
            <w:rStyle w:val="Hyperlink"/>
          </w:rPr>
          <w:t>5.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Advanced Network Configuration Parameters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_Toc159340590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7</w:t>
        </w:r>
        <w:r w:rsidR="008A4686">
          <w:rPr>
            <w:webHidden/>
          </w:rPr>
          <w:fldChar w:fldCharType="end"/>
        </w:r>
      </w:hyperlink>
    </w:p>
    <w:p w14:paraId="31F337DA" w14:textId="5DA5696F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1" w:history="1">
        <w:r w:rsidR="008A4686" w:rsidRPr="007B4555">
          <w:rPr>
            <w:rStyle w:val="Hyperlink"/>
            <w:noProof/>
          </w:rPr>
          <w:t>5.1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Generic parameters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_Toc159340591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7</w:t>
        </w:r>
        <w:r w:rsidR="008A4686">
          <w:rPr>
            <w:noProof/>
            <w:webHidden/>
          </w:rPr>
          <w:fldChar w:fldCharType="end"/>
        </w:r>
      </w:hyperlink>
    </w:p>
    <w:p w14:paraId="5AB2843B" w14:textId="568C20C4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2" w:history="1">
        <w:r w:rsidR="008A4686" w:rsidRPr="007B4555">
          <w:rPr>
            <w:rStyle w:val="Hyperlink"/>
            <w:noProof/>
          </w:rPr>
          <w:t>5.2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Network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_Toc159340592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7</w:t>
        </w:r>
        <w:r w:rsidR="008A4686">
          <w:rPr>
            <w:noProof/>
            <w:webHidden/>
          </w:rPr>
          <w:fldChar w:fldCharType="end"/>
        </w:r>
      </w:hyperlink>
    </w:p>
    <w:p w14:paraId="0D87A3B4" w14:textId="086BAB0C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3" w:history="1">
        <w:r w:rsidR="008A4686" w:rsidRPr="007B4555">
          <w:rPr>
            <w:rStyle w:val="Hyperlink"/>
            <w:noProof/>
          </w:rPr>
          <w:t>5.3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Interlan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_Toc159340593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9</w:t>
        </w:r>
        <w:r w:rsidR="008A4686">
          <w:rPr>
            <w:noProof/>
            <w:webHidden/>
          </w:rPr>
          <w:fldChar w:fldCharType="end"/>
        </w:r>
      </w:hyperlink>
    </w:p>
    <w:p w14:paraId="279FE2D2" w14:textId="45698589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4" w:history="1">
        <w:r w:rsidR="008A4686" w:rsidRPr="007B4555">
          <w:rPr>
            <w:rStyle w:val="Hyperlink"/>
            <w:noProof/>
          </w:rPr>
          <w:t>5.4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Machine Group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_Toc159340594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10</w:t>
        </w:r>
        <w:r w:rsidR="008A4686">
          <w:rPr>
            <w:noProof/>
            <w:webHidden/>
          </w:rPr>
          <w:fldChar w:fldCharType="end"/>
        </w:r>
      </w:hyperlink>
    </w:p>
    <w:p w14:paraId="3BCD4F22" w14:textId="0B5BEBDE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5" w:history="1">
        <w:r w:rsidR="008A4686" w:rsidRPr="007B4555">
          <w:rPr>
            <w:rStyle w:val="Hyperlink"/>
            <w:noProof/>
          </w:rPr>
          <w:t>5.5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Machine accounts - network client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_Toc159340595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12</w:t>
        </w:r>
        <w:r w:rsidR="008A4686">
          <w:rPr>
            <w:noProof/>
            <w:webHidden/>
          </w:rPr>
          <w:fldChar w:fldCharType="end"/>
        </w:r>
      </w:hyperlink>
    </w:p>
    <w:p w14:paraId="4E6191B5" w14:textId="6992C00E" w:rsidR="008A4686" w:rsidRDefault="0000000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6" w:history="1">
        <w:r w:rsidR="008A4686" w:rsidRPr="007B4555">
          <w:rPr>
            <w:rStyle w:val="Hyperlink"/>
            <w:noProof/>
          </w:rPr>
          <w:t>5.5.1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Machine account firewall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_Toc159340596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14</w:t>
        </w:r>
        <w:r w:rsidR="008A4686">
          <w:rPr>
            <w:noProof/>
            <w:webHidden/>
          </w:rPr>
          <w:fldChar w:fldCharType="end"/>
        </w:r>
      </w:hyperlink>
    </w:p>
    <w:p w14:paraId="101FBC1A" w14:textId="26012310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7" w:history="1">
        <w:r w:rsidR="008A4686" w:rsidRPr="007B4555">
          <w:rPr>
            <w:rStyle w:val="Hyperlink"/>
            <w:noProof/>
          </w:rPr>
          <w:t>5.6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Customised Group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_Toc159340597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15</w:t>
        </w:r>
        <w:r w:rsidR="008A4686">
          <w:rPr>
            <w:noProof/>
            <w:webHidden/>
          </w:rPr>
          <w:fldChar w:fldCharType="end"/>
        </w:r>
      </w:hyperlink>
    </w:p>
    <w:p w14:paraId="2C7FE1C7" w14:textId="78D46F3D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598" w:history="1">
        <w:r w:rsidR="008A4686" w:rsidRPr="007B4555">
          <w:rPr>
            <w:rStyle w:val="Hyperlink"/>
            <w:noProof/>
          </w:rPr>
          <w:t>5.7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 xml:space="preserve">Customised Group configuration – </w:t>
        </w:r>
        <w:r w:rsidR="008A4686" w:rsidRPr="007B4555">
          <w:rPr>
            <w:rStyle w:val="Hyperlink"/>
            <w:noProof/>
            <w:highlight w:val="yellow"/>
          </w:rPr>
          <w:t>Vessels with Starlink Connections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_Toc159340598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17</w:t>
        </w:r>
        <w:r w:rsidR="008A4686">
          <w:rPr>
            <w:noProof/>
            <w:webHidden/>
          </w:rPr>
          <w:fldChar w:fldCharType="end"/>
        </w:r>
      </w:hyperlink>
    </w:p>
    <w:p w14:paraId="410548D7" w14:textId="42B1ABB8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599" w:history="1">
        <w:r w:rsidR="008A4686" w:rsidRPr="007B4555">
          <w:rPr>
            <w:rStyle w:val="Hyperlink"/>
          </w:rPr>
          <w:t>6.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User and Credit Management Configuration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_Toc159340599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18</w:t>
        </w:r>
        <w:r w:rsidR="008A4686">
          <w:rPr>
            <w:webHidden/>
          </w:rPr>
          <w:fldChar w:fldCharType="end"/>
        </w:r>
      </w:hyperlink>
    </w:p>
    <w:p w14:paraId="02C826C4" w14:textId="17CA5CAB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600" w:history="1">
        <w:r w:rsidR="008A4686" w:rsidRPr="007B4555">
          <w:rPr>
            <w:rStyle w:val="Hyperlink"/>
            <w:noProof/>
          </w:rPr>
          <w:t>6.1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Self-registration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_Toc159340600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18</w:t>
        </w:r>
        <w:r w:rsidR="008A4686">
          <w:rPr>
            <w:noProof/>
            <w:webHidden/>
          </w:rPr>
          <w:fldChar w:fldCharType="end"/>
        </w:r>
      </w:hyperlink>
    </w:p>
    <w:p w14:paraId="5383EBB1" w14:textId="6443934F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601" w:history="1">
        <w:r w:rsidR="008A4686" w:rsidRPr="007B4555">
          <w:rPr>
            <w:rStyle w:val="Hyperlink"/>
            <w:noProof/>
          </w:rPr>
          <w:t>6.2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Credit management (</w:t>
        </w:r>
        <w:r w:rsidR="008A4686" w:rsidRPr="007B4555">
          <w:rPr>
            <w:rStyle w:val="Hyperlink"/>
            <w:noProof/>
            <w:highlight w:val="yellow"/>
          </w:rPr>
          <w:t>Non Starlink connectivity</w:t>
        </w:r>
        <w:r w:rsidR="008A4686" w:rsidRPr="007B4555">
          <w:rPr>
            <w:rStyle w:val="Hyperlink"/>
            <w:noProof/>
          </w:rPr>
          <w:t>)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_Toc159340601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18</w:t>
        </w:r>
        <w:r w:rsidR="008A4686">
          <w:rPr>
            <w:noProof/>
            <w:webHidden/>
          </w:rPr>
          <w:fldChar w:fldCharType="end"/>
        </w:r>
      </w:hyperlink>
    </w:p>
    <w:p w14:paraId="06F5D1E1" w14:textId="66C63B31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602" w:history="1">
        <w:r w:rsidR="008A4686" w:rsidRPr="007B4555">
          <w:rPr>
            <w:rStyle w:val="Hyperlink"/>
            <w:noProof/>
          </w:rPr>
          <w:t>6.3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User Group and Account configuration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_Toc159340602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20</w:t>
        </w:r>
        <w:r w:rsidR="008A4686">
          <w:rPr>
            <w:noProof/>
            <w:webHidden/>
          </w:rPr>
          <w:fldChar w:fldCharType="end"/>
        </w:r>
      </w:hyperlink>
    </w:p>
    <w:p w14:paraId="1F81506C" w14:textId="02BD90B1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603" w:history="1">
        <w:r w:rsidR="008A4686" w:rsidRPr="007B4555">
          <w:rPr>
            <w:rStyle w:val="Hyperlink"/>
            <w:noProof/>
          </w:rPr>
          <w:t>6.4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Crew Creation List (Advised by NYK)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_Toc159340603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22</w:t>
        </w:r>
        <w:r w:rsidR="008A4686">
          <w:rPr>
            <w:noProof/>
            <w:webHidden/>
          </w:rPr>
          <w:fldChar w:fldCharType="end"/>
        </w:r>
      </w:hyperlink>
    </w:p>
    <w:p w14:paraId="3EF7151A" w14:textId="547F4F0B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604" w:history="1">
        <w:r w:rsidR="008A4686" w:rsidRPr="007B4555">
          <w:rPr>
            <w:rStyle w:val="Hyperlink"/>
          </w:rPr>
          <w:t>7.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Telephony Configuration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_Toc159340604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24</w:t>
        </w:r>
        <w:r w:rsidR="008A4686">
          <w:rPr>
            <w:webHidden/>
          </w:rPr>
          <w:fldChar w:fldCharType="end"/>
        </w:r>
      </w:hyperlink>
    </w:p>
    <w:p w14:paraId="27F1666E" w14:textId="603C2341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605" w:history="1">
        <w:r w:rsidR="008A4686" w:rsidRPr="007B4555">
          <w:rPr>
            <w:rStyle w:val="Hyperlink"/>
            <w:noProof/>
          </w:rPr>
          <w:t>7.1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</w:rPr>
          <w:t>SIP PHONES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_Toc159340605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24</w:t>
        </w:r>
        <w:r w:rsidR="008A4686">
          <w:rPr>
            <w:noProof/>
            <w:webHidden/>
          </w:rPr>
          <w:fldChar w:fldCharType="end"/>
        </w:r>
      </w:hyperlink>
    </w:p>
    <w:p w14:paraId="72F35795" w14:textId="5E9D8BE1" w:rsidR="008A4686" w:rsidRDefault="00000000">
      <w:pPr>
        <w:pStyle w:val="TOC2"/>
        <w:tabs>
          <w:tab w:val="left" w:pos="79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SG" w:eastAsia="zh-CN"/>
          <w14:ligatures w14:val="standardContextual"/>
        </w:rPr>
      </w:pPr>
      <w:hyperlink w:anchor="_Toc159340606" w:history="1">
        <w:r w:rsidR="008A4686" w:rsidRPr="007B4555">
          <w:rPr>
            <w:rStyle w:val="Hyperlink"/>
            <w:noProof/>
            <w:lang w:val="fr-FR"/>
          </w:rPr>
          <w:t>7.2</w:t>
        </w:r>
        <w:r w:rsidR="008A468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  <w:noProof/>
            <w:lang w:val="fr-FR"/>
          </w:rPr>
          <w:t>Analogue phones (optional) – Not used.</w:t>
        </w:r>
        <w:r w:rsidR="008A4686">
          <w:rPr>
            <w:noProof/>
            <w:webHidden/>
          </w:rPr>
          <w:tab/>
        </w:r>
        <w:r w:rsidR="008A4686">
          <w:rPr>
            <w:noProof/>
            <w:webHidden/>
          </w:rPr>
          <w:fldChar w:fldCharType="begin"/>
        </w:r>
        <w:r w:rsidR="008A4686">
          <w:rPr>
            <w:noProof/>
            <w:webHidden/>
          </w:rPr>
          <w:instrText xml:space="preserve"> PAGEREF _Toc159340606 \h </w:instrText>
        </w:r>
        <w:r w:rsidR="008A4686">
          <w:rPr>
            <w:noProof/>
            <w:webHidden/>
          </w:rPr>
        </w:r>
        <w:r w:rsidR="008A4686">
          <w:rPr>
            <w:noProof/>
            <w:webHidden/>
          </w:rPr>
          <w:fldChar w:fldCharType="separate"/>
        </w:r>
        <w:r w:rsidR="001D6762">
          <w:rPr>
            <w:noProof/>
            <w:webHidden/>
          </w:rPr>
          <w:t>25</w:t>
        </w:r>
        <w:r w:rsidR="008A4686">
          <w:rPr>
            <w:noProof/>
            <w:webHidden/>
          </w:rPr>
          <w:fldChar w:fldCharType="end"/>
        </w:r>
      </w:hyperlink>
    </w:p>
    <w:p w14:paraId="7C73F639" w14:textId="36FB205D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607" w:history="1">
        <w:r w:rsidR="008A4686" w:rsidRPr="007B4555">
          <w:rPr>
            <w:rStyle w:val="Hyperlink"/>
          </w:rPr>
          <w:t>8.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DataManager Configuration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_Toc159340607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26</w:t>
        </w:r>
        <w:r w:rsidR="008A4686">
          <w:rPr>
            <w:webHidden/>
          </w:rPr>
          <w:fldChar w:fldCharType="end"/>
        </w:r>
      </w:hyperlink>
    </w:p>
    <w:p w14:paraId="07B9D5BB" w14:textId="5EDB384C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608" w:history="1">
        <w:r w:rsidR="008A4686" w:rsidRPr="007B4555">
          <w:rPr>
            <w:rStyle w:val="Hyperlink"/>
          </w:rPr>
          <w:t>9.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Excluded Configuration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_Toc159340608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26</w:t>
        </w:r>
        <w:r w:rsidR="008A4686">
          <w:rPr>
            <w:webHidden/>
          </w:rPr>
          <w:fldChar w:fldCharType="end"/>
        </w:r>
      </w:hyperlink>
    </w:p>
    <w:p w14:paraId="7F49257F" w14:textId="27B31FF7" w:rsidR="008A4686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val="en-SG" w:eastAsia="zh-CN"/>
          <w14:ligatures w14:val="standardContextual"/>
        </w:rPr>
      </w:pPr>
      <w:hyperlink w:anchor="_Toc159340609" w:history="1">
        <w:r w:rsidR="008A4686" w:rsidRPr="007B4555">
          <w:rPr>
            <w:rStyle w:val="Hyperlink"/>
          </w:rPr>
          <w:t>10.</w:t>
        </w:r>
        <w:r w:rsidR="008A4686">
          <w:rPr>
            <w:rFonts w:asciiTheme="minorHAnsi" w:eastAsiaTheme="minorEastAsia" w:hAnsiTheme="minorHAnsi" w:cstheme="minorBidi"/>
            <w:b w:val="0"/>
            <w:kern w:val="2"/>
            <w:sz w:val="22"/>
            <w:szCs w:val="22"/>
            <w:lang w:val="en-SG" w:eastAsia="zh-CN"/>
            <w14:ligatures w14:val="standardContextual"/>
          </w:rPr>
          <w:tab/>
        </w:r>
        <w:r w:rsidR="008A4686" w:rsidRPr="007B4555">
          <w:rPr>
            <w:rStyle w:val="Hyperlink"/>
          </w:rPr>
          <w:t>Configuration acknowledged</w:t>
        </w:r>
        <w:r w:rsidR="008A4686">
          <w:rPr>
            <w:webHidden/>
          </w:rPr>
          <w:tab/>
        </w:r>
        <w:r w:rsidR="008A4686">
          <w:rPr>
            <w:webHidden/>
          </w:rPr>
          <w:fldChar w:fldCharType="begin"/>
        </w:r>
        <w:r w:rsidR="008A4686">
          <w:rPr>
            <w:webHidden/>
          </w:rPr>
          <w:instrText xml:space="preserve"> PAGEREF _Toc159340609 \h </w:instrText>
        </w:r>
        <w:r w:rsidR="008A4686">
          <w:rPr>
            <w:webHidden/>
          </w:rPr>
        </w:r>
        <w:r w:rsidR="008A4686">
          <w:rPr>
            <w:webHidden/>
          </w:rPr>
          <w:fldChar w:fldCharType="separate"/>
        </w:r>
        <w:r w:rsidR="001D6762">
          <w:rPr>
            <w:webHidden/>
          </w:rPr>
          <w:t>26</w:t>
        </w:r>
        <w:r w:rsidR="008A4686">
          <w:rPr>
            <w:webHidden/>
          </w:rPr>
          <w:fldChar w:fldCharType="end"/>
        </w:r>
      </w:hyperlink>
    </w:p>
    <w:p w14:paraId="38AC03F5" w14:textId="34306CAD" w:rsidR="00AF7845" w:rsidRDefault="00AF7845" w:rsidP="003723F3">
      <w:r>
        <w:rPr>
          <w:b/>
          <w:noProof/>
        </w:rPr>
        <w:fldChar w:fldCharType="end"/>
      </w:r>
    </w:p>
    <w:p w14:paraId="4BD786A6" w14:textId="2652EFF4" w:rsidR="0005576D" w:rsidRDefault="0005576D" w:rsidP="0005576D">
      <w:pPr>
        <w:pStyle w:val="Heading1"/>
      </w:pPr>
      <w:bookmarkStart w:id="0" w:name="_Toc136338900"/>
      <w:bookmarkStart w:id="1" w:name="_Toc159340581"/>
      <w:r>
        <w:lastRenderedPageBreak/>
        <w:t>Preface</w:t>
      </w:r>
      <w:bookmarkEnd w:id="0"/>
      <w:bookmarkEnd w:id="1"/>
      <w:r w:rsidR="00B73400">
        <w:t xml:space="preserve"> </w:t>
      </w:r>
    </w:p>
    <w:p w14:paraId="58E12B57" w14:textId="6CDB699F" w:rsidR="0005576D" w:rsidRDefault="00960D99" w:rsidP="0005576D">
      <w:pPr>
        <w:pStyle w:val="Heading2"/>
      </w:pPr>
      <w:bookmarkStart w:id="2" w:name="_Toc136338901"/>
      <w:bookmarkStart w:id="3" w:name="_Toc159340582"/>
      <w:r>
        <w:t>Documentation</w:t>
      </w:r>
      <w:r w:rsidR="0005576D">
        <w:t xml:space="preserve"> </w:t>
      </w:r>
      <w:r w:rsidR="00811A44">
        <w:t>objective</w:t>
      </w:r>
      <w:r w:rsidR="00EA5E9D">
        <w:t>s</w:t>
      </w:r>
      <w:bookmarkEnd w:id="2"/>
      <w:bookmarkEnd w:id="3"/>
    </w:p>
    <w:p w14:paraId="3AEF6EA7" w14:textId="352DFB22" w:rsidR="00493A12" w:rsidRDefault="008A0CB7" w:rsidP="003459B5">
      <w:r>
        <w:t xml:space="preserve">To facilitate CPQ, </w:t>
      </w:r>
      <w:r w:rsidR="00BB0DD9">
        <w:t xml:space="preserve">this document </w:t>
      </w:r>
      <w:r w:rsidR="004E42BB">
        <w:t xml:space="preserve">is amended for internal reference. It </w:t>
      </w:r>
      <w:r w:rsidR="00121921" w:rsidRPr="00121921">
        <w:t>will only be applicable when CPQ</w:t>
      </w:r>
      <w:r w:rsidR="00FF46A9">
        <w:t xml:space="preserve"> or manual IOF</w:t>
      </w:r>
      <w:r w:rsidR="00121921" w:rsidRPr="00121921">
        <w:t xml:space="preserve"> </w:t>
      </w:r>
      <w:r w:rsidR="00960D04">
        <w:t xml:space="preserve">submission </w:t>
      </w:r>
      <w:r w:rsidR="00121921" w:rsidRPr="00121921">
        <w:t xml:space="preserve">is </w:t>
      </w:r>
      <w:r w:rsidR="00960D04">
        <w:t>required</w:t>
      </w:r>
      <w:r w:rsidR="00121921" w:rsidRPr="00121921">
        <w:t xml:space="preserve"> for KU</w:t>
      </w:r>
      <w:r w:rsidR="00F95A4B">
        <w:t>/</w:t>
      </w:r>
      <w:proofErr w:type="spellStart"/>
      <w:r w:rsidR="00F95A4B">
        <w:t>Starlink</w:t>
      </w:r>
      <w:proofErr w:type="spellEnd"/>
      <w:r w:rsidR="00121921" w:rsidRPr="00121921">
        <w:t xml:space="preserve"> installation</w:t>
      </w:r>
      <w:r w:rsidR="00BB0DD9">
        <w:t xml:space="preserve">. </w:t>
      </w:r>
    </w:p>
    <w:p w14:paraId="298F7B9D" w14:textId="77777777" w:rsidR="006316ED" w:rsidRPr="003459B5" w:rsidRDefault="006316ED" w:rsidP="003459B5"/>
    <w:p w14:paraId="54C163A1" w14:textId="77777777" w:rsidR="003459B5" w:rsidRDefault="003459B5" w:rsidP="00C0278D">
      <w:pPr>
        <w:pStyle w:val="Heading1"/>
      </w:pPr>
      <w:bookmarkStart w:id="4" w:name="_Toc136338902"/>
      <w:bookmarkStart w:id="5" w:name="_Toc159340583"/>
      <w:r>
        <w:t>Customer Information</w:t>
      </w:r>
      <w:r w:rsidR="009F5290">
        <w:t xml:space="preserve"> and Existing Configuration</w:t>
      </w:r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7"/>
        <w:gridCol w:w="4537"/>
      </w:tblGrid>
      <w:tr w:rsidR="003459B5" w14:paraId="156235A7" w14:textId="77777777" w:rsidTr="002E1FF5">
        <w:trPr>
          <w:trHeight w:val="1196"/>
        </w:trPr>
        <w:tc>
          <w:tcPr>
            <w:tcW w:w="4537" w:type="dxa"/>
          </w:tcPr>
          <w:p w14:paraId="1A180603" w14:textId="77777777" w:rsidR="003459B5" w:rsidRPr="009F5290" w:rsidRDefault="003459B5" w:rsidP="00030B93">
            <w:pPr>
              <w:rPr>
                <w:sz w:val="16"/>
              </w:rPr>
            </w:pPr>
            <w:r w:rsidRPr="009F5290">
              <w:rPr>
                <w:sz w:val="16"/>
              </w:rPr>
              <w:t xml:space="preserve">Customer </w:t>
            </w:r>
            <w:r w:rsidR="00030B93" w:rsidRPr="009F5290">
              <w:rPr>
                <w:sz w:val="16"/>
              </w:rPr>
              <w:t>Name and address:</w:t>
            </w:r>
          </w:p>
        </w:tc>
        <w:tc>
          <w:tcPr>
            <w:tcW w:w="4537" w:type="dxa"/>
          </w:tcPr>
          <w:p w14:paraId="26AB517F" w14:textId="2373CA8D" w:rsidR="00662648" w:rsidRPr="00662648" w:rsidRDefault="00BA13CF" w:rsidP="00BA13CF">
            <w:pPr>
              <w:jc w:val="center"/>
              <w:rPr>
                <w:sz w:val="16"/>
              </w:rPr>
            </w:pPr>
            <w:r w:rsidRPr="00BA13CF">
              <w:rPr>
                <w:sz w:val="16"/>
              </w:rPr>
              <w:t xml:space="preserve"> </w:t>
            </w:r>
          </w:p>
        </w:tc>
      </w:tr>
      <w:tr w:rsidR="0031715A" w14:paraId="644E5546" w14:textId="77777777" w:rsidTr="002E1FF5">
        <w:trPr>
          <w:trHeight w:val="844"/>
        </w:trPr>
        <w:tc>
          <w:tcPr>
            <w:tcW w:w="4537" w:type="dxa"/>
          </w:tcPr>
          <w:p w14:paraId="71F3FFC0" w14:textId="77777777" w:rsidR="0031715A" w:rsidRDefault="0031715A" w:rsidP="003459B5">
            <w:pPr>
              <w:rPr>
                <w:sz w:val="16"/>
              </w:rPr>
            </w:pPr>
            <w:r w:rsidRPr="009F5290">
              <w:rPr>
                <w:sz w:val="16"/>
              </w:rPr>
              <w:t>Customer IT responsible:</w:t>
            </w:r>
          </w:p>
          <w:p w14:paraId="5A8CBDF6" w14:textId="470514E9" w:rsidR="004D2186" w:rsidRPr="009F5290" w:rsidRDefault="004D2186" w:rsidP="00483AA9">
            <w:pPr>
              <w:pStyle w:val="Example"/>
            </w:pPr>
            <w:r>
              <w:t xml:space="preserve">(Name, </w:t>
            </w:r>
            <w:proofErr w:type="spellStart"/>
            <w:proofErr w:type="gramStart"/>
            <w:r>
              <w:t>eMail</w:t>
            </w:r>
            <w:proofErr w:type="spellEnd"/>
            <w:proofErr w:type="gramEnd"/>
            <w:r w:rsidR="00567612">
              <w:t xml:space="preserve"> and </w:t>
            </w:r>
            <w:r w:rsidR="00E32DC7">
              <w:t>telephone number</w:t>
            </w:r>
            <w:r>
              <w:t>)</w:t>
            </w:r>
          </w:p>
        </w:tc>
        <w:tc>
          <w:tcPr>
            <w:tcW w:w="4537" w:type="dxa"/>
          </w:tcPr>
          <w:p w14:paraId="64607AA7" w14:textId="2C2E36B3" w:rsidR="0031715A" w:rsidRPr="009F5290" w:rsidRDefault="0031715A" w:rsidP="00CC21BD">
            <w:pPr>
              <w:tabs>
                <w:tab w:val="clear" w:pos="9084"/>
                <w:tab w:val="left" w:pos="960"/>
              </w:tabs>
              <w:rPr>
                <w:sz w:val="16"/>
              </w:rPr>
            </w:pPr>
          </w:p>
        </w:tc>
      </w:tr>
      <w:tr w:rsidR="0031715A" w14:paraId="4F621D09" w14:textId="77777777" w:rsidTr="002E1FF5">
        <w:tc>
          <w:tcPr>
            <w:tcW w:w="4537" w:type="dxa"/>
          </w:tcPr>
          <w:p w14:paraId="3C14FB45" w14:textId="2C291860" w:rsidR="0031715A" w:rsidRPr="009F5290" w:rsidRDefault="0031715A" w:rsidP="00807790">
            <w:pPr>
              <w:rPr>
                <w:sz w:val="16"/>
              </w:rPr>
            </w:pPr>
          </w:p>
        </w:tc>
        <w:tc>
          <w:tcPr>
            <w:tcW w:w="4537" w:type="dxa"/>
          </w:tcPr>
          <w:p w14:paraId="0BF84B01" w14:textId="77777777" w:rsidR="0031715A" w:rsidRPr="009F5290" w:rsidRDefault="0031715A" w:rsidP="003459B5">
            <w:pPr>
              <w:rPr>
                <w:sz w:val="16"/>
              </w:rPr>
            </w:pPr>
          </w:p>
        </w:tc>
      </w:tr>
    </w:tbl>
    <w:p w14:paraId="2EC91778" w14:textId="3B66661D" w:rsidR="00F14612" w:rsidRDefault="001E166C" w:rsidP="00F14612">
      <w:pPr>
        <w:pStyle w:val="Heading2"/>
      </w:pPr>
      <w:bookmarkStart w:id="6" w:name="_Toc136338903"/>
      <w:bookmarkStart w:id="7" w:name="_Toc159340584"/>
      <w:r>
        <w:t xml:space="preserve">Vessel </w:t>
      </w:r>
      <w:r w:rsidR="00E544E1">
        <w:t>Backup I</w:t>
      </w:r>
      <w:r w:rsidR="00F14612">
        <w:t>nformation</w:t>
      </w:r>
      <w:bookmarkEnd w:id="6"/>
      <w:bookmarkEnd w:id="7"/>
    </w:p>
    <w:p w14:paraId="1E0342ED" w14:textId="2274FB5B" w:rsidR="006E131E" w:rsidRDefault="00F14612" w:rsidP="00F14612">
      <w:r>
        <w:t xml:space="preserve">Please state for which vessels as part of the roll-out, the defined communication system, standard network configuration and telephony configuration shall be applied for.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6"/>
        <w:gridCol w:w="4598"/>
      </w:tblGrid>
      <w:tr w:rsidR="00F14612" w:rsidRPr="009F5290" w14:paraId="3B341623" w14:textId="77777777" w:rsidTr="00272E17">
        <w:tc>
          <w:tcPr>
            <w:tcW w:w="4476" w:type="dxa"/>
          </w:tcPr>
          <w:p w14:paraId="7628F47B" w14:textId="26CF2B65" w:rsidR="00F14612" w:rsidRDefault="00DD3B4F" w:rsidP="00F14612">
            <w:pPr>
              <w:rPr>
                <w:sz w:val="16"/>
              </w:rPr>
            </w:pPr>
            <w:r>
              <w:rPr>
                <w:sz w:val="16"/>
              </w:rPr>
              <w:t>Name</w:t>
            </w:r>
            <w:r w:rsidR="00F14612">
              <w:rPr>
                <w:sz w:val="16"/>
              </w:rPr>
              <w:t xml:space="preserve"> of </w:t>
            </w:r>
            <w:r>
              <w:rPr>
                <w:sz w:val="16"/>
              </w:rPr>
              <w:t>the Vessel</w:t>
            </w:r>
            <w:r w:rsidR="008D3DD3">
              <w:rPr>
                <w:sz w:val="16"/>
              </w:rPr>
              <w:t>s</w:t>
            </w:r>
            <w:r>
              <w:rPr>
                <w:sz w:val="16"/>
              </w:rPr>
              <w:t xml:space="preserve"> in your fleet</w:t>
            </w:r>
          </w:p>
          <w:p w14:paraId="1C3807B9" w14:textId="77777777" w:rsidR="00F14612" w:rsidRPr="009F5290" w:rsidRDefault="00F14612" w:rsidP="00F14612">
            <w:pPr>
              <w:rPr>
                <w:sz w:val="16"/>
              </w:rPr>
            </w:pPr>
            <w:r w:rsidRPr="00E905D3">
              <w:rPr>
                <w:i/>
                <w:sz w:val="14"/>
              </w:rPr>
              <w:t>(T</w:t>
            </w:r>
            <w:r>
              <w:rPr>
                <w:i/>
                <w:sz w:val="14"/>
              </w:rPr>
              <w:t>he list of vessels is pre-filled)</w:t>
            </w:r>
          </w:p>
        </w:tc>
        <w:tc>
          <w:tcPr>
            <w:tcW w:w="4598" w:type="dxa"/>
          </w:tcPr>
          <w:p w14:paraId="2C8D138F" w14:textId="75861C8B" w:rsidR="00F14612" w:rsidRPr="009F5290" w:rsidRDefault="00F14612" w:rsidP="00807790">
            <w:pPr>
              <w:rPr>
                <w:sz w:val="16"/>
              </w:rPr>
            </w:pPr>
            <w:r>
              <w:rPr>
                <w:sz w:val="16"/>
              </w:rPr>
              <w:t xml:space="preserve">Is the same communication system, </w:t>
            </w:r>
            <w:proofErr w:type="gramStart"/>
            <w:r>
              <w:rPr>
                <w:sz w:val="16"/>
              </w:rPr>
              <w:t>network</w:t>
            </w:r>
            <w:proofErr w:type="gramEnd"/>
            <w:r>
              <w:rPr>
                <w:sz w:val="16"/>
              </w:rPr>
              <w:t xml:space="preserve"> and telephony configuration existing on the </w:t>
            </w:r>
            <w:r w:rsidR="00807790">
              <w:rPr>
                <w:sz w:val="16"/>
              </w:rPr>
              <w:t>V</w:t>
            </w:r>
            <w:r>
              <w:rPr>
                <w:sz w:val="16"/>
              </w:rPr>
              <w:t>essel?</w:t>
            </w:r>
          </w:p>
        </w:tc>
      </w:tr>
      <w:tr w:rsidR="00F14612" w:rsidRPr="009F5290" w14:paraId="0E2AE2D7" w14:textId="77777777" w:rsidTr="00272E17">
        <w:tc>
          <w:tcPr>
            <w:tcW w:w="4476" w:type="dxa"/>
          </w:tcPr>
          <w:p w14:paraId="5842179A" w14:textId="6E9FD8F2" w:rsidR="00F14612" w:rsidRPr="00CB7FC8" w:rsidDel="00E905D3" w:rsidRDefault="00EE0C62" w:rsidP="00F14612">
            <w:pPr>
              <w:rPr>
                <w:sz w:val="16"/>
                <w:szCs w:val="16"/>
              </w:rPr>
            </w:pPr>
            <w:commentRangeStart w:id="8"/>
            <w:r w:rsidRPr="00CB7FC8">
              <w:rPr>
                <w:sz w:val="16"/>
                <w:szCs w:val="16"/>
              </w:rPr>
              <w:t>Wild Rose Leader</w:t>
            </w:r>
            <w:r w:rsidR="00FB1F7B" w:rsidRPr="00CB7FC8">
              <w:rPr>
                <w:sz w:val="16"/>
                <w:szCs w:val="16"/>
              </w:rPr>
              <w:t xml:space="preserve"> </w:t>
            </w:r>
            <w:commentRangeEnd w:id="8"/>
            <w:r w:rsidR="0013017E">
              <w:rPr>
                <w:rStyle w:val="CommentReference"/>
              </w:rPr>
              <w:commentReference w:id="8"/>
            </w:r>
            <w:r w:rsidR="00F51DC9">
              <w:rPr>
                <w:sz w:val="16"/>
              </w:rPr>
              <w:t>(</w:t>
            </w:r>
            <w:proofErr w:type="spellStart"/>
            <w:r w:rsidR="00F51DC9">
              <w:rPr>
                <w:sz w:val="16"/>
              </w:rPr>
              <w:t>Starlink</w:t>
            </w:r>
            <w:proofErr w:type="spellEnd"/>
            <w:r w:rsidR="00F51DC9">
              <w:rPr>
                <w:sz w:val="16"/>
              </w:rPr>
              <w:t xml:space="preserve"> vessel example)</w:t>
            </w:r>
          </w:p>
        </w:tc>
        <w:tc>
          <w:tcPr>
            <w:tcW w:w="4598" w:type="dxa"/>
          </w:tcPr>
          <w:p w14:paraId="7A905572" w14:textId="07D2DDEB" w:rsidR="00F14612" w:rsidRDefault="00000000" w:rsidP="00F14612">
            <w:pPr>
              <w:rPr>
                <w:sz w:val="16"/>
              </w:rPr>
            </w:pPr>
            <w:sdt>
              <w:sdtPr>
                <w:rPr>
                  <w:sz w:val="16"/>
                </w:rPr>
                <w:id w:val="10787835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E131E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F14612" w:rsidRPr="009C401F">
              <w:rPr>
                <w:sz w:val="16"/>
              </w:rPr>
              <w:t xml:space="preserve"> </w:t>
            </w:r>
            <w:r w:rsidR="00F14612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30160569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A69D9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F14612" w:rsidRPr="009C401F">
              <w:rPr>
                <w:sz w:val="16"/>
              </w:rPr>
              <w:t xml:space="preserve"> </w:t>
            </w:r>
            <w:r w:rsidR="00F14612" w:rsidRPr="004B211E">
              <w:rPr>
                <w:sz w:val="16"/>
              </w:rPr>
              <w:t>No</w:t>
            </w:r>
            <w:r w:rsidR="0000562F">
              <w:rPr>
                <w:sz w:val="16"/>
              </w:rPr>
              <w:t xml:space="preserve"> </w:t>
            </w:r>
            <w:r w:rsidR="00F51DC9">
              <w:rPr>
                <w:sz w:val="16"/>
              </w:rPr>
              <w:t>- Best choice example</w:t>
            </w:r>
            <w:r w:rsidR="003C3E22">
              <w:rPr>
                <w:sz w:val="16"/>
              </w:rPr>
              <w:t>.</w:t>
            </w:r>
          </w:p>
        </w:tc>
      </w:tr>
      <w:tr w:rsidR="00A27FD9" w:rsidRPr="009F5290" w14:paraId="3B33B75F" w14:textId="77777777" w:rsidTr="00272E17">
        <w:tc>
          <w:tcPr>
            <w:tcW w:w="4476" w:type="dxa"/>
          </w:tcPr>
          <w:p w14:paraId="438D55E3" w14:textId="6012DE6D" w:rsidR="00A27FD9" w:rsidDel="00E905D3" w:rsidRDefault="00997565" w:rsidP="00A27FD9">
            <w:pPr>
              <w:rPr>
                <w:sz w:val="16"/>
              </w:rPr>
            </w:pPr>
            <w:r>
              <w:rPr>
                <w:sz w:val="16"/>
              </w:rPr>
              <w:t>Sara Leader</w:t>
            </w:r>
            <w:r w:rsidR="00F51DC9">
              <w:rPr>
                <w:sz w:val="16"/>
              </w:rPr>
              <w:t xml:space="preserve"> </w:t>
            </w:r>
          </w:p>
        </w:tc>
        <w:tc>
          <w:tcPr>
            <w:tcW w:w="4598" w:type="dxa"/>
          </w:tcPr>
          <w:p w14:paraId="2024B4AB" w14:textId="096653BA" w:rsidR="00A27FD9" w:rsidRDefault="00000000" w:rsidP="00A27FD9">
            <w:pPr>
              <w:rPr>
                <w:sz w:val="16"/>
              </w:rPr>
            </w:pPr>
            <w:sdt>
              <w:sdtPr>
                <w:rPr>
                  <w:sz w:val="16"/>
                </w:rPr>
                <w:id w:val="20521820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27FD9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A27FD9" w:rsidRPr="009C401F">
              <w:rPr>
                <w:sz w:val="16"/>
              </w:rPr>
              <w:t xml:space="preserve"> </w:t>
            </w:r>
            <w:r w:rsidR="00A27FD9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112234476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C6CB9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A27FD9" w:rsidRPr="009C401F">
              <w:rPr>
                <w:sz w:val="16"/>
              </w:rPr>
              <w:t xml:space="preserve"> </w:t>
            </w:r>
            <w:r w:rsidR="00A27FD9" w:rsidRPr="004B211E">
              <w:rPr>
                <w:sz w:val="16"/>
              </w:rPr>
              <w:t>No</w:t>
            </w:r>
            <w:r w:rsidR="006C6CB9">
              <w:rPr>
                <w:sz w:val="16"/>
              </w:rPr>
              <w:t xml:space="preserve"> </w:t>
            </w:r>
            <w:r w:rsidR="00F51DC9">
              <w:rPr>
                <w:sz w:val="16"/>
              </w:rPr>
              <w:t>– 2</w:t>
            </w:r>
            <w:r w:rsidR="00F51DC9" w:rsidRPr="00F51DC9">
              <w:rPr>
                <w:sz w:val="16"/>
                <w:vertAlign w:val="superscript"/>
              </w:rPr>
              <w:t>nd</w:t>
            </w:r>
            <w:r w:rsidR="00F51DC9">
              <w:rPr>
                <w:sz w:val="16"/>
              </w:rPr>
              <w:t xml:space="preserve"> choice example</w:t>
            </w:r>
          </w:p>
        </w:tc>
      </w:tr>
      <w:tr w:rsidR="00A27FD9" w:rsidRPr="009F5290" w14:paraId="617D310B" w14:textId="77777777" w:rsidTr="00272E17">
        <w:tc>
          <w:tcPr>
            <w:tcW w:w="4476" w:type="dxa"/>
          </w:tcPr>
          <w:p w14:paraId="1E4CFF4A" w14:textId="77777777" w:rsidR="00A27FD9" w:rsidDel="00E905D3" w:rsidRDefault="00A27FD9" w:rsidP="00A27FD9">
            <w:pPr>
              <w:rPr>
                <w:sz w:val="16"/>
              </w:rPr>
            </w:pPr>
          </w:p>
        </w:tc>
        <w:tc>
          <w:tcPr>
            <w:tcW w:w="4598" w:type="dxa"/>
          </w:tcPr>
          <w:p w14:paraId="0AEA81AB" w14:textId="1772844E" w:rsidR="00A27FD9" w:rsidRDefault="00000000" w:rsidP="00A27FD9">
            <w:pPr>
              <w:rPr>
                <w:sz w:val="16"/>
              </w:rPr>
            </w:pPr>
            <w:sdt>
              <w:sdtPr>
                <w:rPr>
                  <w:sz w:val="16"/>
                </w:rPr>
                <w:id w:val="2980410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27FD9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A27FD9" w:rsidRPr="009C401F">
              <w:rPr>
                <w:sz w:val="16"/>
              </w:rPr>
              <w:t xml:space="preserve"> </w:t>
            </w:r>
            <w:r w:rsidR="00A27FD9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20030048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116BA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A27FD9" w:rsidRPr="009C401F">
              <w:rPr>
                <w:sz w:val="16"/>
              </w:rPr>
              <w:t xml:space="preserve"> </w:t>
            </w:r>
            <w:r w:rsidR="00A27FD9" w:rsidRPr="004B211E">
              <w:rPr>
                <w:sz w:val="16"/>
              </w:rPr>
              <w:t>No</w:t>
            </w:r>
          </w:p>
        </w:tc>
      </w:tr>
    </w:tbl>
    <w:p w14:paraId="1388D891" w14:textId="6C0ADF23" w:rsidR="00F14612" w:rsidRPr="0031715A" w:rsidRDefault="00F14612" w:rsidP="00F14612">
      <w:pPr>
        <w:rPr>
          <w:b/>
        </w:rPr>
      </w:pPr>
      <w:r w:rsidRPr="0031715A">
        <w:rPr>
          <w:b/>
        </w:rPr>
        <w:t>Note:</w:t>
      </w:r>
      <w:r w:rsidR="008D033F">
        <w:rPr>
          <w:b/>
        </w:rPr>
        <w:t xml:space="preserve"> </w:t>
      </w:r>
    </w:p>
    <w:p w14:paraId="3CDE755A" w14:textId="1F39ADF4" w:rsidR="00805C61" w:rsidRDefault="00805C61" w:rsidP="00F14612">
      <w:pPr>
        <w:pStyle w:val="ListParagraph"/>
        <w:numPr>
          <w:ilvl w:val="0"/>
          <w:numId w:val="27"/>
        </w:numPr>
        <w:rPr>
          <w:color w:val="FF0000"/>
        </w:rPr>
      </w:pPr>
      <w:r>
        <w:rPr>
          <w:color w:val="FF0000"/>
        </w:rPr>
        <w:t xml:space="preserve">Xchange backup </w:t>
      </w:r>
      <w:r w:rsidR="00DA5333">
        <w:rPr>
          <w:color w:val="FF0000"/>
        </w:rPr>
        <w:t xml:space="preserve">may be used </w:t>
      </w:r>
      <w:r w:rsidR="00386402">
        <w:rPr>
          <w:color w:val="FF0000"/>
        </w:rPr>
        <w:t xml:space="preserve">where required. This </w:t>
      </w:r>
      <w:r w:rsidR="002E725E">
        <w:rPr>
          <w:color w:val="FF0000"/>
        </w:rPr>
        <w:t xml:space="preserve">document is </w:t>
      </w:r>
      <w:r w:rsidR="00B651F5">
        <w:rPr>
          <w:color w:val="FF0000"/>
        </w:rPr>
        <w:t>an indicative</w:t>
      </w:r>
      <w:r w:rsidR="00E87EB0">
        <w:rPr>
          <w:color w:val="FF0000"/>
        </w:rPr>
        <w:t xml:space="preserve"> reference.</w:t>
      </w:r>
    </w:p>
    <w:p w14:paraId="1188E60C" w14:textId="11C51481" w:rsidR="00FC4E94" w:rsidRDefault="00FC4E94" w:rsidP="00F14612">
      <w:pPr>
        <w:pStyle w:val="ListParagraph"/>
        <w:numPr>
          <w:ilvl w:val="0"/>
          <w:numId w:val="27"/>
        </w:numPr>
        <w:rPr>
          <w:color w:val="FF0000"/>
        </w:rPr>
      </w:pPr>
      <w:r>
        <w:rPr>
          <w:color w:val="FF0000"/>
        </w:rPr>
        <w:t>Configuration</w:t>
      </w:r>
      <w:r w:rsidR="00792F89">
        <w:rPr>
          <w:color w:val="FF0000"/>
        </w:rPr>
        <w:t xml:space="preserve"> may be </w:t>
      </w:r>
      <w:r>
        <w:rPr>
          <w:color w:val="FF0000"/>
        </w:rPr>
        <w:t xml:space="preserve">subjected to adjustments </w:t>
      </w:r>
      <w:r w:rsidR="00792F89">
        <w:rPr>
          <w:color w:val="FF0000"/>
        </w:rPr>
        <w:t>in exceptional situations</w:t>
      </w:r>
      <w:r w:rsidR="003315A2">
        <w:rPr>
          <w:color w:val="FF0000"/>
        </w:rPr>
        <w:t xml:space="preserve"> where</w:t>
      </w:r>
      <w:r w:rsidR="002848E9">
        <w:rPr>
          <w:color w:val="FF0000"/>
        </w:rPr>
        <w:t xml:space="preserve"> optional additional instructions may be provide</w:t>
      </w:r>
      <w:r w:rsidR="00931CF8">
        <w:rPr>
          <w:color w:val="FF0000"/>
        </w:rPr>
        <w:t>d</w:t>
      </w:r>
      <w:r w:rsidR="002848E9">
        <w:rPr>
          <w:color w:val="FF0000"/>
        </w:rPr>
        <w:t>.</w:t>
      </w:r>
    </w:p>
    <w:p w14:paraId="33F4D542" w14:textId="73987E03" w:rsidR="00EB2DCE" w:rsidRPr="00EB2DCE" w:rsidRDefault="00EB2DCE" w:rsidP="00F14612">
      <w:pPr>
        <w:pStyle w:val="ListParagraph"/>
        <w:numPr>
          <w:ilvl w:val="0"/>
          <w:numId w:val="27"/>
        </w:numPr>
        <w:rPr>
          <w:color w:val="FF0000"/>
          <w:highlight w:val="yellow"/>
        </w:rPr>
      </w:pPr>
      <w:r w:rsidRPr="00EB2DCE">
        <w:rPr>
          <w:highlight w:val="yellow"/>
          <w:lang w:eastAsia="en-US"/>
        </w:rPr>
        <w:t xml:space="preserve">EWA is set to Shore for both </w:t>
      </w:r>
      <w:proofErr w:type="gramStart"/>
      <w:r w:rsidRPr="00EB2DCE">
        <w:rPr>
          <w:highlight w:val="yellow"/>
          <w:lang w:eastAsia="en-US"/>
        </w:rPr>
        <w:t>options</w:t>
      </w:r>
      <w:proofErr w:type="gramEnd"/>
    </w:p>
    <w:p w14:paraId="0C06FF2D" w14:textId="77777777" w:rsidR="00AB060E" w:rsidRDefault="00AB060E" w:rsidP="007358AC"/>
    <w:p w14:paraId="5559DC64" w14:textId="1F7FCB7F" w:rsidR="00AF7845" w:rsidRDefault="002B5B66" w:rsidP="00C0278D">
      <w:pPr>
        <w:pStyle w:val="Heading1"/>
      </w:pPr>
      <w:bookmarkStart w:id="9" w:name="_Toc136338904"/>
      <w:bookmarkStart w:id="10" w:name="_Toc159340585"/>
      <w:r>
        <w:t>Introduction</w:t>
      </w:r>
      <w:bookmarkEnd w:id="9"/>
      <w:bookmarkEnd w:id="10"/>
    </w:p>
    <w:p w14:paraId="475F2D24" w14:textId="7814B7F2" w:rsidR="00003BBF" w:rsidRPr="00003BBF" w:rsidRDefault="00003BBF" w:rsidP="00003BBF">
      <w:pPr>
        <w:pStyle w:val="Heading2"/>
      </w:pPr>
      <w:bookmarkStart w:id="11" w:name="_Toc136338905"/>
      <w:bookmarkStart w:id="12" w:name="_Toc159340586"/>
      <w:r>
        <w:t xml:space="preserve">Assumed on board </w:t>
      </w:r>
      <w:proofErr w:type="gramStart"/>
      <w:r w:rsidR="001E166C">
        <w:t>n</w:t>
      </w:r>
      <w:r>
        <w:t>etwork</w:t>
      </w:r>
      <w:bookmarkEnd w:id="11"/>
      <w:bookmarkEnd w:id="12"/>
      <w:proofErr w:type="gramEnd"/>
    </w:p>
    <w:p w14:paraId="7368BA5F" w14:textId="51E98765" w:rsidR="00EE5DC5" w:rsidRDefault="00EE5DC5" w:rsidP="004F5401">
      <w:r>
        <w:t>As part of the</w:t>
      </w:r>
      <w:r w:rsidR="004B211E">
        <w:t xml:space="preserve"> </w:t>
      </w:r>
      <w:r>
        <w:t>initial on-boa</w:t>
      </w:r>
      <w:r w:rsidR="00055529">
        <w:t>rd installation and C</w:t>
      </w:r>
      <w:r>
        <w:t xml:space="preserve">ommissioning, the following </w:t>
      </w:r>
      <w:r w:rsidR="009948D5">
        <w:t xml:space="preserve">advanced </w:t>
      </w:r>
      <w:r>
        <w:t>on-board network configur</w:t>
      </w:r>
      <w:r w:rsidR="004B211E">
        <w:t>ation is assumed to be present.</w:t>
      </w:r>
    </w:p>
    <w:p w14:paraId="13C2CABF" w14:textId="55326B4C" w:rsidR="004F5401" w:rsidRDefault="00B11F90" w:rsidP="004F5401">
      <w:r>
        <w:t xml:space="preserve">On board </w:t>
      </w:r>
      <w:r w:rsidR="00EE5DC5">
        <w:t>configuration</w:t>
      </w:r>
      <w:r w:rsidR="00AB5168">
        <w:t>:</w:t>
      </w:r>
    </w:p>
    <w:p w14:paraId="32E8BB28" w14:textId="68544F4D" w:rsidR="00EE5DC5" w:rsidRDefault="00B45281" w:rsidP="00EE5DC5">
      <w:pPr>
        <w:pStyle w:val="ListParagraph"/>
        <w:numPr>
          <w:ilvl w:val="0"/>
          <w:numId w:val="27"/>
        </w:numPr>
      </w:pPr>
      <w:r>
        <w:t>T</w:t>
      </w:r>
      <w:r w:rsidR="00EE5DC5">
        <w:t xml:space="preserve">wo </w:t>
      </w:r>
      <w:r w:rsidR="00B11F90">
        <w:t xml:space="preserve">or more </w:t>
      </w:r>
      <w:r w:rsidR="00EE5DC5">
        <w:t>terminal devices</w:t>
      </w:r>
      <w:r w:rsidR="00FD0CF3">
        <w:t>, i.e. VSAT and a MSS backup device</w:t>
      </w:r>
    </w:p>
    <w:p w14:paraId="2560C918" w14:textId="77777777" w:rsidR="00EE5DC5" w:rsidRDefault="00B45281" w:rsidP="00EE5DC5">
      <w:pPr>
        <w:pStyle w:val="ListParagraph"/>
        <w:numPr>
          <w:ilvl w:val="0"/>
          <w:numId w:val="27"/>
        </w:numPr>
      </w:pPr>
      <w:r>
        <w:t>T</w:t>
      </w:r>
      <w:r w:rsidR="00EE5DC5">
        <w:t>wo on board Local Area Networks (LAN 1 and LAN 2)</w:t>
      </w:r>
    </w:p>
    <w:p w14:paraId="0D0F7636" w14:textId="6599E1EE" w:rsidR="00EE5DC5" w:rsidRDefault="009948D5" w:rsidP="00EE5DC5">
      <w:pPr>
        <w:pStyle w:val="ListParagraph"/>
        <w:numPr>
          <w:ilvl w:val="0"/>
          <w:numId w:val="27"/>
        </w:numPr>
      </w:pPr>
      <w:r>
        <w:lastRenderedPageBreak/>
        <w:t>Maximum of ten</w:t>
      </w:r>
      <w:r w:rsidR="00EE5DC5">
        <w:t xml:space="preserve"> clients connected to the LAN 1, which </w:t>
      </w:r>
      <w:r w:rsidR="006647F9">
        <w:t>are</w:t>
      </w:r>
      <w:r w:rsidR="00EE5DC5">
        <w:t xml:space="preserve"> assumed to be </w:t>
      </w:r>
      <w:r w:rsidR="006647F9">
        <w:t xml:space="preserve">used for </w:t>
      </w:r>
      <w:proofErr w:type="gramStart"/>
      <w:r w:rsidR="006647F9">
        <w:t>business critical</w:t>
      </w:r>
      <w:proofErr w:type="gramEnd"/>
      <w:r w:rsidR="006647F9">
        <w:t xml:space="preserve"> communication (e.g. </w:t>
      </w:r>
      <w:r w:rsidR="002B56D6">
        <w:t xml:space="preserve">Business Application Server or </w:t>
      </w:r>
      <w:r w:rsidR="00FD0CF3">
        <w:t>Mail Server</w:t>
      </w:r>
      <w:r w:rsidR="006647F9">
        <w:t>)</w:t>
      </w:r>
    </w:p>
    <w:p w14:paraId="2536BCF3" w14:textId="5CB6D9ED" w:rsidR="00EE5DC5" w:rsidRDefault="00EE5DC5" w:rsidP="00666132">
      <w:pPr>
        <w:pStyle w:val="ListParagraph"/>
        <w:numPr>
          <w:ilvl w:val="0"/>
          <w:numId w:val="27"/>
        </w:numPr>
      </w:pPr>
      <w:r>
        <w:t xml:space="preserve">Maximum of </w:t>
      </w:r>
      <w:r w:rsidR="007907CC">
        <w:t>9</w:t>
      </w:r>
      <w:r w:rsidR="00F91BBD">
        <w:t xml:space="preserve"> </w:t>
      </w:r>
      <w:r>
        <w:t>onboard phones</w:t>
      </w:r>
      <w:r w:rsidR="006647F9">
        <w:t>, preferable SIP Phones</w:t>
      </w:r>
      <w:r w:rsidR="00666132">
        <w:br/>
        <w:t>(Analogue phone support available on demand as an option)</w:t>
      </w:r>
    </w:p>
    <w:p w14:paraId="3FFB8D1F" w14:textId="77777777" w:rsidR="00EE5DC5" w:rsidRDefault="00EE5DC5" w:rsidP="00EE5DC5">
      <w:r>
        <w:t>Optional:</w:t>
      </w:r>
    </w:p>
    <w:p w14:paraId="3061A5BF" w14:textId="77777777" w:rsidR="00EE5DC5" w:rsidRDefault="00EE5DC5" w:rsidP="00EE5DC5">
      <w:pPr>
        <w:pStyle w:val="ListParagraph"/>
        <w:numPr>
          <w:ilvl w:val="0"/>
          <w:numId w:val="27"/>
        </w:numPr>
      </w:pPr>
      <w:r>
        <w:t xml:space="preserve">Depending on the commercial package, the </w:t>
      </w:r>
      <w:proofErr w:type="spellStart"/>
      <w:r>
        <w:t>XChange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solution is connected to the LAN</w:t>
      </w:r>
      <w:r w:rsidR="00FD0CF3">
        <w:t xml:space="preserve"> </w:t>
      </w:r>
      <w:r>
        <w:t>2</w:t>
      </w:r>
      <w:r w:rsidR="00FD0CF3">
        <w:t>, consisting of an additional HP switch with three o</w:t>
      </w:r>
      <w:r w:rsidR="00295B6A">
        <w:t>r</w:t>
      </w:r>
      <w:r w:rsidR="00FD0CF3">
        <w:t xml:space="preserve"> more </w:t>
      </w:r>
      <w:proofErr w:type="spellStart"/>
      <w:r w:rsidR="00FD0CF3">
        <w:t>XChange</w:t>
      </w:r>
      <w:proofErr w:type="spellEnd"/>
      <w:r w:rsidR="00FD0CF3">
        <w:t xml:space="preserve"> </w:t>
      </w:r>
      <w:proofErr w:type="spellStart"/>
      <w:r w:rsidR="00FD0CF3">
        <w:t>WiFi</w:t>
      </w:r>
      <w:proofErr w:type="spellEnd"/>
      <w:r w:rsidR="00FD0CF3">
        <w:t xml:space="preserve"> Access Points</w:t>
      </w:r>
    </w:p>
    <w:p w14:paraId="2D204ECE" w14:textId="77777777" w:rsidR="00EE5DC5" w:rsidRDefault="00EE5DC5" w:rsidP="004F5401"/>
    <w:p w14:paraId="4B7BF413" w14:textId="1F433B91" w:rsidR="002E1CCC" w:rsidRDefault="00031245" w:rsidP="00F6090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EC9D0D3" wp14:editId="500FD480">
            <wp:extent cx="5119929" cy="3261432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74" cy="326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F626E" w14:textId="77777777" w:rsidR="00F6090A" w:rsidRDefault="00F6090A" w:rsidP="00F6090A">
      <w:pPr>
        <w:jc w:val="center"/>
      </w:pPr>
    </w:p>
    <w:p w14:paraId="197FF486" w14:textId="77777777" w:rsidR="006647F9" w:rsidRPr="0012165F" w:rsidRDefault="006647F9" w:rsidP="00AB5168">
      <w:pPr>
        <w:pStyle w:val="BodyCopyRegular"/>
        <w:rPr>
          <w:b/>
        </w:rPr>
      </w:pPr>
      <w:r w:rsidRPr="0012165F">
        <w:rPr>
          <w:b/>
        </w:rPr>
        <w:t xml:space="preserve">Note: </w:t>
      </w:r>
    </w:p>
    <w:p w14:paraId="5CD47525" w14:textId="4BDCAE12" w:rsidR="00B45281" w:rsidRDefault="00AB5168" w:rsidP="00B45281">
      <w:pPr>
        <w:pStyle w:val="BodyCopyRegular"/>
        <w:numPr>
          <w:ilvl w:val="0"/>
          <w:numId w:val="27"/>
        </w:numPr>
      </w:pPr>
      <w:r w:rsidRPr="00B11F90">
        <w:t xml:space="preserve">The </w:t>
      </w:r>
      <w:r w:rsidR="009948D5" w:rsidRPr="00B11F90">
        <w:t>advanced</w:t>
      </w:r>
      <w:r w:rsidRPr="00B11F90">
        <w:t xml:space="preserve"> configuration ensures the </w:t>
      </w:r>
      <w:proofErr w:type="gramStart"/>
      <w:r w:rsidRPr="00B11F90">
        <w:t>business critical</w:t>
      </w:r>
      <w:proofErr w:type="gramEnd"/>
      <w:r w:rsidRPr="00B11F90">
        <w:t xml:space="preserve"> communication, by means of making phone calls and sending </w:t>
      </w:r>
      <w:r w:rsidR="00BA7637" w:rsidRPr="00B11F90">
        <w:t>e-</w:t>
      </w:r>
      <w:r w:rsidR="009948D5" w:rsidRPr="00B11F90">
        <w:t xml:space="preserve">mails </w:t>
      </w:r>
    </w:p>
    <w:p w14:paraId="7227C102" w14:textId="1FFC9653" w:rsidR="009948D5" w:rsidRDefault="009948D5" w:rsidP="00B45281">
      <w:pPr>
        <w:pStyle w:val="BodyCopyRegular"/>
        <w:numPr>
          <w:ilvl w:val="0"/>
          <w:numId w:val="27"/>
        </w:numPr>
      </w:pPr>
      <w:r w:rsidRPr="00B11F90">
        <w:t>Additional security related parameters, like fir</w:t>
      </w:r>
      <w:r w:rsidR="00B11F90" w:rsidRPr="00B11F90">
        <w:t xml:space="preserve">ewall settings can assigned to </w:t>
      </w:r>
      <w:r w:rsidR="002E5661">
        <w:t>each</w:t>
      </w:r>
      <w:r w:rsidR="00B11F90" w:rsidRPr="00B11F90">
        <w:t xml:space="preserve"> </w:t>
      </w:r>
      <w:proofErr w:type="gramStart"/>
      <w:r w:rsidR="00B11F90" w:rsidRPr="00B11F90">
        <w:t>terminal</w:t>
      </w:r>
      <w:proofErr w:type="gramEnd"/>
      <w:r w:rsidR="00B11F90" w:rsidRPr="00B11F90">
        <w:t xml:space="preserve"> </w:t>
      </w:r>
    </w:p>
    <w:p w14:paraId="5D9EFCAF" w14:textId="35B8736A" w:rsidR="00AB5168" w:rsidRPr="00B11F90" w:rsidRDefault="00030B93" w:rsidP="00B45281">
      <w:pPr>
        <w:pStyle w:val="BodyCopyRegular"/>
        <w:numPr>
          <w:ilvl w:val="0"/>
          <w:numId w:val="27"/>
        </w:numPr>
      </w:pPr>
      <w:r w:rsidRPr="00B11F90">
        <w:t>The customer receive</w:t>
      </w:r>
      <w:r w:rsidR="002D690E" w:rsidRPr="00B11F90">
        <w:t>s</w:t>
      </w:r>
      <w:r w:rsidRPr="00B11F90">
        <w:t xml:space="preserve"> access to the Portal360 to manage </w:t>
      </w:r>
      <w:r w:rsidR="002D690E" w:rsidRPr="00B11F90">
        <w:t xml:space="preserve">the </w:t>
      </w:r>
      <w:r w:rsidR="003A15CE" w:rsidRPr="00B11F90">
        <w:t>on-</w:t>
      </w:r>
      <w:r w:rsidRPr="00B11F90">
        <w:t xml:space="preserve">board </w:t>
      </w:r>
      <w:r w:rsidR="003A15CE" w:rsidRPr="00B11F90">
        <w:t xml:space="preserve">configuration (e.g. </w:t>
      </w:r>
      <w:r w:rsidR="002D690E" w:rsidRPr="00B11F90">
        <w:t>firewall rules</w:t>
      </w:r>
      <w:r w:rsidR="003A15CE" w:rsidRPr="00B11F90">
        <w:t>)</w:t>
      </w:r>
      <w:r w:rsidR="002D690E" w:rsidRPr="00B11F90">
        <w:t xml:space="preserve"> </w:t>
      </w:r>
      <w:r w:rsidR="003A15CE" w:rsidRPr="00B11F90">
        <w:t xml:space="preserve">or administer user accounts </w:t>
      </w:r>
      <w:r w:rsidRPr="00B11F90">
        <w:t xml:space="preserve">and </w:t>
      </w:r>
      <w:proofErr w:type="gramStart"/>
      <w:r w:rsidRPr="00B11F90">
        <w:t>cre</w:t>
      </w:r>
      <w:r w:rsidR="002E5661">
        <w:t>dits</w:t>
      </w:r>
      <w:proofErr w:type="gramEnd"/>
    </w:p>
    <w:p w14:paraId="3750A329" w14:textId="77777777" w:rsidR="004465FD" w:rsidRDefault="004465FD" w:rsidP="00AB5168">
      <w:pPr>
        <w:pStyle w:val="BodyCopyRegular"/>
      </w:pPr>
    </w:p>
    <w:p w14:paraId="3D2E2F06" w14:textId="15C3DEEF" w:rsidR="001E166C" w:rsidRDefault="001E166C">
      <w:pPr>
        <w:tabs>
          <w:tab w:val="clear" w:pos="9084"/>
        </w:tabs>
        <w:spacing w:before="0" w:after="0"/>
        <w:rPr>
          <w:rFonts w:cs="Arial"/>
          <w:b/>
          <w:bCs/>
          <w:caps/>
          <w:color w:val="F04C24" w:themeColor="accent3"/>
          <w:kern w:val="32"/>
          <w:sz w:val="24"/>
        </w:rPr>
      </w:pPr>
    </w:p>
    <w:p w14:paraId="55A9A7A2" w14:textId="70E5DBCD" w:rsidR="00B44568" w:rsidRDefault="00B44568" w:rsidP="007413EC">
      <w:pPr>
        <w:pStyle w:val="Heading1"/>
      </w:pPr>
      <w:bookmarkStart w:id="13" w:name="_Toc136338906"/>
      <w:bookmarkStart w:id="14" w:name="_Toc159340587"/>
      <w:r>
        <w:t>Communication System</w:t>
      </w:r>
      <w:r w:rsidR="001303F1">
        <w:t>s</w:t>
      </w:r>
      <w:bookmarkEnd w:id="13"/>
      <w:bookmarkEnd w:id="14"/>
    </w:p>
    <w:p w14:paraId="6890D2CE" w14:textId="77777777" w:rsidR="00B44568" w:rsidRDefault="00B44568" w:rsidP="004F0262">
      <w:pPr>
        <w:pStyle w:val="Heading2"/>
      </w:pPr>
      <w:bookmarkStart w:id="15" w:name="_Toc136338907"/>
      <w:bookmarkStart w:id="16" w:name="_Toc159340588"/>
      <w:r w:rsidRPr="004F0262">
        <w:t>Existing</w:t>
      </w:r>
      <w:r>
        <w:t xml:space="preserve"> </w:t>
      </w:r>
      <w:r w:rsidR="00FA186D">
        <w:t xml:space="preserve">and remaining </w:t>
      </w:r>
      <w:r>
        <w:t xml:space="preserve">on-board communication </w:t>
      </w:r>
      <w:proofErr w:type="gramStart"/>
      <w:r>
        <w:t>systems</w:t>
      </w:r>
      <w:bookmarkEnd w:id="15"/>
      <w:bookmarkEnd w:id="16"/>
      <w:proofErr w:type="gramEnd"/>
    </w:p>
    <w:p w14:paraId="3B6D0017" w14:textId="77777777" w:rsidR="00A3703E" w:rsidRPr="001C077B" w:rsidRDefault="00A3703E" w:rsidP="00A3703E">
      <w:pPr>
        <w:rPr>
          <w:rFonts w:asciiTheme="minorHAnsi" w:hAnsiTheme="minorHAnsi" w:cstheme="minorHAnsi"/>
        </w:rPr>
      </w:pPr>
      <w:bookmarkStart w:id="17" w:name="_Toc136338908"/>
      <w:r w:rsidRPr="001C077B">
        <w:rPr>
          <w:rFonts w:asciiTheme="minorHAnsi" w:hAnsiTheme="minorHAnsi" w:cstheme="minorHAnsi"/>
        </w:rPr>
        <w:t xml:space="preserve">What are the existing on-board communication systems, such as </w:t>
      </w:r>
      <w:proofErr w:type="spellStart"/>
      <w:r w:rsidRPr="001C077B">
        <w:rPr>
          <w:rFonts w:asciiTheme="minorHAnsi" w:hAnsiTheme="minorHAnsi" w:cstheme="minorHAnsi"/>
        </w:rPr>
        <w:t>FleetBroadband</w:t>
      </w:r>
      <w:proofErr w:type="spellEnd"/>
      <w:r w:rsidRPr="001C077B">
        <w:rPr>
          <w:rFonts w:asciiTheme="minorHAnsi" w:hAnsiTheme="minorHAnsi" w:cstheme="minorHAnsi"/>
        </w:rPr>
        <w:t>, which should remain and be connected to the XChange platform</w:t>
      </w:r>
      <w:r>
        <w:rPr>
          <w:rFonts w:asciiTheme="minorHAnsi" w:hAnsiTheme="minorHAnsi" w:cstheme="minorHAnsi"/>
        </w:rPr>
        <w:t>.</w:t>
      </w:r>
    </w:p>
    <w:p w14:paraId="5FA938C9" w14:textId="77777777" w:rsidR="00A3703E" w:rsidRPr="00F67D6F" w:rsidRDefault="00A3703E" w:rsidP="00A3703E">
      <w:pPr>
        <w:rPr>
          <w:rFonts w:asciiTheme="minorHAnsi" w:eastAsia="Batang" w:hAnsiTheme="minorHAnsi" w:cstheme="minorHAnsi"/>
          <w:b/>
          <w:bCs/>
          <w:lang w:eastAsia="ko-KR"/>
        </w:rPr>
      </w:pPr>
      <w:commentRangeStart w:id="18"/>
      <w:r w:rsidRPr="00F67D6F">
        <w:rPr>
          <w:rFonts w:asciiTheme="minorHAnsi" w:hAnsiTheme="minorHAnsi" w:cstheme="minorHAnsi"/>
          <w:b/>
          <w:bCs/>
        </w:rPr>
        <w:t xml:space="preserve">MSS Backup allows Business Email communication Firewall filters only. </w:t>
      </w:r>
      <w:commentRangeEnd w:id="18"/>
      <w:r w:rsidR="0013017E">
        <w:rPr>
          <w:rStyle w:val="CommentReference"/>
        </w:rPr>
        <w:commentReference w:id="1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615"/>
        <w:gridCol w:w="1684"/>
        <w:gridCol w:w="1440"/>
        <w:gridCol w:w="945"/>
      </w:tblGrid>
      <w:tr w:rsidR="00A3703E" w:rsidRPr="001C077B" w14:paraId="7FD8519A" w14:textId="77777777" w:rsidTr="00654599">
        <w:tc>
          <w:tcPr>
            <w:tcW w:w="1501" w:type="dxa"/>
          </w:tcPr>
          <w:p w14:paraId="79F46D54" w14:textId="77777777" w:rsidR="00A3703E" w:rsidRPr="001C077B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1C077B">
              <w:rPr>
                <w:rFonts w:asciiTheme="minorHAnsi" w:hAnsiTheme="minorHAnsi" w:cstheme="minorHAnsi"/>
                <w:sz w:val="16"/>
              </w:rPr>
              <w:lastRenderedPageBreak/>
              <w:t>WAN Terminal</w:t>
            </w:r>
            <w:r>
              <w:rPr>
                <w:rFonts w:asciiTheme="minorHAnsi" w:hAnsiTheme="minorHAnsi" w:cstheme="minorHAnsi"/>
                <w:sz w:val="16"/>
              </w:rPr>
              <w:t>s</w:t>
            </w:r>
          </w:p>
        </w:tc>
        <w:tc>
          <w:tcPr>
            <w:tcW w:w="1615" w:type="dxa"/>
          </w:tcPr>
          <w:p w14:paraId="31132873" w14:textId="77777777" w:rsidR="00A3703E" w:rsidRPr="001C077B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1C077B">
              <w:rPr>
                <w:rFonts w:asciiTheme="minorHAnsi" w:hAnsiTheme="minorHAnsi" w:cstheme="minorHAnsi"/>
                <w:sz w:val="16"/>
              </w:rPr>
              <w:t>Terminal Type</w:t>
            </w:r>
          </w:p>
        </w:tc>
        <w:tc>
          <w:tcPr>
            <w:tcW w:w="1684" w:type="dxa"/>
          </w:tcPr>
          <w:p w14:paraId="4703A436" w14:textId="77777777" w:rsidR="00A3703E" w:rsidRPr="001C077B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 xml:space="preserve">WAN </w:t>
            </w:r>
            <w:r w:rsidRPr="001C077B">
              <w:rPr>
                <w:rFonts w:asciiTheme="minorHAnsi" w:hAnsiTheme="minorHAnsi" w:cstheme="minorHAnsi"/>
                <w:sz w:val="16"/>
              </w:rPr>
              <w:t>IP Address Range</w:t>
            </w:r>
          </w:p>
        </w:tc>
        <w:tc>
          <w:tcPr>
            <w:tcW w:w="1440" w:type="dxa"/>
          </w:tcPr>
          <w:p w14:paraId="71BF7CB0" w14:textId="77777777" w:rsidR="00A3703E" w:rsidRPr="001C077B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 xml:space="preserve">WAN </w:t>
            </w:r>
            <w:r w:rsidRPr="001C077B">
              <w:rPr>
                <w:rFonts w:asciiTheme="minorHAnsi" w:hAnsiTheme="minorHAnsi" w:cstheme="minorHAnsi"/>
                <w:sz w:val="16"/>
              </w:rPr>
              <w:t>Subnet Mask</w:t>
            </w:r>
          </w:p>
        </w:tc>
        <w:tc>
          <w:tcPr>
            <w:tcW w:w="945" w:type="dxa"/>
          </w:tcPr>
          <w:p w14:paraId="5A1F5A4E" w14:textId="77777777" w:rsidR="00A3703E" w:rsidRPr="001C077B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1C077B">
              <w:rPr>
                <w:rFonts w:asciiTheme="minorHAnsi" w:hAnsiTheme="minorHAnsi" w:cstheme="minorHAnsi"/>
                <w:sz w:val="16"/>
              </w:rPr>
              <w:t xml:space="preserve">Data </w:t>
            </w:r>
            <w:r>
              <w:rPr>
                <w:rFonts w:asciiTheme="minorHAnsi" w:hAnsiTheme="minorHAnsi" w:cstheme="minorHAnsi"/>
                <w:sz w:val="16"/>
              </w:rPr>
              <w:t>Ranking</w:t>
            </w:r>
            <w:r w:rsidRPr="001C077B">
              <w:rPr>
                <w:rFonts w:asciiTheme="minorHAnsi" w:hAnsiTheme="minorHAnsi" w:cstheme="minorHAnsi"/>
                <w:sz w:val="16"/>
              </w:rPr>
              <w:t xml:space="preserve"> (1,2,3,4)</w:t>
            </w:r>
          </w:p>
        </w:tc>
      </w:tr>
      <w:tr w:rsidR="00A3703E" w:rsidRPr="001C077B" w14:paraId="796524D0" w14:textId="77777777" w:rsidTr="00654599">
        <w:tc>
          <w:tcPr>
            <w:tcW w:w="1501" w:type="dxa"/>
            <w:shd w:val="clear" w:color="auto" w:fill="auto"/>
          </w:tcPr>
          <w:p w14:paraId="28BF7709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Main Terminal</w:t>
            </w:r>
          </w:p>
        </w:tc>
        <w:tc>
          <w:tcPr>
            <w:tcW w:w="1615" w:type="dxa"/>
            <w:shd w:val="clear" w:color="auto" w:fill="auto"/>
          </w:tcPr>
          <w:p w14:paraId="544651EF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</w:rPr>
              <w:t>Starlink</w:t>
            </w:r>
            <w:proofErr w:type="spellEnd"/>
          </w:p>
        </w:tc>
        <w:tc>
          <w:tcPr>
            <w:tcW w:w="1684" w:type="dxa"/>
            <w:shd w:val="clear" w:color="auto" w:fill="auto"/>
          </w:tcPr>
          <w:p w14:paraId="28C22A79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TBA by Marlink Network Team for each vessel</w:t>
            </w:r>
          </w:p>
        </w:tc>
        <w:tc>
          <w:tcPr>
            <w:tcW w:w="1440" w:type="dxa"/>
            <w:shd w:val="clear" w:color="auto" w:fill="auto"/>
          </w:tcPr>
          <w:p w14:paraId="3BE425F8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TBA by Marlink Network Team for each vessel</w:t>
            </w:r>
          </w:p>
        </w:tc>
        <w:tc>
          <w:tcPr>
            <w:tcW w:w="945" w:type="dxa"/>
          </w:tcPr>
          <w:p w14:paraId="3A9175E8" w14:textId="77777777" w:rsidR="00A3703E" w:rsidRPr="004708A6" w:rsidRDefault="00A3703E" w:rsidP="00654599">
            <w:pPr>
              <w:jc w:val="center"/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>1</w:t>
            </w:r>
          </w:p>
        </w:tc>
      </w:tr>
      <w:tr w:rsidR="00A3703E" w:rsidRPr="001C077B" w14:paraId="2681FCC0" w14:textId="77777777" w:rsidTr="00654599">
        <w:tc>
          <w:tcPr>
            <w:tcW w:w="1501" w:type="dxa"/>
          </w:tcPr>
          <w:p w14:paraId="3842301B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Terminal #A</w:t>
            </w:r>
          </w:p>
        </w:tc>
        <w:tc>
          <w:tcPr>
            <w:tcW w:w="1615" w:type="dxa"/>
          </w:tcPr>
          <w:p w14:paraId="5E3C4F0D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>VSAT</w:t>
            </w:r>
          </w:p>
        </w:tc>
        <w:tc>
          <w:tcPr>
            <w:tcW w:w="1684" w:type="dxa"/>
          </w:tcPr>
          <w:p w14:paraId="4AB19E5B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TBA by Marlink Network Team for each vessel</w:t>
            </w:r>
          </w:p>
        </w:tc>
        <w:tc>
          <w:tcPr>
            <w:tcW w:w="1440" w:type="dxa"/>
          </w:tcPr>
          <w:p w14:paraId="1B14F3D6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TBA by Marlink Network Team for each vessel</w:t>
            </w:r>
          </w:p>
        </w:tc>
        <w:tc>
          <w:tcPr>
            <w:tcW w:w="945" w:type="dxa"/>
          </w:tcPr>
          <w:p w14:paraId="0DDB0601" w14:textId="77777777" w:rsidR="00A3703E" w:rsidRPr="004708A6" w:rsidRDefault="00A3703E" w:rsidP="00654599">
            <w:pPr>
              <w:jc w:val="center"/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 xml:space="preserve">Rank 2 if there is </w:t>
            </w:r>
            <w:proofErr w:type="spellStart"/>
            <w:r>
              <w:rPr>
                <w:rFonts w:asciiTheme="minorHAnsi" w:hAnsiTheme="minorHAnsi" w:cstheme="minorHAnsi"/>
                <w:sz w:val="16"/>
              </w:rPr>
              <w:t>Starlink</w:t>
            </w:r>
            <w:proofErr w:type="spellEnd"/>
            <w:r>
              <w:rPr>
                <w:rFonts w:asciiTheme="minorHAnsi" w:hAnsiTheme="minorHAnsi" w:cstheme="minorHAnsi"/>
                <w:sz w:val="16"/>
              </w:rPr>
              <w:t>, otherwise rank 1</w:t>
            </w:r>
          </w:p>
        </w:tc>
      </w:tr>
      <w:tr w:rsidR="00A3703E" w:rsidRPr="001C077B" w14:paraId="53986562" w14:textId="77777777" w:rsidTr="00654599">
        <w:tc>
          <w:tcPr>
            <w:tcW w:w="1501" w:type="dxa"/>
          </w:tcPr>
          <w:p w14:paraId="63CA27EA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Terminal #B</w:t>
            </w:r>
          </w:p>
        </w:tc>
        <w:tc>
          <w:tcPr>
            <w:tcW w:w="1615" w:type="dxa"/>
          </w:tcPr>
          <w:p w14:paraId="5D6A37DD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>MSS Backup</w:t>
            </w:r>
          </w:p>
        </w:tc>
        <w:tc>
          <w:tcPr>
            <w:tcW w:w="1684" w:type="dxa"/>
          </w:tcPr>
          <w:p w14:paraId="4EEDFCCA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TBA by Marlink Network Team for each vessel</w:t>
            </w:r>
          </w:p>
        </w:tc>
        <w:tc>
          <w:tcPr>
            <w:tcW w:w="1440" w:type="dxa"/>
          </w:tcPr>
          <w:p w14:paraId="1B07B39E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TBA by Marlink Network Team for each vessel</w:t>
            </w:r>
          </w:p>
        </w:tc>
        <w:tc>
          <w:tcPr>
            <w:tcW w:w="945" w:type="dxa"/>
          </w:tcPr>
          <w:p w14:paraId="11826CE6" w14:textId="77777777" w:rsidR="00A3703E" w:rsidRPr="004708A6" w:rsidRDefault="00A3703E" w:rsidP="00654599">
            <w:pPr>
              <w:jc w:val="center"/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 xml:space="preserve">Rank 3 if there is </w:t>
            </w:r>
            <w:proofErr w:type="spellStart"/>
            <w:r>
              <w:rPr>
                <w:rFonts w:asciiTheme="minorHAnsi" w:hAnsiTheme="minorHAnsi" w:cstheme="minorHAnsi"/>
                <w:sz w:val="16"/>
              </w:rPr>
              <w:t>Starlink</w:t>
            </w:r>
            <w:proofErr w:type="spellEnd"/>
            <w:r>
              <w:rPr>
                <w:rFonts w:asciiTheme="minorHAnsi" w:hAnsiTheme="minorHAnsi" w:cstheme="minorHAnsi"/>
                <w:sz w:val="16"/>
              </w:rPr>
              <w:t>, otherwise rank 2</w:t>
            </w:r>
          </w:p>
        </w:tc>
      </w:tr>
      <w:tr w:rsidR="00A3703E" w:rsidRPr="001C077B" w14:paraId="7CCB14A0" w14:textId="77777777" w:rsidTr="00654599">
        <w:tc>
          <w:tcPr>
            <w:tcW w:w="1501" w:type="dxa"/>
          </w:tcPr>
          <w:p w14:paraId="1876326D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 w:rsidRPr="004708A6">
              <w:rPr>
                <w:rFonts w:asciiTheme="minorHAnsi" w:hAnsiTheme="minorHAnsi" w:cstheme="minorHAnsi"/>
                <w:sz w:val="16"/>
              </w:rPr>
              <w:t>Terminal #C</w:t>
            </w:r>
          </w:p>
        </w:tc>
        <w:tc>
          <w:tcPr>
            <w:tcW w:w="1615" w:type="dxa"/>
          </w:tcPr>
          <w:p w14:paraId="09794090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  <w:r>
              <w:rPr>
                <w:rFonts w:asciiTheme="minorHAnsi" w:hAnsiTheme="minorHAnsi" w:cstheme="minorHAnsi"/>
                <w:sz w:val="16"/>
              </w:rPr>
              <w:t>Customer to advise if any</w:t>
            </w:r>
          </w:p>
        </w:tc>
        <w:tc>
          <w:tcPr>
            <w:tcW w:w="1684" w:type="dxa"/>
          </w:tcPr>
          <w:p w14:paraId="0BAE9A4D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</w:p>
        </w:tc>
        <w:tc>
          <w:tcPr>
            <w:tcW w:w="1440" w:type="dxa"/>
          </w:tcPr>
          <w:p w14:paraId="4462221C" w14:textId="77777777" w:rsidR="00A3703E" w:rsidRPr="004708A6" w:rsidRDefault="00A3703E" w:rsidP="00654599">
            <w:pPr>
              <w:rPr>
                <w:rFonts w:asciiTheme="minorHAnsi" w:hAnsiTheme="minorHAnsi" w:cstheme="minorHAnsi"/>
                <w:sz w:val="16"/>
              </w:rPr>
            </w:pPr>
          </w:p>
        </w:tc>
        <w:tc>
          <w:tcPr>
            <w:tcW w:w="945" w:type="dxa"/>
          </w:tcPr>
          <w:p w14:paraId="03C37779" w14:textId="77777777" w:rsidR="00A3703E" w:rsidRPr="004708A6" w:rsidRDefault="00A3703E" w:rsidP="00654599">
            <w:pPr>
              <w:jc w:val="center"/>
              <w:rPr>
                <w:rFonts w:asciiTheme="minorHAnsi" w:hAnsiTheme="minorHAnsi" w:cstheme="minorHAnsi"/>
                <w:sz w:val="16"/>
              </w:rPr>
            </w:pPr>
          </w:p>
        </w:tc>
      </w:tr>
    </w:tbl>
    <w:p w14:paraId="2FEF5DF7" w14:textId="77777777" w:rsidR="001C3758" w:rsidRDefault="001C3758">
      <w:pPr>
        <w:tabs>
          <w:tab w:val="clear" w:pos="9084"/>
        </w:tabs>
        <w:spacing w:before="0" w:after="0"/>
        <w:rPr>
          <w:rFonts w:cs="Arial"/>
          <w:b/>
          <w:bCs/>
          <w:iCs/>
          <w:color w:val="F04C24" w:themeColor="accent3"/>
          <w:szCs w:val="20"/>
        </w:rPr>
      </w:pPr>
      <w:bookmarkStart w:id="19" w:name="_Toc457906761"/>
      <w:bookmarkEnd w:id="17"/>
      <w:r>
        <w:br w:type="page"/>
      </w:r>
    </w:p>
    <w:p w14:paraId="7D49EF66" w14:textId="5584780B" w:rsidR="001C3758" w:rsidRDefault="003B4A9B" w:rsidP="004F0262">
      <w:pPr>
        <w:pStyle w:val="Heading2"/>
      </w:pPr>
      <w:bookmarkStart w:id="20" w:name="_Toc136338909"/>
      <w:bookmarkStart w:id="21" w:name="_Toc159340589"/>
      <w:r>
        <w:lastRenderedPageBreak/>
        <w:t xml:space="preserve">Terminals </w:t>
      </w:r>
      <w:r w:rsidR="00807790">
        <w:t>f</w:t>
      </w:r>
      <w:r w:rsidR="001C3758">
        <w:t>irewall configuration</w:t>
      </w:r>
      <w:bookmarkEnd w:id="19"/>
      <w:bookmarkEnd w:id="20"/>
      <w:bookmarkEnd w:id="21"/>
    </w:p>
    <w:p w14:paraId="206DC9A6" w14:textId="5BEDB18F" w:rsidR="008D6944" w:rsidRDefault="008D6944" w:rsidP="008D6944">
      <w:r>
        <w:t xml:space="preserve">The following default firewall rules are available to be </w:t>
      </w:r>
      <w:commentRangeStart w:id="22"/>
      <w:r>
        <w:t>configured per terminal device.</w:t>
      </w:r>
      <w:commentRangeEnd w:id="22"/>
      <w:r w:rsidR="0013017E">
        <w:rPr>
          <w:rStyle w:val="CommentReference"/>
        </w:rPr>
        <w:commentReference w:id="22"/>
      </w:r>
    </w:p>
    <w:p w14:paraId="3C6DD0BD" w14:textId="77777777" w:rsidR="008D6944" w:rsidRPr="008D6944" w:rsidRDefault="008D6944" w:rsidP="008D6944"/>
    <w:tbl>
      <w:tblPr>
        <w:tblStyle w:val="TableGrid"/>
        <w:tblW w:w="8826" w:type="dxa"/>
        <w:tblLayout w:type="fixed"/>
        <w:tblLook w:val="04A0" w:firstRow="1" w:lastRow="0" w:firstColumn="1" w:lastColumn="0" w:noHBand="0" w:noVBand="1"/>
      </w:tblPr>
      <w:tblGrid>
        <w:gridCol w:w="1677"/>
        <w:gridCol w:w="2661"/>
        <w:gridCol w:w="1122"/>
        <w:gridCol w:w="1122"/>
        <w:gridCol w:w="1122"/>
        <w:gridCol w:w="1122"/>
      </w:tblGrid>
      <w:tr w:rsidR="00AF7058" w:rsidRPr="008F31CD" w14:paraId="2EA7539B" w14:textId="338EEF5F" w:rsidTr="00AF7058">
        <w:tc>
          <w:tcPr>
            <w:tcW w:w="1677" w:type="dxa"/>
            <w:hideMark/>
          </w:tcPr>
          <w:p w14:paraId="187215F7" w14:textId="77777777" w:rsidR="00AF7058" w:rsidRPr="008F31CD" w:rsidRDefault="00AF7058" w:rsidP="00A7642E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Name</w:t>
            </w:r>
          </w:p>
        </w:tc>
        <w:tc>
          <w:tcPr>
            <w:tcW w:w="2661" w:type="dxa"/>
            <w:hideMark/>
          </w:tcPr>
          <w:p w14:paraId="6BC16C96" w14:textId="77777777" w:rsidR="00AF7058" w:rsidRPr="00790882" w:rsidRDefault="00AF7058" w:rsidP="00A7642E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790882">
              <w:rPr>
                <w:rFonts w:cs="Arial"/>
                <w:sz w:val="16"/>
                <w:szCs w:val="16"/>
                <w:lang w:val="en-US" w:eastAsia="de-DE"/>
              </w:rPr>
              <w:t>D</w:t>
            </w:r>
            <w:r w:rsidRPr="00790882">
              <w:rPr>
                <w:rFonts w:cs="Arial"/>
                <w:sz w:val="16"/>
                <w:szCs w:val="16"/>
                <w:lang w:val="de-DE" w:eastAsia="de-DE"/>
              </w:rPr>
              <w:t>escription</w:t>
            </w:r>
          </w:p>
        </w:tc>
        <w:tc>
          <w:tcPr>
            <w:tcW w:w="1122" w:type="dxa"/>
          </w:tcPr>
          <w:p w14:paraId="766F97BF" w14:textId="37E186F3" w:rsidR="00AF7058" w:rsidRPr="00790882" w:rsidRDefault="00AF7058" w:rsidP="00A7642E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Main Terminal</w:t>
            </w:r>
          </w:p>
        </w:tc>
        <w:tc>
          <w:tcPr>
            <w:tcW w:w="1122" w:type="dxa"/>
          </w:tcPr>
          <w:p w14:paraId="77BB6FB9" w14:textId="77777777" w:rsidR="00AF7058" w:rsidRDefault="00AF7058" w:rsidP="00A7642E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proofErr w:type="spellStart"/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Starlink</w:t>
            </w:r>
            <w:proofErr w:type="spellEnd"/>
          </w:p>
          <w:p w14:paraId="1066842F" w14:textId="2B1C73F8" w:rsidR="00AF7058" w:rsidRDefault="00535973" w:rsidP="00A7642E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If applicable</w:t>
            </w:r>
          </w:p>
        </w:tc>
        <w:tc>
          <w:tcPr>
            <w:tcW w:w="1122" w:type="dxa"/>
          </w:tcPr>
          <w:p w14:paraId="321D71E6" w14:textId="704B3614" w:rsidR="00AF7058" w:rsidRPr="00790882" w:rsidRDefault="00AF7058" w:rsidP="00A7642E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Backup Terminal #A</w:t>
            </w:r>
          </w:p>
        </w:tc>
        <w:tc>
          <w:tcPr>
            <w:tcW w:w="1122" w:type="dxa"/>
          </w:tcPr>
          <w:p w14:paraId="422CE4E7" w14:textId="06BFFDE9" w:rsidR="00AF7058" w:rsidRDefault="00AF7058" w:rsidP="00A7642E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Backup Terminal #B</w:t>
            </w:r>
          </w:p>
        </w:tc>
      </w:tr>
      <w:tr w:rsidR="00AF7058" w:rsidRPr="008F31CD" w14:paraId="0BC0E1FC" w14:textId="49A30D3B" w:rsidTr="00AF7058">
        <w:tc>
          <w:tcPr>
            <w:tcW w:w="1677" w:type="dxa"/>
          </w:tcPr>
          <w:p w14:paraId="643F2CFC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Open</w:t>
            </w:r>
          </w:p>
        </w:tc>
        <w:tc>
          <w:tcPr>
            <w:tcW w:w="2661" w:type="dxa"/>
          </w:tcPr>
          <w:p w14:paraId="66ADAAEB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Any traffic is allowed</w:t>
            </w:r>
          </w:p>
        </w:tc>
        <w:tc>
          <w:tcPr>
            <w:tcW w:w="1122" w:type="dxa"/>
          </w:tcPr>
          <w:p w14:paraId="2F82DE60" w14:textId="1ED2C08F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204501286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☒</w:t>
                </w:r>
              </w:sdtContent>
            </w:sdt>
          </w:p>
        </w:tc>
        <w:tc>
          <w:tcPr>
            <w:tcW w:w="1122" w:type="dxa"/>
          </w:tcPr>
          <w:p w14:paraId="5EA8AD06" w14:textId="535E9FD0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399835613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☒</w:t>
                </w:r>
              </w:sdtContent>
            </w:sdt>
          </w:p>
        </w:tc>
        <w:tc>
          <w:tcPr>
            <w:tcW w:w="1122" w:type="dxa"/>
          </w:tcPr>
          <w:p w14:paraId="4A99DD05" w14:textId="7B169C19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7774294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☒</w:t>
                </w:r>
              </w:sdtContent>
            </w:sdt>
          </w:p>
        </w:tc>
        <w:tc>
          <w:tcPr>
            <w:tcW w:w="1122" w:type="dxa"/>
          </w:tcPr>
          <w:p w14:paraId="3983273B" w14:textId="73F8743D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91365091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11B65C56" w14:textId="119471CF" w:rsidTr="00AF7058">
        <w:tc>
          <w:tcPr>
            <w:tcW w:w="1677" w:type="dxa"/>
            <w:hideMark/>
          </w:tcPr>
          <w:p w14:paraId="01AA39DF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Block All</w:t>
            </w:r>
          </w:p>
        </w:tc>
        <w:tc>
          <w:tcPr>
            <w:tcW w:w="2661" w:type="dxa"/>
            <w:hideMark/>
          </w:tcPr>
          <w:p w14:paraId="7A7AD1C3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All traffic is unavailable</w:t>
            </w:r>
          </w:p>
        </w:tc>
        <w:tc>
          <w:tcPr>
            <w:tcW w:w="1122" w:type="dxa"/>
          </w:tcPr>
          <w:p w14:paraId="54CE170F" w14:textId="08770C94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44291505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0320B28C" w14:textId="55D1238E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11726349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01576B27" w14:textId="36C6C92E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1636321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3EC6DDD1" w14:textId="2D075FD2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9198640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50AE578F" w14:textId="2B46D00A" w:rsidTr="00AF7058">
        <w:tc>
          <w:tcPr>
            <w:tcW w:w="1677" w:type="dxa"/>
            <w:hideMark/>
          </w:tcPr>
          <w:p w14:paraId="1C010651" w14:textId="77777777" w:rsidR="00AF7058" w:rsidRPr="00DD3B4F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XChange System Traffic Only</w:t>
            </w:r>
          </w:p>
        </w:tc>
        <w:tc>
          <w:tcPr>
            <w:tcW w:w="2661" w:type="dxa"/>
            <w:hideMark/>
          </w:tcPr>
          <w:p w14:paraId="6E5C23CF" w14:textId="5D640264" w:rsidR="00AF7058" w:rsidRPr="00DD3B4F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Limit traffic to necessary data for operating the </w:t>
            </w:r>
            <w:proofErr w:type="spell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XChange</w:t>
            </w:r>
            <w:proofErr w:type="spellEnd"/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, including system </w:t>
            </w:r>
            <w:proofErr w:type="spell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synchroni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s</w:t>
            </w:r>
            <w:r w:rsidRPr="00DD3B4F">
              <w:rPr>
                <w:rFonts w:cs="Arial"/>
                <w:sz w:val="16"/>
                <w:szCs w:val="16"/>
                <w:lang w:val="en-US" w:eastAsia="de-DE"/>
              </w:rPr>
              <w:t>ations</w:t>
            </w:r>
            <w:proofErr w:type="spellEnd"/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, </w:t>
            </w:r>
            <w:proofErr w:type="gram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VoIP</w:t>
            </w:r>
            <w:proofErr w:type="gramEnd"/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 and firmware updates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.</w:t>
            </w:r>
          </w:p>
        </w:tc>
        <w:tc>
          <w:tcPr>
            <w:tcW w:w="1122" w:type="dxa"/>
          </w:tcPr>
          <w:p w14:paraId="5FD69E3E" w14:textId="40D8B2E6" w:rsidR="00AF7058" w:rsidRPr="00DD3B4F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97179157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6FB52F58" w14:textId="2B95C611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49973565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47819141" w14:textId="5B232E54" w:rsidR="00AF7058" w:rsidRPr="00DD3B4F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58244927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084E8495" w14:textId="65995111" w:rsidR="00AF7058" w:rsidRPr="00DD3B4F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50170861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21AB298A" w14:textId="7F5BFF2A" w:rsidTr="00AF7058">
        <w:tc>
          <w:tcPr>
            <w:tcW w:w="1677" w:type="dxa"/>
            <w:hideMark/>
          </w:tcPr>
          <w:p w14:paraId="4B61E6D6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Data Manager</w:t>
            </w:r>
          </w:p>
        </w:tc>
        <w:tc>
          <w:tcPr>
            <w:tcW w:w="2661" w:type="dxa"/>
            <w:hideMark/>
          </w:tcPr>
          <w:p w14:paraId="05E16A13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Gives access to Data Manager</w:t>
            </w:r>
          </w:p>
        </w:tc>
        <w:tc>
          <w:tcPr>
            <w:tcW w:w="1122" w:type="dxa"/>
          </w:tcPr>
          <w:p w14:paraId="33AF1593" w14:textId="6D1BE7C0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3095311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2E79040E" w14:textId="32D57804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47170844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5EDB647E" w14:textId="777A6B73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0094947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259C1CFB" w14:textId="209F6360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95354719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7C1D22FA" w14:textId="79C0F69C" w:rsidTr="00AF7058">
        <w:tc>
          <w:tcPr>
            <w:tcW w:w="1677" w:type="dxa"/>
            <w:hideMark/>
          </w:tcPr>
          <w:p w14:paraId="3E655EF6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POP &amp; IMAP Email</w:t>
            </w:r>
          </w:p>
        </w:tc>
        <w:tc>
          <w:tcPr>
            <w:tcW w:w="2661" w:type="dxa"/>
            <w:hideMark/>
          </w:tcPr>
          <w:p w14:paraId="51F8D650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POP and IMAP Email allowed</w:t>
            </w:r>
          </w:p>
        </w:tc>
        <w:tc>
          <w:tcPr>
            <w:tcW w:w="1122" w:type="dxa"/>
          </w:tcPr>
          <w:p w14:paraId="524297D3" w14:textId="625A1E6F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0224342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46F933FB" w14:textId="64C0ACB5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206648550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5FC74E8B" w14:textId="598E6658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24811548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20ECECAC" w14:textId="65072B4D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9669006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0A895590" w14:textId="76BE7DF1" w:rsidTr="00AF7058">
        <w:trPr>
          <w:trHeight w:val="303"/>
        </w:trPr>
        <w:tc>
          <w:tcPr>
            <w:tcW w:w="1677" w:type="dxa"/>
            <w:hideMark/>
          </w:tcPr>
          <w:p w14:paraId="04D3D406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SkyFile Access</w:t>
            </w:r>
          </w:p>
        </w:tc>
        <w:tc>
          <w:tcPr>
            <w:tcW w:w="2661" w:type="dxa"/>
            <w:hideMark/>
          </w:tcPr>
          <w:p w14:paraId="4D799FC1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Allows SkyFile FTP traffic</w:t>
            </w:r>
          </w:p>
        </w:tc>
        <w:tc>
          <w:tcPr>
            <w:tcW w:w="1122" w:type="dxa"/>
          </w:tcPr>
          <w:p w14:paraId="4DF28415" w14:textId="2405130E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82222505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4FE15A70" w14:textId="786FCEB8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65490331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6BC1F2B7" w14:textId="7F5736E1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4704845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085159CC" w14:textId="309750E9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10457171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161DCD6C" w14:textId="6733EB57" w:rsidTr="00AF7058">
        <w:tc>
          <w:tcPr>
            <w:tcW w:w="1677" w:type="dxa"/>
            <w:hideMark/>
          </w:tcPr>
          <w:p w14:paraId="51A42B2F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SkyFile Mail</w:t>
            </w:r>
          </w:p>
        </w:tc>
        <w:tc>
          <w:tcPr>
            <w:tcW w:w="2661" w:type="dxa"/>
            <w:hideMark/>
          </w:tcPr>
          <w:p w14:paraId="22199AEB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Allows SkyFile Mail traffic</w:t>
            </w:r>
          </w:p>
        </w:tc>
        <w:tc>
          <w:tcPr>
            <w:tcW w:w="1122" w:type="dxa"/>
          </w:tcPr>
          <w:p w14:paraId="4B58F1FA" w14:textId="30DD0798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7915438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607E39CB" w14:textId="7EE389D0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39088466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2E47DE09" w14:textId="4684675D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23983644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669E5C47" w14:textId="2E98E2B0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88004519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5125BE85" w14:textId="00BB5013" w:rsidTr="00AF7058">
        <w:tc>
          <w:tcPr>
            <w:tcW w:w="1677" w:type="dxa"/>
            <w:hideMark/>
          </w:tcPr>
          <w:p w14:paraId="105E6D06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Web</w:t>
            </w:r>
          </w:p>
        </w:tc>
        <w:tc>
          <w:tcPr>
            <w:tcW w:w="2661" w:type="dxa"/>
            <w:hideMark/>
          </w:tcPr>
          <w:p w14:paraId="118928EB" w14:textId="77777777" w:rsidR="00AF7058" w:rsidRPr="008F31CD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 xml:space="preserve">Allows web surfing </w:t>
            </w:r>
            <w:r>
              <w:rPr>
                <w:rFonts w:cs="Arial"/>
                <w:sz w:val="16"/>
                <w:szCs w:val="16"/>
                <w:lang w:val="en-US" w:eastAsia="de-DE"/>
              </w:rPr>
              <w:br/>
            </w:r>
            <w:r w:rsidRPr="008F31CD">
              <w:rPr>
                <w:rFonts w:cs="Arial"/>
                <w:sz w:val="16"/>
                <w:szCs w:val="16"/>
                <w:lang w:val="en-US" w:eastAsia="de-DE"/>
              </w:rPr>
              <w:t>(HTTP &amp; HTTPS)</w:t>
            </w:r>
          </w:p>
        </w:tc>
        <w:tc>
          <w:tcPr>
            <w:tcW w:w="1122" w:type="dxa"/>
          </w:tcPr>
          <w:p w14:paraId="55F37984" w14:textId="2B9A62C1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42508208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5BE3B1C8" w14:textId="0CFB35A2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9577411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788994FE" w14:textId="1532E0B8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2471358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145785A8" w14:textId="4122086B" w:rsidR="00AF7058" w:rsidRPr="008F31CD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95420070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5A8E5D19" w14:textId="4D4054AD" w:rsidTr="00AF7058">
        <w:tc>
          <w:tcPr>
            <w:tcW w:w="1677" w:type="dxa"/>
          </w:tcPr>
          <w:p w14:paraId="300AE409" w14:textId="77777777" w:rsidR="00AF7058" w:rsidRPr="00DF18E6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F18E6">
              <w:rPr>
                <w:rFonts w:cs="Arial"/>
                <w:sz w:val="16"/>
                <w:szCs w:val="16"/>
                <w:lang w:val="en-US" w:eastAsia="de-DE"/>
              </w:rPr>
              <w:t>FTP active mode</w:t>
            </w:r>
          </w:p>
        </w:tc>
        <w:tc>
          <w:tcPr>
            <w:tcW w:w="2661" w:type="dxa"/>
          </w:tcPr>
          <w:p w14:paraId="2CDB0071" w14:textId="77777777" w:rsidR="00AF7058" w:rsidRPr="00DF18E6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F18E6">
              <w:rPr>
                <w:rFonts w:cs="Arial"/>
                <w:sz w:val="16"/>
                <w:szCs w:val="16"/>
                <w:lang w:val="en-US" w:eastAsia="de-DE"/>
              </w:rPr>
              <w:t>Allows FTP traffic</w:t>
            </w:r>
          </w:p>
        </w:tc>
        <w:tc>
          <w:tcPr>
            <w:tcW w:w="1122" w:type="dxa"/>
          </w:tcPr>
          <w:p w14:paraId="68ACBA5A" w14:textId="348E2E1F" w:rsidR="00AF7058" w:rsidRPr="00DF18E6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18141742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567ACD19" w14:textId="1C7BD7E0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4858782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4575FD97" w14:textId="61C17A39" w:rsidR="00AF7058" w:rsidRPr="00DF18E6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49413540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6B63B35B" w14:textId="7317E536" w:rsidR="00AF7058" w:rsidRPr="00DF18E6" w:rsidRDefault="00000000" w:rsidP="00DD2FB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55484442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AF7058" w:rsidRPr="008F31CD" w14:paraId="16630E1C" w14:textId="77777777" w:rsidTr="00AF7058">
        <w:tc>
          <w:tcPr>
            <w:tcW w:w="1677" w:type="dxa"/>
          </w:tcPr>
          <w:p w14:paraId="5C4CCE67" w14:textId="551527E0" w:rsidR="00AF7058" w:rsidRPr="00DF18E6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&lt;Custom Rule&gt;</w:t>
            </w:r>
          </w:p>
        </w:tc>
        <w:tc>
          <w:tcPr>
            <w:tcW w:w="2661" w:type="dxa"/>
          </w:tcPr>
          <w:p w14:paraId="09972C13" w14:textId="5D7833F4" w:rsidR="00AF7058" w:rsidRPr="00DF18E6" w:rsidRDefault="00AF7058" w:rsidP="00DD2FB8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Additional user defined FW rule as defined below</w:t>
            </w:r>
          </w:p>
        </w:tc>
        <w:tc>
          <w:tcPr>
            <w:tcW w:w="1122" w:type="dxa"/>
          </w:tcPr>
          <w:p w14:paraId="0782828A" w14:textId="298D0552" w:rsidR="00AF7058" w:rsidRPr="00003BBF" w:rsidRDefault="00000000" w:rsidP="00DD2FB8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4683686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1C92E524" w14:textId="1155E63C" w:rsidR="00AF7058" w:rsidRDefault="00000000" w:rsidP="00DD2FB8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40652596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34D68D00" w14:textId="4B4E795E" w:rsidR="00AF7058" w:rsidRPr="00003BBF" w:rsidRDefault="00000000" w:rsidP="00DD2FB8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75813620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2" w:type="dxa"/>
          </w:tcPr>
          <w:p w14:paraId="25EBFA90" w14:textId="3601E27C" w:rsidR="00AF7058" w:rsidRPr="00003BBF" w:rsidRDefault="00000000" w:rsidP="00DD2FB8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45491858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7058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</w:tbl>
    <w:p w14:paraId="09F83F4D" w14:textId="1D59A337" w:rsidR="007907CC" w:rsidRDefault="007907CC" w:rsidP="007907CC">
      <w:r>
        <w:t>If required, please use the following table to configure a customi</w:t>
      </w:r>
      <w:r w:rsidR="00453012">
        <w:t>s</w:t>
      </w:r>
      <w:r w:rsidR="001E166C">
        <w:t>ed firewall rule:</w:t>
      </w:r>
    </w:p>
    <w:p w14:paraId="1BB06159" w14:textId="77777777" w:rsidR="007907CC" w:rsidRDefault="007907CC" w:rsidP="001C3758">
      <w:pPr>
        <w:spacing w:after="0"/>
        <w:rPr>
          <w:rFonts w:eastAsiaTheme="majorEastAsia" w:cs="Arial"/>
          <w:b/>
          <w:bCs/>
          <w:color w:val="0D5881"/>
          <w:szCs w:val="20"/>
        </w:rPr>
      </w:pPr>
    </w:p>
    <w:tbl>
      <w:tblPr>
        <w:tblStyle w:val="TableGridLight"/>
        <w:tblW w:w="8926" w:type="dxa"/>
        <w:tblLayout w:type="fixed"/>
        <w:tblLook w:val="06A0" w:firstRow="1" w:lastRow="0" w:firstColumn="1" w:lastColumn="0" w:noHBand="1" w:noVBand="1"/>
      </w:tblPr>
      <w:tblGrid>
        <w:gridCol w:w="6"/>
        <w:gridCol w:w="562"/>
        <w:gridCol w:w="1539"/>
        <w:gridCol w:w="1534"/>
        <w:gridCol w:w="1957"/>
        <w:gridCol w:w="1539"/>
        <w:gridCol w:w="1789"/>
      </w:tblGrid>
      <w:tr w:rsidR="00A7642E" w:rsidRPr="007371C4" w14:paraId="3297F942" w14:textId="77777777" w:rsidTr="00272E17">
        <w:trPr>
          <w:trHeight w:val="70"/>
        </w:trPr>
        <w:tc>
          <w:tcPr>
            <w:tcW w:w="21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E77D8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Filter Name:</w:t>
            </w:r>
          </w:p>
        </w:tc>
        <w:tc>
          <w:tcPr>
            <w:tcW w:w="68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801F" w14:textId="60339959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&lt;Custom Rule&gt;</w:t>
            </w:r>
            <w:r w:rsidR="00956C71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</w:p>
        </w:tc>
      </w:tr>
      <w:tr w:rsidR="00A7642E" w:rsidRPr="00A7642E" w14:paraId="1DBB6044" w14:textId="77777777" w:rsidTr="00272E17"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61E69" w14:textId="3868E05B" w:rsidR="00A7642E" w:rsidRPr="00A7642E" w:rsidRDefault="00A7642E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#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4F01" w14:textId="77777777" w:rsidR="00A7642E" w:rsidRDefault="00A7642E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Action</w:t>
            </w:r>
          </w:p>
          <w:p w14:paraId="6489A2A5" w14:textId="38A58AC0" w:rsidR="00825760" w:rsidRPr="00A7642E" w:rsidRDefault="0082576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8191" w14:textId="41C8A6FD" w:rsidR="00A7642E" w:rsidRPr="00A7642E" w:rsidRDefault="00A7642E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Direction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412F" w14:textId="49BB1D70" w:rsidR="00A7642E" w:rsidRPr="00A7642E" w:rsidRDefault="00A7642E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Protocol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4C431" w14:textId="77777777" w:rsidR="00A7642E" w:rsidRDefault="00A7642E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IP Address</w:t>
            </w:r>
          </w:p>
          <w:p w14:paraId="4A859A0A" w14:textId="6512BDA8" w:rsidR="00825760" w:rsidRDefault="00825760" w:rsidP="00825760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sz w:val="14"/>
              </w:rPr>
              <w:t>(e.g. 46.39.176.215)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3401" w14:textId="77777777" w:rsidR="00A7642E" w:rsidRDefault="00A7642E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Port(s)</w:t>
            </w:r>
          </w:p>
          <w:p w14:paraId="0273561E" w14:textId="678CAF61" w:rsidR="00825760" w:rsidRDefault="00825760" w:rsidP="00825760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sz w:val="14"/>
              </w:rPr>
              <w:t>(</w:t>
            </w:r>
            <w:proofErr w:type="spellStart"/>
            <w:r w:rsidRPr="00825760">
              <w:rPr>
                <w:sz w:val="14"/>
              </w:rPr>
              <w:t>e.g</w:t>
            </w:r>
            <w:proofErr w:type="spellEnd"/>
            <w:r w:rsidRPr="00825760">
              <w:rPr>
                <w:sz w:val="14"/>
              </w:rPr>
              <w:t xml:space="preserve"> 27941)</w:t>
            </w:r>
          </w:p>
        </w:tc>
      </w:tr>
      <w:tr w:rsidR="00A7642E" w:rsidRPr="007371C4" w14:paraId="2B0A2835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C1F8B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1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074A" w14:textId="71CAEDCA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80669939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25760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7FEB7C05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9159263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C045" w14:textId="55C76572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4853669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25760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4707809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0801B95E" w14:textId="6AF38D11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71485453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0EDD7" w14:textId="7FB252B9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4973427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25760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5420485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01212EC5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36123464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96315035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BF0FD" w14:textId="1B02B2B8" w:rsidR="00A7642E" w:rsidRPr="00A7642E" w:rsidRDefault="00A7642E" w:rsidP="00825760">
            <w:pPr>
              <w:spacing w:before="40" w:after="40" w:line="250" w:lineRule="atLeast"/>
              <w:jc w:val="righ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9074E" w14:textId="5D162299" w:rsidR="00A7642E" w:rsidRPr="00A7642E" w:rsidRDefault="00A7642E" w:rsidP="00825760">
            <w:pPr>
              <w:spacing w:before="40" w:after="40" w:line="250" w:lineRule="atLeast"/>
              <w:jc w:val="righ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A7642E" w:rsidRPr="007371C4" w14:paraId="3E6F1FB8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503F" w14:textId="5A13EC75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2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CF8E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86185800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29D4564F" w14:textId="3E6A79AA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5231992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B9FE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12711798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36217639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51FFCADF" w14:textId="3826FFA5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55852214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E31E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70775842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3842364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5D16B35D" w14:textId="3934BE81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12780355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76829112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BD545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193C7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A7642E" w:rsidRPr="007371C4" w14:paraId="053DB848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BB4C" w14:textId="49633379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3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7790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14171978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2ABE2A34" w14:textId="14738F28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99009235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2930E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8920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84731774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5C65CD54" w14:textId="1D805D73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2714887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D9F6F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67853971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8002228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4882F172" w14:textId="5F4A4B00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2326333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39095726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58BC3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FA084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A7642E" w:rsidRPr="007371C4" w14:paraId="0287EED4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4AD8" w14:textId="7DBA832B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4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ED831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48265310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63EB0C25" w14:textId="09D886BA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46150834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CE4DE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93764008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6880968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4B3DD2D0" w14:textId="77C4CFF1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1279800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F1198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42063877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62318422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1DCD5A91" w14:textId="4D32AD50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2428734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71069124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840D1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B9174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A7642E" w:rsidRPr="007371C4" w14:paraId="0571057C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ECC5" w14:textId="7746FD22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5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D94A5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94534203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7D450C6B" w14:textId="43AC6EA2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21164523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AC64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46810064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2344275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5CFA6752" w14:textId="6FA26978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19854459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0498E" w14:textId="77777777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744636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77552027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0D5A97C6" w14:textId="74E2C059" w:rsidR="00A7642E" w:rsidRPr="00A7642E" w:rsidRDefault="00000000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7038861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0998848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7642E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A7642E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3861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DCF2" w14:textId="77777777" w:rsidR="00A7642E" w:rsidRPr="00A7642E" w:rsidRDefault="00A7642E" w:rsidP="00A7642E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</w:tbl>
    <w:p w14:paraId="11482D41" w14:textId="296A78BF" w:rsidR="00F6414A" w:rsidRPr="006F671D" w:rsidRDefault="00A53F07" w:rsidP="001904B2">
      <w:pPr>
        <w:pStyle w:val="BodyCopyBOLD"/>
      </w:pPr>
      <w:r w:rsidRPr="006F671D">
        <w:t>Note:</w:t>
      </w:r>
    </w:p>
    <w:p w14:paraId="0EE6056A" w14:textId="19022AFB" w:rsidR="00A53F07" w:rsidRPr="001904B2" w:rsidRDefault="006F671D" w:rsidP="001904B2">
      <w:pPr>
        <w:pStyle w:val="ListParagraph"/>
        <w:numPr>
          <w:ilvl w:val="0"/>
          <w:numId w:val="43"/>
        </w:numPr>
      </w:pPr>
      <w:r w:rsidRPr="001904B2">
        <w:t xml:space="preserve">Please note, in </w:t>
      </w:r>
      <w:proofErr w:type="gramStart"/>
      <w:r w:rsidRPr="001904B2">
        <w:t>case</w:t>
      </w:r>
      <w:proofErr w:type="gramEnd"/>
      <w:r w:rsidRPr="001904B2">
        <w:t xml:space="preserve"> of </w:t>
      </w:r>
      <w:r w:rsidR="007C7F3F">
        <w:t xml:space="preserve">the </w:t>
      </w:r>
      <w:r w:rsidRPr="001904B2">
        <w:t>Se</w:t>
      </w:r>
      <w:r w:rsidR="00A53F07" w:rsidRPr="001904B2">
        <w:t>alink Plus</w:t>
      </w:r>
      <w:r w:rsidR="006078B2">
        <w:t xml:space="preserve"> commercial package</w:t>
      </w:r>
      <w:r w:rsidR="00A53F07" w:rsidRPr="001904B2">
        <w:t xml:space="preserve">, the backup device firewall will automatically </w:t>
      </w:r>
      <w:r w:rsidR="00170EA4">
        <w:t xml:space="preserve">be </w:t>
      </w:r>
      <w:r w:rsidR="00A53F07" w:rsidRPr="001904B2">
        <w:t xml:space="preserve">configured by Marlink to allow only POP &amp; IMAP Email and </w:t>
      </w:r>
      <w:proofErr w:type="spellStart"/>
      <w:r w:rsidR="00A53F07" w:rsidRPr="001904B2">
        <w:t>SkyFile</w:t>
      </w:r>
      <w:proofErr w:type="spellEnd"/>
      <w:r w:rsidR="00A53F07" w:rsidRPr="001904B2">
        <w:t xml:space="preserve"> Mail traffic</w:t>
      </w:r>
      <w:r w:rsidR="00B11F90" w:rsidRPr="001904B2">
        <w:t>.</w:t>
      </w:r>
    </w:p>
    <w:p w14:paraId="29B27D29" w14:textId="59C6D421" w:rsidR="00DD3B4F" w:rsidRPr="001904B2" w:rsidRDefault="00DD3B4F" w:rsidP="001904B2">
      <w:pPr>
        <w:pStyle w:val="ListParagraph"/>
        <w:numPr>
          <w:ilvl w:val="0"/>
          <w:numId w:val="43"/>
        </w:numPr>
      </w:pPr>
      <w:r w:rsidRPr="001904B2">
        <w:t xml:space="preserve">The XChange System Traffic Only is automatically added to the firewall rules by Marlink in case a filter is applied to ensure system traffic and </w:t>
      </w:r>
      <w:proofErr w:type="spellStart"/>
      <w:r w:rsidRPr="001904B2">
        <w:t>synchroni</w:t>
      </w:r>
      <w:r w:rsidR="00453012">
        <w:t>s</w:t>
      </w:r>
      <w:r w:rsidRPr="001904B2">
        <w:t>ation</w:t>
      </w:r>
      <w:proofErr w:type="spellEnd"/>
      <w:r w:rsidRPr="001904B2">
        <w:t xml:space="preserve"> of the </w:t>
      </w:r>
      <w:proofErr w:type="spellStart"/>
      <w:r w:rsidRPr="001904B2">
        <w:t>XChange</w:t>
      </w:r>
      <w:proofErr w:type="spellEnd"/>
      <w:r w:rsidRPr="001904B2">
        <w:t xml:space="preserve"> solution </w:t>
      </w:r>
      <w:proofErr w:type="gramStart"/>
      <w:r w:rsidRPr="001904B2">
        <w:t>work</w:t>
      </w:r>
      <w:r w:rsidR="00170EA4">
        <w:t>s</w:t>
      </w:r>
      <w:proofErr w:type="gramEnd"/>
    </w:p>
    <w:p w14:paraId="35D31B2A" w14:textId="554159E8" w:rsidR="007413EC" w:rsidRDefault="009948D5" w:rsidP="007413EC">
      <w:pPr>
        <w:pStyle w:val="Heading1"/>
      </w:pPr>
      <w:bookmarkStart w:id="23" w:name="_Toc136338910"/>
      <w:bookmarkStart w:id="24" w:name="_Toc159340590"/>
      <w:r>
        <w:lastRenderedPageBreak/>
        <w:t>Advanced</w:t>
      </w:r>
      <w:r w:rsidR="008F6996">
        <w:t xml:space="preserve"> </w:t>
      </w:r>
      <w:r w:rsidR="006035A8">
        <w:t xml:space="preserve">Network </w:t>
      </w:r>
      <w:r w:rsidR="008F6996">
        <w:t xml:space="preserve">Configuration </w:t>
      </w:r>
      <w:r w:rsidR="007413EC">
        <w:t>Parameters</w:t>
      </w:r>
      <w:bookmarkEnd w:id="23"/>
      <w:bookmarkEnd w:id="24"/>
    </w:p>
    <w:p w14:paraId="7EC5F2BF" w14:textId="104F99A2" w:rsidR="007413EC" w:rsidRDefault="007413EC" w:rsidP="004F0262">
      <w:pPr>
        <w:pStyle w:val="Heading2"/>
      </w:pPr>
      <w:bookmarkStart w:id="25" w:name="_Toc136338911"/>
      <w:bookmarkStart w:id="26" w:name="_Toc159340591"/>
      <w:r>
        <w:t xml:space="preserve">Generic </w:t>
      </w:r>
      <w:r w:rsidR="00807790">
        <w:t>p</w:t>
      </w:r>
      <w:r>
        <w:t>arameters</w:t>
      </w:r>
      <w:bookmarkEnd w:id="25"/>
      <w:bookmarkEnd w:id="26"/>
    </w:p>
    <w:p w14:paraId="0AFE7716" w14:textId="77777777" w:rsidR="00EE5DC5" w:rsidRPr="00EE5DC5" w:rsidRDefault="00EF11FE" w:rsidP="00EE5DC5">
      <w:r>
        <w:t>Please</w:t>
      </w:r>
      <w:r w:rsidR="00EE5DC5">
        <w:t xml:space="preserve"> state </w:t>
      </w:r>
      <w:r>
        <w:t xml:space="preserve">in </w:t>
      </w:r>
      <w:r w:rsidR="00EE5DC5">
        <w:t xml:space="preserve">which time zone the XChange Box </w:t>
      </w:r>
      <w:r>
        <w:t xml:space="preserve">is </w:t>
      </w:r>
      <w:proofErr w:type="gramStart"/>
      <w:r>
        <w:t>operated</w:t>
      </w:r>
      <w:proofErr w:type="gramEnd"/>
    </w:p>
    <w:tbl>
      <w:tblPr>
        <w:tblStyle w:val="TableGrid"/>
        <w:tblW w:w="0" w:type="auto"/>
        <w:tblLook w:val="0600" w:firstRow="0" w:lastRow="0" w:firstColumn="0" w:lastColumn="0" w:noHBand="1" w:noVBand="1"/>
      </w:tblPr>
      <w:tblGrid>
        <w:gridCol w:w="3919"/>
        <w:gridCol w:w="5155"/>
      </w:tblGrid>
      <w:tr w:rsidR="00140A07" w:rsidRPr="00846C43" w14:paraId="35778178" w14:textId="77777777" w:rsidTr="00272E17">
        <w:tc>
          <w:tcPr>
            <w:tcW w:w="3919" w:type="dxa"/>
            <w:vAlign w:val="bottom"/>
          </w:tcPr>
          <w:p w14:paraId="5F2B3778" w14:textId="77777777" w:rsidR="00140A07" w:rsidRPr="001B0663" w:rsidRDefault="001B0663" w:rsidP="00030B93">
            <w:pPr>
              <w:pStyle w:val="BodyCopyRegular"/>
              <w:rPr>
                <w:sz w:val="16"/>
              </w:rPr>
            </w:pPr>
            <w:r w:rsidRPr="001B0663">
              <w:rPr>
                <w:sz w:val="16"/>
              </w:rPr>
              <w:t xml:space="preserve">Local </w:t>
            </w:r>
            <w:r w:rsidR="00140A07" w:rsidRPr="001B0663">
              <w:rPr>
                <w:sz w:val="16"/>
              </w:rPr>
              <w:t>Time</w:t>
            </w:r>
            <w:r>
              <w:rPr>
                <w:sz w:val="16"/>
              </w:rPr>
              <w:t>:</w:t>
            </w:r>
            <w:r w:rsidR="00AB5168">
              <w:rPr>
                <w:sz w:val="16"/>
              </w:rPr>
              <w:t xml:space="preserve"> (UTC offset, e.g. UTC+1 or UTC-10)</w:t>
            </w:r>
          </w:p>
        </w:tc>
        <w:tc>
          <w:tcPr>
            <w:tcW w:w="5155" w:type="dxa"/>
            <w:vAlign w:val="bottom"/>
          </w:tcPr>
          <w:p w14:paraId="17FBE471" w14:textId="77777777" w:rsidR="00140A07" w:rsidRPr="001B0663" w:rsidRDefault="00140A07" w:rsidP="00030B93">
            <w:pPr>
              <w:pStyle w:val="BodyCopyRegular"/>
              <w:spacing w:after="0" w:afterAutospacing="0"/>
              <w:rPr>
                <w:sz w:val="16"/>
              </w:rPr>
            </w:pPr>
            <w:r w:rsidRPr="001B0663">
              <w:rPr>
                <w:sz w:val="16"/>
              </w:rPr>
              <w:t>UTC</w:t>
            </w:r>
          </w:p>
        </w:tc>
      </w:tr>
      <w:tr w:rsidR="00140A07" w:rsidRPr="00846C43" w14:paraId="1CE6C1D8" w14:textId="77777777" w:rsidTr="00272E17">
        <w:tc>
          <w:tcPr>
            <w:tcW w:w="3919" w:type="dxa"/>
            <w:vAlign w:val="bottom"/>
          </w:tcPr>
          <w:p w14:paraId="44AE97D5" w14:textId="77777777" w:rsidR="00140A07" w:rsidRPr="00140A07" w:rsidRDefault="00140A07" w:rsidP="00030B93">
            <w:pPr>
              <w:pStyle w:val="BodyCopyRegular"/>
              <w:rPr>
                <w:sz w:val="16"/>
              </w:rPr>
            </w:pPr>
            <w:r w:rsidRPr="00140A07">
              <w:rPr>
                <w:sz w:val="16"/>
              </w:rPr>
              <w:t>System Currency</w:t>
            </w:r>
            <w:r w:rsidR="00AB5168">
              <w:rPr>
                <w:sz w:val="16"/>
              </w:rPr>
              <w:t xml:space="preserve"> (either </w:t>
            </w:r>
            <w:r w:rsidR="00AB5168" w:rsidRPr="00AB5168">
              <w:rPr>
                <w:sz w:val="16"/>
              </w:rPr>
              <w:t>US dollar or Euro</w:t>
            </w:r>
            <w:r w:rsidR="00AB5168">
              <w:rPr>
                <w:sz w:val="16"/>
              </w:rPr>
              <w:t>)</w:t>
            </w:r>
          </w:p>
        </w:tc>
        <w:tc>
          <w:tcPr>
            <w:tcW w:w="5155" w:type="dxa"/>
            <w:vAlign w:val="bottom"/>
          </w:tcPr>
          <w:p w14:paraId="7903ABE7" w14:textId="0571B6A1" w:rsidR="00140A07" w:rsidRPr="00846C43" w:rsidRDefault="00000000" w:rsidP="00030B93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7957866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C4F9A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140A07">
              <w:rPr>
                <w:sz w:val="16"/>
              </w:rPr>
              <w:t xml:space="preserve"> </w:t>
            </w:r>
            <w:r w:rsidR="00AB5168">
              <w:rPr>
                <w:sz w:val="16"/>
              </w:rPr>
              <w:t>US dollar (</w:t>
            </w:r>
            <w:r w:rsidR="00140A07">
              <w:rPr>
                <w:sz w:val="16"/>
              </w:rPr>
              <w:t>$</w:t>
            </w:r>
            <w:r w:rsidR="00AB5168">
              <w:rPr>
                <w:sz w:val="16"/>
              </w:rPr>
              <w:t>)</w:t>
            </w:r>
            <w:r w:rsidR="00140A07">
              <w:rPr>
                <w:sz w:val="16"/>
              </w:rPr>
              <w:t xml:space="preserve"> </w:t>
            </w:r>
            <w:sdt>
              <w:sdtPr>
                <w:rPr>
                  <w:sz w:val="16"/>
                </w:rPr>
                <w:id w:val="19922074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140A07" w:rsidRPr="00030B93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140A07">
              <w:rPr>
                <w:sz w:val="16"/>
              </w:rPr>
              <w:t xml:space="preserve"> </w:t>
            </w:r>
            <w:r w:rsidR="00AB5168">
              <w:rPr>
                <w:sz w:val="16"/>
              </w:rPr>
              <w:t>Euro (</w:t>
            </w:r>
            <w:r w:rsidR="00140A07">
              <w:rPr>
                <w:sz w:val="16"/>
              </w:rPr>
              <w:t>€</w:t>
            </w:r>
            <w:r w:rsidR="00AB5168">
              <w:rPr>
                <w:sz w:val="16"/>
              </w:rPr>
              <w:t>)</w:t>
            </w:r>
          </w:p>
        </w:tc>
      </w:tr>
    </w:tbl>
    <w:p w14:paraId="5BA737EF" w14:textId="2E2C7A49" w:rsidR="00140A07" w:rsidRDefault="00140A07" w:rsidP="004F0262">
      <w:pPr>
        <w:pStyle w:val="Heading2"/>
      </w:pPr>
      <w:bookmarkStart w:id="27" w:name="_Toc136338912"/>
      <w:bookmarkStart w:id="28" w:name="_Toc159340592"/>
      <w:r>
        <w:t xml:space="preserve">Network </w:t>
      </w:r>
      <w:proofErr w:type="gramStart"/>
      <w:r w:rsidR="00807790">
        <w:t>c</w:t>
      </w:r>
      <w:r>
        <w:t>onfiguration</w:t>
      </w:r>
      <w:bookmarkEnd w:id="27"/>
      <w:bookmarkEnd w:id="28"/>
      <w:proofErr w:type="gramEnd"/>
    </w:p>
    <w:p w14:paraId="3919BC11" w14:textId="77777777" w:rsidR="00140A07" w:rsidRDefault="00126287" w:rsidP="00B62FF2">
      <w:r w:rsidRPr="00126287">
        <w:t>Up to two local networks can be configured in static IP addressing mode or in DHCP dynamical IP addressing mode.</w:t>
      </w:r>
    </w:p>
    <w:p w14:paraId="2B50B5C3" w14:textId="77777777" w:rsidR="00376CE4" w:rsidRDefault="00376CE4" w:rsidP="00B62FF2">
      <w:r>
        <w:t>The below table represents the XChange Default configuration.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1"/>
        <w:gridCol w:w="2097"/>
        <w:gridCol w:w="2101"/>
        <w:gridCol w:w="1775"/>
      </w:tblGrid>
      <w:tr w:rsidR="001105C0" w:rsidRPr="00140A07" w14:paraId="62BF5069" w14:textId="0FC5C212" w:rsidTr="00272E17">
        <w:tc>
          <w:tcPr>
            <w:tcW w:w="2991" w:type="dxa"/>
          </w:tcPr>
          <w:p w14:paraId="5259CEA8" w14:textId="77777777" w:rsidR="001105C0" w:rsidRPr="004B211E" w:rsidRDefault="001105C0" w:rsidP="00E905D3">
            <w:pPr>
              <w:pStyle w:val="BodyCopyRegular"/>
              <w:rPr>
                <w:b/>
                <w:sz w:val="18"/>
              </w:rPr>
            </w:pPr>
            <w:r w:rsidRPr="004B211E">
              <w:rPr>
                <w:b/>
                <w:sz w:val="18"/>
              </w:rPr>
              <w:t>LAN #</w:t>
            </w:r>
          </w:p>
        </w:tc>
        <w:tc>
          <w:tcPr>
            <w:tcW w:w="2097" w:type="dxa"/>
          </w:tcPr>
          <w:p w14:paraId="5A59F48C" w14:textId="77777777" w:rsidR="001105C0" w:rsidRPr="004B211E" w:rsidRDefault="001105C0" w:rsidP="00140A07">
            <w:pPr>
              <w:pStyle w:val="BodyCopyRegular"/>
              <w:rPr>
                <w:b/>
                <w:sz w:val="18"/>
              </w:rPr>
            </w:pPr>
            <w:r w:rsidRPr="004B211E">
              <w:rPr>
                <w:b/>
                <w:sz w:val="18"/>
              </w:rPr>
              <w:t>LAN1</w:t>
            </w:r>
          </w:p>
        </w:tc>
        <w:tc>
          <w:tcPr>
            <w:tcW w:w="2101" w:type="dxa"/>
          </w:tcPr>
          <w:p w14:paraId="48077FD1" w14:textId="77777777" w:rsidR="001105C0" w:rsidRPr="004B211E" w:rsidRDefault="001105C0" w:rsidP="00140A07">
            <w:pPr>
              <w:pStyle w:val="BodyCopyRegular"/>
              <w:rPr>
                <w:b/>
                <w:sz w:val="18"/>
              </w:rPr>
            </w:pPr>
            <w:r w:rsidRPr="004B211E">
              <w:rPr>
                <w:b/>
                <w:sz w:val="18"/>
              </w:rPr>
              <w:t>LAN2</w:t>
            </w:r>
          </w:p>
        </w:tc>
        <w:tc>
          <w:tcPr>
            <w:tcW w:w="1775" w:type="dxa"/>
          </w:tcPr>
          <w:p w14:paraId="30B2D7EC" w14:textId="0F72AAF5" w:rsidR="001105C0" w:rsidRPr="004B211E" w:rsidRDefault="00D8138F" w:rsidP="00140A07">
            <w:pPr>
              <w:pStyle w:val="BodyCopyRegula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LAN </w:t>
            </w:r>
            <w:r w:rsidR="00C22DFD">
              <w:rPr>
                <w:b/>
                <w:sz w:val="18"/>
              </w:rPr>
              <w:t>4</w:t>
            </w:r>
          </w:p>
        </w:tc>
      </w:tr>
      <w:tr w:rsidR="00D8138F" w:rsidRPr="00030B93" w14:paraId="4C519066" w14:textId="77C8E5C7" w:rsidTr="00272E17">
        <w:tc>
          <w:tcPr>
            <w:tcW w:w="2991" w:type="dxa"/>
          </w:tcPr>
          <w:p w14:paraId="2F6B31F4" w14:textId="75B107F3" w:rsidR="00D8138F" w:rsidRDefault="00D8138F" w:rsidP="00D8138F">
            <w:pPr>
              <w:pStyle w:val="Example"/>
            </w:pPr>
            <w:r w:rsidRPr="00E905D3">
              <w:rPr>
                <w:i w:val="0"/>
                <w:sz w:val="16"/>
              </w:rPr>
              <w:t>Main Usage</w:t>
            </w:r>
            <w:r w:rsidRPr="00030B93">
              <w:rPr>
                <w:sz w:val="16"/>
              </w:rPr>
              <w:t xml:space="preserve"> </w:t>
            </w:r>
          </w:p>
          <w:p w14:paraId="2D79325C" w14:textId="77777777" w:rsidR="00D8138F" w:rsidRPr="00030B93" w:rsidRDefault="00D8138F" w:rsidP="00D8138F">
            <w:pPr>
              <w:pStyle w:val="Example"/>
            </w:pPr>
            <w:r w:rsidRPr="00030B93">
              <w:t>(e.g. Business LAN or Crew LAN)</w:t>
            </w:r>
          </w:p>
        </w:tc>
        <w:tc>
          <w:tcPr>
            <w:tcW w:w="2097" w:type="dxa"/>
            <w:vAlign w:val="bottom"/>
          </w:tcPr>
          <w:p w14:paraId="1D8DC9E4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>Business LAN</w:t>
            </w:r>
          </w:p>
        </w:tc>
        <w:tc>
          <w:tcPr>
            <w:tcW w:w="2101" w:type="dxa"/>
            <w:vAlign w:val="bottom"/>
          </w:tcPr>
          <w:p w14:paraId="6386FAD4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>Crew LAN</w:t>
            </w:r>
          </w:p>
        </w:tc>
        <w:tc>
          <w:tcPr>
            <w:tcW w:w="1775" w:type="dxa"/>
            <w:vAlign w:val="bottom"/>
          </w:tcPr>
          <w:p w14:paraId="7123F21C" w14:textId="514DA1E8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 xml:space="preserve"> </w:t>
            </w:r>
            <w:r w:rsidR="00004ACA" w:rsidRPr="00004ACA">
              <w:rPr>
                <w:sz w:val="16"/>
                <w:highlight w:val="yellow"/>
              </w:rPr>
              <w:t>IoT</w:t>
            </w:r>
            <w:r w:rsidR="002A30C5" w:rsidRPr="00004ACA">
              <w:rPr>
                <w:sz w:val="16"/>
                <w:highlight w:val="yellow"/>
              </w:rPr>
              <w:t xml:space="preserve"> </w:t>
            </w:r>
            <w:r w:rsidRPr="00004ACA">
              <w:rPr>
                <w:sz w:val="16"/>
                <w:highlight w:val="yellow"/>
              </w:rPr>
              <w:t>LAN</w:t>
            </w:r>
          </w:p>
        </w:tc>
      </w:tr>
      <w:tr w:rsidR="00D8138F" w:rsidRPr="00030B93" w14:paraId="60F89F10" w14:textId="756A1FCC" w:rsidTr="00272E17">
        <w:tc>
          <w:tcPr>
            <w:tcW w:w="2991" w:type="dxa"/>
          </w:tcPr>
          <w:p w14:paraId="24B76B5F" w14:textId="4C877F73" w:rsidR="00D8138F" w:rsidRDefault="00D8138F" w:rsidP="00D8138F">
            <w:pPr>
              <w:pStyle w:val="Example"/>
            </w:pPr>
            <w:r w:rsidRPr="00E905D3">
              <w:rPr>
                <w:i w:val="0"/>
                <w:sz w:val="16"/>
              </w:rPr>
              <w:t>Enable the LAN port:</w:t>
            </w:r>
          </w:p>
          <w:p w14:paraId="28F06D65" w14:textId="77777777" w:rsidR="00D8138F" w:rsidRPr="00B62FF2" w:rsidRDefault="00D8138F" w:rsidP="00D8138F">
            <w:pPr>
              <w:pStyle w:val="Example"/>
            </w:pPr>
            <w:r>
              <w:t>(Select</w:t>
            </w:r>
            <w:r w:rsidRPr="00B62FF2">
              <w:t xml:space="preserve"> ‘No’ </w:t>
            </w:r>
            <w:r>
              <w:t>for LAN ports not used</w:t>
            </w:r>
            <w:r w:rsidRPr="00B62FF2">
              <w:t>)</w:t>
            </w:r>
          </w:p>
        </w:tc>
        <w:tc>
          <w:tcPr>
            <w:tcW w:w="2097" w:type="dxa"/>
            <w:vAlign w:val="bottom"/>
          </w:tcPr>
          <w:p w14:paraId="2AA17C95" w14:textId="77777777" w:rsidR="00D8138F" w:rsidRPr="00030B93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70129034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8138F" w:rsidRPr="00030B93">
                  <w:rPr>
                    <w:rFonts w:ascii="Segoe UI Symbol" w:hAnsi="Segoe UI Symbol" w:cs="Segoe UI Symbol"/>
                    <w:sz w:val="16"/>
                  </w:rPr>
                  <w:t>☒</w:t>
                </w:r>
              </w:sdtContent>
            </w:sdt>
            <w:r w:rsidR="00D8138F" w:rsidRPr="00030B93">
              <w:rPr>
                <w:sz w:val="16"/>
              </w:rPr>
              <w:t xml:space="preserve"> Yes</w:t>
            </w:r>
            <w:r w:rsidR="00D8138F">
              <w:rPr>
                <w:sz w:val="16"/>
              </w:rPr>
              <w:t xml:space="preserve"> </w:t>
            </w:r>
            <w:sdt>
              <w:sdtPr>
                <w:rPr>
                  <w:sz w:val="16"/>
                </w:rPr>
                <w:id w:val="-9268128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8138F" w:rsidRPr="00030B93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D8138F" w:rsidRPr="00030B93">
              <w:rPr>
                <w:sz w:val="16"/>
              </w:rPr>
              <w:t xml:space="preserve"> No</w:t>
            </w:r>
          </w:p>
        </w:tc>
        <w:tc>
          <w:tcPr>
            <w:tcW w:w="2101" w:type="dxa"/>
            <w:vAlign w:val="bottom"/>
          </w:tcPr>
          <w:p w14:paraId="10351F26" w14:textId="7C6F7644" w:rsidR="00D8138F" w:rsidRPr="00030B93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55292184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8138F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8138F" w:rsidRPr="00030B93">
              <w:rPr>
                <w:sz w:val="16"/>
              </w:rPr>
              <w:t xml:space="preserve"> Yes</w:t>
            </w:r>
            <w:r w:rsidR="00D8138F">
              <w:rPr>
                <w:sz w:val="16"/>
              </w:rPr>
              <w:t xml:space="preserve"> </w:t>
            </w:r>
            <w:sdt>
              <w:sdtPr>
                <w:rPr>
                  <w:sz w:val="16"/>
                </w:rPr>
                <w:id w:val="16009151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8138F" w:rsidRPr="00030B93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D8138F" w:rsidRPr="00030B93">
              <w:rPr>
                <w:sz w:val="16"/>
              </w:rPr>
              <w:t xml:space="preserve"> No</w:t>
            </w:r>
          </w:p>
        </w:tc>
        <w:tc>
          <w:tcPr>
            <w:tcW w:w="1775" w:type="dxa"/>
            <w:vAlign w:val="bottom"/>
          </w:tcPr>
          <w:p w14:paraId="0352CEDF" w14:textId="242CF18C" w:rsidR="00D8138F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98191477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8138F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8138F" w:rsidRPr="00030B93">
              <w:rPr>
                <w:sz w:val="16"/>
              </w:rPr>
              <w:t xml:space="preserve"> Yes</w:t>
            </w:r>
            <w:r w:rsidR="00D8138F">
              <w:rPr>
                <w:sz w:val="16"/>
              </w:rPr>
              <w:t xml:space="preserve"> </w:t>
            </w:r>
            <w:sdt>
              <w:sdtPr>
                <w:rPr>
                  <w:sz w:val="16"/>
                </w:rPr>
                <w:id w:val="-9246405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8138F" w:rsidRPr="00030B93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D8138F" w:rsidRPr="00030B93">
              <w:rPr>
                <w:sz w:val="16"/>
              </w:rPr>
              <w:t xml:space="preserve"> No</w:t>
            </w:r>
          </w:p>
        </w:tc>
      </w:tr>
      <w:tr w:rsidR="00D8138F" w:rsidRPr="00030B93" w14:paraId="00FF2BBD" w14:textId="0105759F" w:rsidTr="00272E17">
        <w:tc>
          <w:tcPr>
            <w:tcW w:w="2991" w:type="dxa"/>
          </w:tcPr>
          <w:p w14:paraId="34DDCBE3" w14:textId="57501C0C" w:rsidR="00D8138F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>Interface Mode (</w:t>
            </w:r>
            <w:r>
              <w:rPr>
                <w:sz w:val="16"/>
              </w:rPr>
              <w:t>e.g.</w:t>
            </w:r>
            <w:r w:rsidRPr="00030B93">
              <w:rPr>
                <w:sz w:val="16"/>
              </w:rPr>
              <w:t xml:space="preserve"> DHCP</w:t>
            </w:r>
            <w:r>
              <w:rPr>
                <w:sz w:val="16"/>
              </w:rPr>
              <w:t xml:space="preserve"> or Static</w:t>
            </w:r>
            <w:r w:rsidRPr="00030B93">
              <w:rPr>
                <w:sz w:val="16"/>
              </w:rPr>
              <w:t>)</w:t>
            </w:r>
            <w:r>
              <w:rPr>
                <w:sz w:val="16"/>
              </w:rPr>
              <w:t>:</w:t>
            </w:r>
          </w:p>
          <w:p w14:paraId="7C2E3C10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E905D3">
              <w:rPr>
                <w:sz w:val="14"/>
              </w:rPr>
              <w:t>(Default: DHCP)</w:t>
            </w:r>
          </w:p>
        </w:tc>
        <w:tc>
          <w:tcPr>
            <w:tcW w:w="2097" w:type="dxa"/>
          </w:tcPr>
          <w:p w14:paraId="14C32F18" w14:textId="6B048FF6" w:rsidR="00D8138F" w:rsidRPr="00E905D3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9585333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8138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8138F" w:rsidRPr="00E905D3">
              <w:rPr>
                <w:sz w:val="16"/>
              </w:rPr>
              <w:t xml:space="preserve"> DHCP</w:t>
            </w:r>
          </w:p>
          <w:p w14:paraId="120677A3" w14:textId="77777777" w:rsidR="00D8138F" w:rsidRPr="00E905D3" w:rsidRDefault="00D8138F" w:rsidP="00D8138F">
            <w:pPr>
              <w:pStyle w:val="BodyCopyRegular"/>
              <w:rPr>
                <w:i/>
                <w:sz w:val="14"/>
              </w:rPr>
            </w:pPr>
          </w:p>
          <w:p w14:paraId="5745A447" w14:textId="77777777" w:rsidR="00D8138F" w:rsidRPr="00E905D3" w:rsidRDefault="00D8138F" w:rsidP="00D8138F">
            <w:pPr>
              <w:pStyle w:val="BodyCopyRegular"/>
              <w:rPr>
                <w:i/>
                <w:sz w:val="14"/>
              </w:rPr>
            </w:pPr>
          </w:p>
          <w:p w14:paraId="25BC1DC6" w14:textId="744A0FFE" w:rsidR="00D8138F" w:rsidRPr="00E905D3" w:rsidRDefault="00000000" w:rsidP="00D8138F">
            <w:pPr>
              <w:pStyle w:val="BodyCopyRegular"/>
              <w:rPr>
                <w:i/>
                <w:sz w:val="14"/>
              </w:rPr>
            </w:pPr>
            <w:sdt>
              <w:sdtPr>
                <w:rPr>
                  <w:sz w:val="16"/>
                </w:rPr>
                <w:id w:val="-151291102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8138F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8138F" w:rsidRPr="00E905D3">
              <w:rPr>
                <w:sz w:val="16"/>
              </w:rPr>
              <w:t xml:space="preserve"> Static</w:t>
            </w:r>
            <w:r w:rsidR="00D8138F" w:rsidRPr="00E905D3">
              <w:rPr>
                <w:i/>
                <w:sz w:val="14"/>
              </w:rPr>
              <w:t xml:space="preserve">  </w:t>
            </w:r>
          </w:p>
        </w:tc>
        <w:tc>
          <w:tcPr>
            <w:tcW w:w="2101" w:type="dxa"/>
          </w:tcPr>
          <w:p w14:paraId="3CCEF093" w14:textId="0B87A4DB" w:rsidR="00D8138F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1356874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8138F" w:rsidRPr="00030B93">
                  <w:rPr>
                    <w:rFonts w:ascii="Segoe UI Symbol" w:hAnsi="Segoe UI Symbol" w:cs="Segoe UI Symbol"/>
                    <w:sz w:val="16"/>
                  </w:rPr>
                  <w:t>☒</w:t>
                </w:r>
              </w:sdtContent>
            </w:sdt>
            <w:r w:rsidR="00D8138F" w:rsidRPr="00030B93">
              <w:rPr>
                <w:sz w:val="16"/>
              </w:rPr>
              <w:t xml:space="preserve"> DHCP</w:t>
            </w:r>
            <w:r w:rsidR="00D8138F">
              <w:rPr>
                <w:sz w:val="16"/>
              </w:rPr>
              <w:t xml:space="preserve"> </w:t>
            </w:r>
            <w:r w:rsidR="00D8138F" w:rsidRPr="00E905D3">
              <w:rPr>
                <w:i/>
                <w:sz w:val="14"/>
              </w:rPr>
              <w:t xml:space="preserve">(Mandatory option in case of </w:t>
            </w:r>
            <w:proofErr w:type="spellStart"/>
            <w:r w:rsidR="00D8138F" w:rsidRPr="00E905D3">
              <w:rPr>
                <w:i/>
                <w:sz w:val="14"/>
              </w:rPr>
              <w:t>XChange</w:t>
            </w:r>
            <w:proofErr w:type="spellEnd"/>
            <w:r w:rsidR="00D8138F" w:rsidRPr="00E905D3">
              <w:rPr>
                <w:i/>
                <w:sz w:val="14"/>
              </w:rPr>
              <w:t xml:space="preserve"> </w:t>
            </w:r>
            <w:proofErr w:type="spellStart"/>
            <w:r w:rsidR="00D8138F" w:rsidRPr="00E905D3">
              <w:rPr>
                <w:i/>
                <w:sz w:val="14"/>
              </w:rPr>
              <w:t>WiFi</w:t>
            </w:r>
            <w:proofErr w:type="spellEnd"/>
            <w:r w:rsidR="00D8138F" w:rsidRPr="00E905D3">
              <w:rPr>
                <w:i/>
                <w:sz w:val="14"/>
              </w:rPr>
              <w:t xml:space="preserve"> and </w:t>
            </w:r>
            <w:proofErr w:type="spellStart"/>
            <w:r w:rsidR="00D8138F" w:rsidRPr="00E905D3">
              <w:rPr>
                <w:i/>
                <w:sz w:val="14"/>
              </w:rPr>
              <w:t>XChange</w:t>
            </w:r>
            <w:proofErr w:type="spellEnd"/>
            <w:r w:rsidR="00D8138F" w:rsidRPr="00E905D3">
              <w:rPr>
                <w:i/>
                <w:sz w:val="14"/>
              </w:rPr>
              <w:t xml:space="preserve"> Media </w:t>
            </w:r>
            <w:proofErr w:type="spellStart"/>
            <w:r w:rsidR="00D8138F" w:rsidRPr="00E905D3">
              <w:rPr>
                <w:i/>
                <w:sz w:val="14"/>
              </w:rPr>
              <w:t>SetTop</w:t>
            </w:r>
            <w:proofErr w:type="spellEnd"/>
            <w:r w:rsidR="00D8138F" w:rsidRPr="00E905D3">
              <w:rPr>
                <w:i/>
                <w:sz w:val="14"/>
              </w:rPr>
              <w:t xml:space="preserve"> Box)</w:t>
            </w:r>
          </w:p>
          <w:p w14:paraId="3770E49D" w14:textId="77777777" w:rsidR="00D8138F" w:rsidRPr="00030B93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8744450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8138F" w:rsidRPr="00030B93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D8138F" w:rsidRPr="00030B93">
              <w:rPr>
                <w:sz w:val="16"/>
              </w:rPr>
              <w:t xml:space="preserve"> Static  </w:t>
            </w:r>
          </w:p>
        </w:tc>
        <w:tc>
          <w:tcPr>
            <w:tcW w:w="1775" w:type="dxa"/>
          </w:tcPr>
          <w:p w14:paraId="42251997" w14:textId="272BC23A" w:rsidR="00D8138F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6969280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42787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8138F" w:rsidRPr="00030B93">
              <w:rPr>
                <w:sz w:val="16"/>
              </w:rPr>
              <w:t xml:space="preserve"> DHCP</w:t>
            </w:r>
            <w:r w:rsidR="00D8138F">
              <w:rPr>
                <w:sz w:val="16"/>
              </w:rPr>
              <w:t xml:space="preserve"> </w:t>
            </w:r>
          </w:p>
          <w:p w14:paraId="1B162C27" w14:textId="3CA88A31" w:rsidR="00E67B95" w:rsidRDefault="00E67B95" w:rsidP="00D8138F">
            <w:pPr>
              <w:pStyle w:val="BodyCopyRegular"/>
              <w:rPr>
                <w:sz w:val="16"/>
              </w:rPr>
            </w:pPr>
          </w:p>
          <w:p w14:paraId="28CA5238" w14:textId="77777777" w:rsidR="00E67B95" w:rsidRDefault="00E67B95" w:rsidP="00D8138F">
            <w:pPr>
              <w:pStyle w:val="BodyCopyRegular"/>
              <w:rPr>
                <w:sz w:val="16"/>
              </w:rPr>
            </w:pPr>
          </w:p>
          <w:p w14:paraId="497E13C7" w14:textId="2C76A7E5" w:rsidR="00D8138F" w:rsidRDefault="00000000" w:rsidP="00D8138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99772844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B5950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8138F" w:rsidRPr="00030B93">
              <w:rPr>
                <w:sz w:val="16"/>
              </w:rPr>
              <w:t xml:space="preserve"> Static  </w:t>
            </w:r>
          </w:p>
        </w:tc>
      </w:tr>
      <w:tr w:rsidR="00D8138F" w:rsidRPr="00030B93" w14:paraId="6C0DCF10" w14:textId="5FFA183B" w:rsidTr="00272E17">
        <w:tc>
          <w:tcPr>
            <w:tcW w:w="2991" w:type="dxa"/>
          </w:tcPr>
          <w:p w14:paraId="7FBB66F0" w14:textId="2A1F4079" w:rsidR="00D8138F" w:rsidRDefault="00D8138F" w:rsidP="00D8138F">
            <w:pPr>
              <w:pStyle w:val="BodyCopyRegular"/>
              <w:rPr>
                <w:sz w:val="14"/>
              </w:rPr>
            </w:pPr>
            <w:r w:rsidRPr="00030B93">
              <w:rPr>
                <w:sz w:val="16"/>
              </w:rPr>
              <w:t>IP range</w:t>
            </w:r>
            <w:r>
              <w:rPr>
                <w:sz w:val="16"/>
              </w:rPr>
              <w:t xml:space="preserve"> – DHCP Pool:</w:t>
            </w:r>
            <w:r w:rsidRPr="00030B93">
              <w:rPr>
                <w:sz w:val="16"/>
              </w:rPr>
              <w:t xml:space="preserve"> </w:t>
            </w:r>
          </w:p>
          <w:p w14:paraId="4DCFFA17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E905D3">
              <w:rPr>
                <w:sz w:val="14"/>
              </w:rPr>
              <w:t>(e.g. 10.0.2.2 – 10.0.2.254)</w:t>
            </w:r>
          </w:p>
        </w:tc>
        <w:tc>
          <w:tcPr>
            <w:tcW w:w="2097" w:type="dxa"/>
            <w:vAlign w:val="bottom"/>
          </w:tcPr>
          <w:p w14:paraId="3EBA16B4" w14:textId="242C5D6A" w:rsidR="00D8138F" w:rsidRPr="00030B93" w:rsidRDefault="00D8138F" w:rsidP="00D8138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NA</w:t>
            </w:r>
          </w:p>
        </w:tc>
        <w:tc>
          <w:tcPr>
            <w:tcW w:w="2101" w:type="dxa"/>
            <w:vAlign w:val="bottom"/>
          </w:tcPr>
          <w:p w14:paraId="0405C2C6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7B37AC">
              <w:rPr>
                <w:sz w:val="16"/>
              </w:rPr>
              <w:t>10.0.2.2 – 10.0.2.254</w:t>
            </w:r>
          </w:p>
        </w:tc>
        <w:tc>
          <w:tcPr>
            <w:tcW w:w="1775" w:type="dxa"/>
            <w:vAlign w:val="bottom"/>
          </w:tcPr>
          <w:p w14:paraId="18806B99" w14:textId="6A2C60A4" w:rsidR="00D8138F" w:rsidRPr="007B37AC" w:rsidRDefault="00BB5950" w:rsidP="00D8138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NA</w:t>
            </w:r>
          </w:p>
        </w:tc>
      </w:tr>
      <w:tr w:rsidR="00D8138F" w:rsidRPr="00030B93" w14:paraId="37668933" w14:textId="15DDB042" w:rsidTr="00272E17">
        <w:tc>
          <w:tcPr>
            <w:tcW w:w="2991" w:type="dxa"/>
          </w:tcPr>
          <w:p w14:paraId="7F88A2C2" w14:textId="6C15804C" w:rsidR="00D8138F" w:rsidRDefault="00D8138F" w:rsidP="00D8138F">
            <w:pPr>
              <w:pStyle w:val="BodyCopyRegular"/>
              <w:rPr>
                <w:sz w:val="14"/>
              </w:rPr>
            </w:pPr>
            <w:r w:rsidRPr="00030B93">
              <w:rPr>
                <w:sz w:val="16"/>
              </w:rPr>
              <w:t>Subnet Mask</w:t>
            </w:r>
            <w:r>
              <w:rPr>
                <w:sz w:val="16"/>
              </w:rPr>
              <w:t>:</w:t>
            </w:r>
            <w:r w:rsidRPr="00030B93">
              <w:rPr>
                <w:sz w:val="16"/>
              </w:rPr>
              <w:t xml:space="preserve"> </w:t>
            </w:r>
          </w:p>
          <w:p w14:paraId="30D8F29F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E905D3">
              <w:rPr>
                <w:sz w:val="14"/>
              </w:rPr>
              <w:t>(e.g. 255.255.255.0)</w:t>
            </w:r>
          </w:p>
        </w:tc>
        <w:tc>
          <w:tcPr>
            <w:tcW w:w="2097" w:type="dxa"/>
            <w:vAlign w:val="bottom"/>
          </w:tcPr>
          <w:p w14:paraId="0DE07EA7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>255.255.255.0</w:t>
            </w:r>
          </w:p>
        </w:tc>
        <w:tc>
          <w:tcPr>
            <w:tcW w:w="2101" w:type="dxa"/>
            <w:vAlign w:val="bottom"/>
          </w:tcPr>
          <w:p w14:paraId="78678BAE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>255.255.255.0</w:t>
            </w:r>
          </w:p>
        </w:tc>
        <w:tc>
          <w:tcPr>
            <w:tcW w:w="1775" w:type="dxa"/>
            <w:vAlign w:val="bottom"/>
          </w:tcPr>
          <w:p w14:paraId="74BF7F48" w14:textId="7D483BA9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030B93">
              <w:rPr>
                <w:sz w:val="16"/>
              </w:rPr>
              <w:t>255.255.255.0</w:t>
            </w:r>
          </w:p>
        </w:tc>
      </w:tr>
      <w:tr w:rsidR="00D8138F" w:rsidRPr="00030B93" w14:paraId="7C4E076C" w14:textId="6CDE3AB5" w:rsidTr="00272E17">
        <w:tc>
          <w:tcPr>
            <w:tcW w:w="2991" w:type="dxa"/>
          </w:tcPr>
          <w:p w14:paraId="770B5BBE" w14:textId="2970A1CF" w:rsidR="00D8138F" w:rsidRDefault="00D8138F" w:rsidP="00D8138F">
            <w:pPr>
              <w:pStyle w:val="BodyCopyRegular"/>
              <w:rPr>
                <w:sz w:val="14"/>
              </w:rPr>
            </w:pPr>
            <w:r>
              <w:rPr>
                <w:sz w:val="16"/>
              </w:rPr>
              <w:t xml:space="preserve">XChange </w:t>
            </w:r>
            <w:r w:rsidRPr="00030B93">
              <w:rPr>
                <w:sz w:val="16"/>
              </w:rPr>
              <w:t>IP</w:t>
            </w:r>
            <w:r>
              <w:rPr>
                <w:sz w:val="16"/>
              </w:rPr>
              <w:t xml:space="preserve"> Address (Default Gateway):</w:t>
            </w:r>
            <w:r w:rsidRPr="00030B93">
              <w:rPr>
                <w:sz w:val="16"/>
              </w:rPr>
              <w:t xml:space="preserve"> </w:t>
            </w:r>
          </w:p>
          <w:p w14:paraId="62B6E38C" w14:textId="1353A1F3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E905D3">
              <w:rPr>
                <w:sz w:val="14"/>
              </w:rPr>
              <w:t>(e.g. 10.0.1.1)</w:t>
            </w:r>
          </w:p>
        </w:tc>
        <w:tc>
          <w:tcPr>
            <w:tcW w:w="2097" w:type="dxa"/>
            <w:vAlign w:val="bottom"/>
          </w:tcPr>
          <w:p w14:paraId="1D445EE2" w14:textId="0DFBCF81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442E68">
              <w:rPr>
                <w:sz w:val="16"/>
              </w:rPr>
              <w:t>192.168.0.111</w:t>
            </w:r>
          </w:p>
        </w:tc>
        <w:tc>
          <w:tcPr>
            <w:tcW w:w="2101" w:type="dxa"/>
            <w:vAlign w:val="bottom"/>
          </w:tcPr>
          <w:p w14:paraId="62F8C297" w14:textId="77777777" w:rsidR="00D8138F" w:rsidRPr="00030B93" w:rsidRDefault="00D8138F" w:rsidP="00D8138F">
            <w:pPr>
              <w:pStyle w:val="BodyCopyRegular"/>
              <w:rPr>
                <w:sz w:val="16"/>
              </w:rPr>
            </w:pPr>
            <w:r w:rsidRPr="007B37AC">
              <w:rPr>
                <w:sz w:val="16"/>
              </w:rPr>
              <w:t>10.0.2.1</w:t>
            </w:r>
          </w:p>
        </w:tc>
        <w:tc>
          <w:tcPr>
            <w:tcW w:w="1775" w:type="dxa"/>
            <w:vAlign w:val="bottom"/>
          </w:tcPr>
          <w:p w14:paraId="247F26F2" w14:textId="14FB0A1A" w:rsidR="00D8138F" w:rsidRPr="007B37AC" w:rsidRDefault="00E67B95" w:rsidP="00D8138F">
            <w:pPr>
              <w:pStyle w:val="BodyCopyRegular"/>
              <w:rPr>
                <w:sz w:val="16"/>
              </w:rPr>
            </w:pPr>
            <w:r w:rsidRPr="00E67B95">
              <w:rPr>
                <w:sz w:val="16"/>
              </w:rPr>
              <w:t>10.8.0.111</w:t>
            </w:r>
          </w:p>
        </w:tc>
      </w:tr>
    </w:tbl>
    <w:p w14:paraId="587FC201" w14:textId="7D6E353A" w:rsidR="00B45281" w:rsidRDefault="003D099C" w:rsidP="00126287">
      <w:pPr>
        <w:pStyle w:val="BodyCopyRegular"/>
        <w:rPr>
          <w:b/>
        </w:rPr>
      </w:pPr>
      <w:r>
        <w:rPr>
          <w:b/>
        </w:rPr>
        <w:t xml:space="preserve">See </w:t>
      </w:r>
      <w:proofErr w:type="spellStart"/>
      <w:r w:rsidR="004475C5">
        <w:rPr>
          <w:b/>
        </w:rPr>
        <w:t>Interlan</w:t>
      </w:r>
      <w:proofErr w:type="spellEnd"/>
      <w:r w:rsidR="004475C5">
        <w:rPr>
          <w:b/>
        </w:rPr>
        <w:t xml:space="preserve"> configuration below.</w:t>
      </w:r>
    </w:p>
    <w:p w14:paraId="42FC62F2" w14:textId="77777777" w:rsidR="003D099C" w:rsidRDefault="003D099C" w:rsidP="00126287">
      <w:pPr>
        <w:pStyle w:val="BodyCopyRegular"/>
        <w:rPr>
          <w:b/>
        </w:rPr>
      </w:pPr>
    </w:p>
    <w:p w14:paraId="110FBD9D" w14:textId="77777777" w:rsidR="0012497D" w:rsidRDefault="0012497D" w:rsidP="00126287">
      <w:pPr>
        <w:pStyle w:val="BodyCopyRegular"/>
        <w:rPr>
          <w:b/>
        </w:rPr>
      </w:pPr>
    </w:p>
    <w:p w14:paraId="5F3A0537" w14:textId="77777777" w:rsidR="0012497D" w:rsidRDefault="0012497D" w:rsidP="00126287">
      <w:pPr>
        <w:pStyle w:val="BodyCopyRegular"/>
        <w:rPr>
          <w:b/>
        </w:rPr>
      </w:pPr>
    </w:p>
    <w:p w14:paraId="6D163D10" w14:textId="77777777" w:rsidR="0012497D" w:rsidRDefault="0012497D" w:rsidP="00126287">
      <w:pPr>
        <w:pStyle w:val="BodyCopyRegular"/>
        <w:rPr>
          <w:b/>
        </w:rPr>
      </w:pPr>
    </w:p>
    <w:p w14:paraId="4D95FAC8" w14:textId="77777777" w:rsidR="0012497D" w:rsidRDefault="0012497D" w:rsidP="00126287">
      <w:pPr>
        <w:pStyle w:val="BodyCopyRegular"/>
        <w:rPr>
          <w:b/>
        </w:rPr>
      </w:pPr>
    </w:p>
    <w:p w14:paraId="01C56FF0" w14:textId="77777777" w:rsidR="0012497D" w:rsidRDefault="0012497D" w:rsidP="00126287">
      <w:pPr>
        <w:pStyle w:val="BodyCopyRegular"/>
        <w:rPr>
          <w:b/>
        </w:rPr>
      </w:pPr>
    </w:p>
    <w:p w14:paraId="2E0708EC" w14:textId="77777777" w:rsidR="0012497D" w:rsidRDefault="0012497D" w:rsidP="00126287">
      <w:pPr>
        <w:pStyle w:val="BodyCopyRegular"/>
        <w:rPr>
          <w:b/>
        </w:rPr>
      </w:pPr>
    </w:p>
    <w:p w14:paraId="70665A43" w14:textId="77777777" w:rsidR="0012497D" w:rsidRDefault="0012497D" w:rsidP="00126287">
      <w:pPr>
        <w:pStyle w:val="BodyCopyRegular"/>
        <w:rPr>
          <w:b/>
        </w:rPr>
      </w:pPr>
    </w:p>
    <w:p w14:paraId="51D41462" w14:textId="77777777" w:rsidR="0012497D" w:rsidRDefault="0012497D" w:rsidP="00126287">
      <w:pPr>
        <w:pStyle w:val="BodyCopyRegular"/>
        <w:rPr>
          <w:b/>
        </w:rPr>
      </w:pPr>
    </w:p>
    <w:p w14:paraId="4BC736AD" w14:textId="77777777" w:rsidR="0012497D" w:rsidRDefault="0012497D" w:rsidP="00126287">
      <w:pPr>
        <w:pStyle w:val="BodyCopyRegular"/>
        <w:rPr>
          <w:b/>
        </w:rPr>
      </w:pPr>
    </w:p>
    <w:p w14:paraId="15336DC3" w14:textId="77777777" w:rsidR="0012497D" w:rsidRDefault="0012497D" w:rsidP="00126287">
      <w:pPr>
        <w:pStyle w:val="BodyCopyRegular"/>
        <w:rPr>
          <w:b/>
        </w:rPr>
      </w:pPr>
    </w:p>
    <w:p w14:paraId="20CDF644" w14:textId="77777777" w:rsidR="0012497D" w:rsidRDefault="0012497D" w:rsidP="00126287">
      <w:pPr>
        <w:pStyle w:val="BodyCopyRegular"/>
        <w:rPr>
          <w:b/>
        </w:rPr>
      </w:pPr>
    </w:p>
    <w:p w14:paraId="34F7D4B5" w14:textId="77777777" w:rsidR="0012497D" w:rsidRDefault="0012497D" w:rsidP="00126287">
      <w:pPr>
        <w:pStyle w:val="BodyCopyRegular"/>
        <w:rPr>
          <w:b/>
        </w:rPr>
      </w:pPr>
    </w:p>
    <w:p w14:paraId="21B881E5" w14:textId="77777777" w:rsidR="0012497D" w:rsidRDefault="0012497D" w:rsidP="00126287">
      <w:pPr>
        <w:pStyle w:val="BodyCopyRegular"/>
        <w:rPr>
          <w:b/>
        </w:rPr>
      </w:pPr>
    </w:p>
    <w:p w14:paraId="65DBEF91" w14:textId="77777777" w:rsidR="0012497D" w:rsidRDefault="0012497D" w:rsidP="00126287">
      <w:pPr>
        <w:pStyle w:val="BodyCopyRegular"/>
        <w:rPr>
          <w:b/>
        </w:rPr>
      </w:pPr>
    </w:p>
    <w:p w14:paraId="466D5AB9" w14:textId="77777777" w:rsidR="0012497D" w:rsidRDefault="0012497D" w:rsidP="00126287">
      <w:pPr>
        <w:pStyle w:val="BodyCopyRegular"/>
        <w:rPr>
          <w:b/>
        </w:rPr>
      </w:pPr>
    </w:p>
    <w:p w14:paraId="2CF9E2E0" w14:textId="77777777" w:rsidR="0012497D" w:rsidRDefault="0012497D" w:rsidP="00126287">
      <w:pPr>
        <w:pStyle w:val="BodyCopyRegular"/>
        <w:rPr>
          <w:b/>
        </w:rPr>
      </w:pPr>
    </w:p>
    <w:p w14:paraId="483F67E5" w14:textId="77777777" w:rsidR="0012497D" w:rsidRDefault="0012497D" w:rsidP="00126287">
      <w:pPr>
        <w:pStyle w:val="BodyCopyRegular"/>
        <w:rPr>
          <w:b/>
        </w:rPr>
      </w:pPr>
    </w:p>
    <w:p w14:paraId="5D6B4251" w14:textId="77777777" w:rsidR="0012497D" w:rsidRDefault="0012497D" w:rsidP="00126287">
      <w:pPr>
        <w:pStyle w:val="BodyCopyRegular"/>
        <w:rPr>
          <w:b/>
        </w:rPr>
      </w:pPr>
    </w:p>
    <w:p w14:paraId="38427F4C" w14:textId="77777777" w:rsidR="00126287" w:rsidRPr="007B37AC" w:rsidRDefault="00126287" w:rsidP="00126287">
      <w:pPr>
        <w:pStyle w:val="BodyCopyRegular"/>
        <w:rPr>
          <w:b/>
        </w:rPr>
      </w:pPr>
      <w:r w:rsidRPr="007B37AC">
        <w:rPr>
          <w:b/>
        </w:rPr>
        <w:lastRenderedPageBreak/>
        <w:t>Enable the LAN Port:</w:t>
      </w:r>
    </w:p>
    <w:p w14:paraId="6A1A65C4" w14:textId="77777777" w:rsidR="00126287" w:rsidRPr="007B37AC" w:rsidRDefault="00B62FF2" w:rsidP="00B62FF2">
      <w:pPr>
        <w:pStyle w:val="ListParagraph"/>
        <w:numPr>
          <w:ilvl w:val="0"/>
          <w:numId w:val="27"/>
        </w:numPr>
      </w:pPr>
      <w:r>
        <w:t>In case only one</w:t>
      </w:r>
      <w:r w:rsidR="00126287" w:rsidRPr="007B37AC">
        <w:t xml:space="preserve"> LAN port is used, select ‘No’ for the second LAN configuration)</w:t>
      </w:r>
    </w:p>
    <w:p w14:paraId="11BF0445" w14:textId="77777777" w:rsidR="00126287" w:rsidRPr="007B37AC" w:rsidRDefault="00126287" w:rsidP="00126287">
      <w:pPr>
        <w:pStyle w:val="BodyCopyRegular"/>
        <w:rPr>
          <w:b/>
        </w:rPr>
      </w:pPr>
    </w:p>
    <w:p w14:paraId="7B82F84F" w14:textId="77777777" w:rsidR="0012497D" w:rsidRPr="007B37AC" w:rsidRDefault="0012497D" w:rsidP="00126287">
      <w:pPr>
        <w:pStyle w:val="BodyCopyRegular"/>
        <w:rPr>
          <w:b/>
        </w:rPr>
      </w:pPr>
    </w:p>
    <w:p w14:paraId="68138C67" w14:textId="77777777" w:rsidR="00126287" w:rsidRPr="007B37AC" w:rsidRDefault="00126287" w:rsidP="00126287">
      <w:pPr>
        <w:pStyle w:val="BodyCopyRegular"/>
        <w:rPr>
          <w:b/>
        </w:rPr>
      </w:pPr>
      <w:r w:rsidRPr="007B37AC">
        <w:rPr>
          <w:b/>
        </w:rPr>
        <w:t>Interface Mode:</w:t>
      </w:r>
    </w:p>
    <w:p w14:paraId="50FE343E" w14:textId="77777777" w:rsidR="00126287" w:rsidRPr="00BC6F8C" w:rsidRDefault="00126287" w:rsidP="00126287">
      <w:pPr>
        <w:pStyle w:val="BodyCopyRegular"/>
        <w:ind w:left="360"/>
        <w:rPr>
          <w:b/>
        </w:rPr>
      </w:pPr>
      <w:r w:rsidRPr="00BC6F8C">
        <w:rPr>
          <w:b/>
        </w:rPr>
        <w:t>DHCP (Recommended)</w:t>
      </w:r>
    </w:p>
    <w:p w14:paraId="43270CC9" w14:textId="77777777" w:rsidR="00126287" w:rsidRPr="007B37AC" w:rsidRDefault="00126287" w:rsidP="00B62FF2">
      <w:pPr>
        <w:pStyle w:val="ListParagraph"/>
        <w:numPr>
          <w:ilvl w:val="0"/>
          <w:numId w:val="27"/>
        </w:numPr>
      </w:pPr>
      <w:r w:rsidRPr="007B37AC">
        <w:t xml:space="preserve">Using ‘DHCP Server Mode’ enables the DHCP service for the specific network, and all connected network devices are provided with appropriate IP addresses by the box. </w:t>
      </w:r>
    </w:p>
    <w:p w14:paraId="4C2241D4" w14:textId="77777777" w:rsidR="00C6070B" w:rsidRPr="007B37AC" w:rsidRDefault="00C6070B" w:rsidP="00B62FF2">
      <w:pPr>
        <w:pStyle w:val="ListParagraph"/>
        <w:numPr>
          <w:ilvl w:val="0"/>
          <w:numId w:val="27"/>
        </w:numPr>
      </w:pPr>
      <w:r w:rsidRPr="007B37AC">
        <w:t xml:space="preserve">For business LAN: </w:t>
      </w:r>
      <w:r w:rsidR="00B62FF2">
        <w:t>Enable DHCP server and limit the IP range to a small number of IP addresses.</w:t>
      </w:r>
    </w:p>
    <w:p w14:paraId="59442E71" w14:textId="77777777" w:rsidR="00126287" w:rsidRPr="007B37AC" w:rsidRDefault="00126287" w:rsidP="00126287">
      <w:pPr>
        <w:pStyle w:val="BodyCopyRegular"/>
        <w:ind w:left="720"/>
      </w:pPr>
    </w:p>
    <w:p w14:paraId="27B68962" w14:textId="77777777" w:rsidR="00126287" w:rsidRPr="007B37AC" w:rsidRDefault="00126287" w:rsidP="00126287">
      <w:pPr>
        <w:pStyle w:val="BodyCopyRegular"/>
        <w:ind w:left="360"/>
        <w:rPr>
          <w:b/>
        </w:rPr>
      </w:pPr>
      <w:r w:rsidRPr="007B37AC">
        <w:rPr>
          <w:b/>
        </w:rPr>
        <w:t>STATIC</w:t>
      </w:r>
      <w:r w:rsidR="007B37AC" w:rsidRPr="007B37AC">
        <w:rPr>
          <w:b/>
        </w:rPr>
        <w:t xml:space="preserve"> (Only IT specialists should change the predefined IP parameters where necessary)</w:t>
      </w:r>
    </w:p>
    <w:p w14:paraId="20C13066" w14:textId="77777777" w:rsidR="00126287" w:rsidRPr="00B62FF2" w:rsidRDefault="00126287" w:rsidP="00B62FF2">
      <w:pPr>
        <w:pStyle w:val="ListParagraph"/>
        <w:numPr>
          <w:ilvl w:val="0"/>
          <w:numId w:val="27"/>
        </w:numPr>
      </w:pPr>
      <w:r w:rsidRPr="007B37AC">
        <w:t>Using ‘Static Mode’ disables the DHCP service for the specific network and all connected network devices must be provided with a static IP address</w:t>
      </w:r>
      <w:r w:rsidR="00F441F4">
        <w:t>. T</w:t>
      </w:r>
      <w:r w:rsidR="0027615D">
        <w:t>he usage</w:t>
      </w:r>
      <w:r w:rsidR="00F441F4">
        <w:t xml:space="preserve"> of another DHCP server is not recommended.</w:t>
      </w:r>
    </w:p>
    <w:p w14:paraId="4387B271" w14:textId="77777777" w:rsidR="00126287" w:rsidRPr="0012165F" w:rsidRDefault="006647F9" w:rsidP="00F63E7C">
      <w:pPr>
        <w:rPr>
          <w:rFonts w:cs="Arial"/>
          <w:b/>
          <w:color w:val="000000"/>
          <w:szCs w:val="20"/>
        </w:rPr>
      </w:pPr>
      <w:r w:rsidRPr="0012165F">
        <w:rPr>
          <w:rFonts w:cs="Arial"/>
          <w:b/>
          <w:color w:val="000000"/>
          <w:szCs w:val="20"/>
        </w:rPr>
        <w:t xml:space="preserve">Note: </w:t>
      </w:r>
    </w:p>
    <w:p w14:paraId="0F12821E" w14:textId="77777777" w:rsidR="001E166C" w:rsidRDefault="001E166C" w:rsidP="001E166C">
      <w:pPr>
        <w:pStyle w:val="BodyCopyRegular"/>
        <w:rPr>
          <w:rFonts w:cs="Arial"/>
          <w:color w:val="000000"/>
          <w:szCs w:val="20"/>
        </w:rPr>
      </w:pPr>
      <w:r w:rsidRPr="00126287">
        <w:rPr>
          <w:rFonts w:cs="Arial"/>
          <w:color w:val="000000"/>
          <w:szCs w:val="20"/>
        </w:rPr>
        <w:t xml:space="preserve">As with any </w:t>
      </w:r>
      <w:r>
        <w:rPr>
          <w:rFonts w:cs="Arial"/>
          <w:color w:val="000000"/>
          <w:szCs w:val="20"/>
          <w:lang w:eastAsia="fr-FR"/>
        </w:rPr>
        <w:t>r</w:t>
      </w:r>
      <w:r w:rsidRPr="00126287">
        <w:rPr>
          <w:rFonts w:cs="Arial"/>
          <w:color w:val="000000"/>
          <w:szCs w:val="20"/>
          <w:lang w:eastAsia="fr-FR"/>
        </w:rPr>
        <w:t xml:space="preserve">outer, the </w:t>
      </w:r>
      <w:r w:rsidRPr="00B62FF2">
        <w:rPr>
          <w:rFonts w:cs="Arial"/>
          <w:color w:val="000000"/>
          <w:szCs w:val="20"/>
          <w:lang w:eastAsia="fr-FR"/>
        </w:rPr>
        <w:t>XChange IP</w:t>
      </w:r>
      <w:r>
        <w:rPr>
          <w:rFonts w:cs="Arial"/>
          <w:color w:val="000000"/>
          <w:szCs w:val="20"/>
          <w:lang w:eastAsia="fr-FR"/>
        </w:rPr>
        <w:t xml:space="preserve"> address </w:t>
      </w:r>
      <w:r w:rsidRPr="00126287">
        <w:rPr>
          <w:rFonts w:cs="Arial"/>
          <w:color w:val="000000"/>
          <w:szCs w:val="20"/>
        </w:rPr>
        <w:t xml:space="preserve">cannot be assigned </w:t>
      </w:r>
      <w:r>
        <w:rPr>
          <w:rFonts w:cs="Arial"/>
          <w:color w:val="000000"/>
          <w:szCs w:val="20"/>
        </w:rPr>
        <w:t xml:space="preserve">with </w:t>
      </w:r>
      <w:r w:rsidRPr="00126287">
        <w:rPr>
          <w:rFonts w:cs="Arial"/>
          <w:color w:val="000000"/>
          <w:szCs w:val="20"/>
        </w:rPr>
        <w:t xml:space="preserve">the same </w:t>
      </w:r>
      <w:r>
        <w:rPr>
          <w:rFonts w:cs="Arial"/>
          <w:color w:val="000000"/>
          <w:szCs w:val="20"/>
        </w:rPr>
        <w:t>IP addresses as used for the connected terminals (e.g. VSAT)</w:t>
      </w:r>
      <w:r w:rsidRPr="00126287">
        <w:rPr>
          <w:rFonts w:cs="Arial"/>
          <w:color w:val="000000"/>
          <w:szCs w:val="20"/>
        </w:rPr>
        <w:t xml:space="preserve">. </w:t>
      </w:r>
    </w:p>
    <w:p w14:paraId="54168254" w14:textId="77777777" w:rsidR="001E166C" w:rsidRPr="00126287" w:rsidRDefault="001E166C" w:rsidP="001E166C">
      <w:pPr>
        <w:pStyle w:val="BodyCopyRegular"/>
        <w:rPr>
          <w:rFonts w:cs="Arial"/>
          <w:color w:val="000000"/>
          <w:szCs w:val="20"/>
        </w:rPr>
      </w:pPr>
      <w:r w:rsidRPr="00126287">
        <w:rPr>
          <w:rFonts w:cs="Arial"/>
          <w:color w:val="000000"/>
          <w:szCs w:val="20"/>
        </w:rPr>
        <w:t xml:space="preserve">Therefore, the following </w:t>
      </w:r>
      <w:r>
        <w:rPr>
          <w:rFonts w:cs="Arial"/>
          <w:color w:val="000000"/>
          <w:szCs w:val="20"/>
        </w:rPr>
        <w:t>s</w:t>
      </w:r>
      <w:r w:rsidRPr="00126287">
        <w:rPr>
          <w:rFonts w:cs="Arial"/>
          <w:color w:val="000000"/>
          <w:szCs w:val="20"/>
        </w:rPr>
        <w:t>ubnets may not be assigned to the XChange LANs:</w:t>
      </w:r>
    </w:p>
    <w:p w14:paraId="3F8BC223" w14:textId="77777777" w:rsidR="0025249A" w:rsidRPr="00126287" w:rsidRDefault="0025249A" w:rsidP="00F63E7C">
      <w:pPr>
        <w:rPr>
          <w:rFonts w:cs="Arial"/>
          <w:color w:val="000000"/>
          <w:szCs w:val="20"/>
        </w:rPr>
      </w:pPr>
      <w:r w:rsidRPr="00126287">
        <w:rPr>
          <w:rFonts w:cs="Arial"/>
          <w:color w:val="000000"/>
          <w:szCs w:val="20"/>
        </w:rPr>
        <w:t>For the Marlink VSAT:</w:t>
      </w:r>
    </w:p>
    <w:p w14:paraId="6FA38357" w14:textId="77777777" w:rsidR="0025249A" w:rsidRPr="00126287" w:rsidRDefault="006647F9" w:rsidP="0025249A">
      <w:pPr>
        <w:pStyle w:val="ListParagraph"/>
        <w:numPr>
          <w:ilvl w:val="0"/>
          <w:numId w:val="27"/>
        </w:numPr>
        <w:rPr>
          <w:color w:val="000000"/>
        </w:rPr>
      </w:pPr>
      <w:r w:rsidRPr="00126287">
        <w:rPr>
          <w:color w:val="000000"/>
        </w:rPr>
        <w:t xml:space="preserve">10.224.x.x, </w:t>
      </w:r>
    </w:p>
    <w:p w14:paraId="6EF29D82" w14:textId="77777777" w:rsidR="0025249A" w:rsidRPr="00126287" w:rsidRDefault="006647F9" w:rsidP="0025249A">
      <w:pPr>
        <w:pStyle w:val="ListParagraph"/>
        <w:numPr>
          <w:ilvl w:val="0"/>
          <w:numId w:val="27"/>
        </w:numPr>
        <w:rPr>
          <w:color w:val="000000"/>
        </w:rPr>
      </w:pPr>
      <w:r w:rsidRPr="00126287">
        <w:rPr>
          <w:color w:val="000000"/>
        </w:rPr>
        <w:t xml:space="preserve">10.236.x.x through 10.243.x.x. and </w:t>
      </w:r>
    </w:p>
    <w:p w14:paraId="6C917CA2" w14:textId="77777777" w:rsidR="0025249A" w:rsidRPr="00126287" w:rsidRDefault="006647F9" w:rsidP="0025249A">
      <w:pPr>
        <w:pStyle w:val="ListParagraph"/>
        <w:numPr>
          <w:ilvl w:val="0"/>
          <w:numId w:val="27"/>
        </w:numPr>
        <w:rPr>
          <w:color w:val="000000"/>
        </w:rPr>
      </w:pPr>
      <w:r w:rsidRPr="00126287">
        <w:rPr>
          <w:color w:val="000000"/>
        </w:rPr>
        <w:t xml:space="preserve">10.136.x.x through 10.142.x.x, and </w:t>
      </w:r>
    </w:p>
    <w:p w14:paraId="24674F29" w14:textId="77777777" w:rsidR="006647F9" w:rsidRPr="00126287" w:rsidRDefault="006647F9" w:rsidP="0025249A">
      <w:pPr>
        <w:pStyle w:val="ListParagraph"/>
        <w:numPr>
          <w:ilvl w:val="0"/>
          <w:numId w:val="27"/>
        </w:numPr>
        <w:rPr>
          <w:color w:val="000000"/>
        </w:rPr>
      </w:pPr>
      <w:r w:rsidRPr="00126287">
        <w:rPr>
          <w:color w:val="000000"/>
        </w:rPr>
        <w:t xml:space="preserve">10.166.x.x. </w:t>
      </w:r>
    </w:p>
    <w:p w14:paraId="0A6D766D" w14:textId="7C947175" w:rsidR="004B211E" w:rsidRPr="00126287" w:rsidRDefault="006647F9" w:rsidP="003851FB">
      <w:r w:rsidRPr="00126287">
        <w:rPr>
          <w:rFonts w:cs="Arial"/>
          <w:color w:val="000000"/>
          <w:szCs w:val="20"/>
        </w:rPr>
        <w:t xml:space="preserve">For MSS, the default </w:t>
      </w:r>
      <w:r w:rsidR="00AC79DD">
        <w:rPr>
          <w:rFonts w:cs="Arial"/>
          <w:color w:val="000000"/>
          <w:szCs w:val="20"/>
        </w:rPr>
        <w:t xml:space="preserve">IP </w:t>
      </w:r>
      <w:r w:rsidRPr="00126287">
        <w:rPr>
          <w:rFonts w:cs="Arial"/>
          <w:color w:val="000000"/>
          <w:szCs w:val="20"/>
        </w:rPr>
        <w:t>ranges</w:t>
      </w:r>
      <w:r w:rsidR="00D61396">
        <w:rPr>
          <w:rFonts w:cs="Arial"/>
          <w:color w:val="000000"/>
          <w:szCs w:val="20"/>
        </w:rPr>
        <w:t xml:space="preserve"> (subnet mask)</w:t>
      </w:r>
      <w:r w:rsidRPr="00126287">
        <w:rPr>
          <w:rFonts w:cs="Arial"/>
          <w:color w:val="000000"/>
          <w:szCs w:val="20"/>
        </w:rPr>
        <w:t xml:space="preserve"> are</w:t>
      </w:r>
      <w:r w:rsidR="00AC79DD">
        <w:rPr>
          <w:rFonts w:cs="Arial"/>
          <w:color w:val="000000"/>
          <w:szCs w:val="20"/>
        </w:rPr>
        <w:t>:</w:t>
      </w:r>
    </w:p>
    <w:p w14:paraId="2464EA39" w14:textId="77777777" w:rsidR="006647F9" w:rsidRPr="00126287" w:rsidRDefault="006647F9" w:rsidP="004B211E">
      <w:pPr>
        <w:pStyle w:val="BodyCopyRegular"/>
        <w:numPr>
          <w:ilvl w:val="0"/>
          <w:numId w:val="27"/>
        </w:numPr>
      </w:pPr>
      <w:r w:rsidRPr="00126287">
        <w:t xml:space="preserve">Iridium Pilot and Sailor </w:t>
      </w:r>
      <w:proofErr w:type="spellStart"/>
      <w:r w:rsidRPr="00126287">
        <w:t>FleetBroadband</w:t>
      </w:r>
      <w:proofErr w:type="spellEnd"/>
      <w:r w:rsidRPr="00126287">
        <w:t xml:space="preserve"> both have 192.168.0.1</w:t>
      </w:r>
      <w:r w:rsidR="00AC79DD">
        <w:t xml:space="preserve"> (255.255.255.0)</w:t>
      </w:r>
      <w:r w:rsidRPr="00126287">
        <w:t>.</w:t>
      </w:r>
    </w:p>
    <w:p w14:paraId="4E7A5024" w14:textId="77777777" w:rsidR="006647F9" w:rsidRPr="00126287" w:rsidRDefault="006647F9" w:rsidP="004B211E">
      <w:pPr>
        <w:pStyle w:val="BodyCopyRegular"/>
        <w:numPr>
          <w:ilvl w:val="0"/>
          <w:numId w:val="27"/>
        </w:numPr>
      </w:pPr>
      <w:r w:rsidRPr="00126287">
        <w:t xml:space="preserve">JRC </w:t>
      </w:r>
      <w:proofErr w:type="spellStart"/>
      <w:r w:rsidRPr="00126287">
        <w:t>FleetBroadband</w:t>
      </w:r>
      <w:proofErr w:type="spellEnd"/>
      <w:r w:rsidRPr="00126287">
        <w:t xml:space="preserve"> has 192.168.128.100</w:t>
      </w:r>
      <w:r w:rsidR="00AC79DD">
        <w:t xml:space="preserve"> (255.255.255.0)</w:t>
      </w:r>
    </w:p>
    <w:p w14:paraId="45616133" w14:textId="77777777" w:rsidR="006647F9" w:rsidRPr="00126287" w:rsidRDefault="006647F9" w:rsidP="004B211E">
      <w:pPr>
        <w:pStyle w:val="BodyCopyRegular"/>
        <w:numPr>
          <w:ilvl w:val="0"/>
          <w:numId w:val="27"/>
        </w:numPr>
      </w:pPr>
      <w:r w:rsidRPr="00126287">
        <w:t xml:space="preserve">Furuno </w:t>
      </w:r>
      <w:proofErr w:type="spellStart"/>
      <w:r w:rsidRPr="00126287">
        <w:t>FleetBroadband</w:t>
      </w:r>
      <w:proofErr w:type="spellEnd"/>
      <w:r w:rsidRPr="00126287">
        <w:t xml:space="preserve"> has 192.168.1.1</w:t>
      </w:r>
      <w:r w:rsidR="00AC79DD">
        <w:t xml:space="preserve"> (255.255.255.0)</w:t>
      </w:r>
    </w:p>
    <w:p w14:paraId="43DABF7D" w14:textId="77777777" w:rsidR="006647F9" w:rsidRPr="00126287" w:rsidRDefault="006647F9" w:rsidP="004B211E">
      <w:pPr>
        <w:pStyle w:val="BodyCopyRegular"/>
        <w:numPr>
          <w:ilvl w:val="0"/>
          <w:numId w:val="27"/>
        </w:numPr>
      </w:pPr>
      <w:r w:rsidRPr="00126287">
        <w:t xml:space="preserve">Skipper and </w:t>
      </w:r>
      <w:proofErr w:type="spellStart"/>
      <w:r w:rsidRPr="00126287">
        <w:t>Satlink</w:t>
      </w:r>
      <w:proofErr w:type="spellEnd"/>
      <w:r w:rsidRPr="00126287">
        <w:t xml:space="preserve"> </w:t>
      </w:r>
      <w:proofErr w:type="spellStart"/>
      <w:r w:rsidRPr="00126287">
        <w:t>FleetBroadband</w:t>
      </w:r>
      <w:proofErr w:type="spellEnd"/>
      <w:r w:rsidRPr="00126287">
        <w:t xml:space="preserve"> have 192.168.1.35</w:t>
      </w:r>
      <w:r w:rsidR="00AC79DD">
        <w:t xml:space="preserve"> (255.255.255.0)</w:t>
      </w:r>
    </w:p>
    <w:p w14:paraId="39F0EFB5" w14:textId="77777777" w:rsidR="004B211E" w:rsidRPr="00126287" w:rsidRDefault="004B211E" w:rsidP="004B211E">
      <w:pPr>
        <w:pStyle w:val="BodyCopyRegular"/>
        <w:ind w:left="720"/>
      </w:pPr>
    </w:p>
    <w:p w14:paraId="6B28CFAA" w14:textId="316B4A7D" w:rsidR="006647F9" w:rsidRDefault="006647F9" w:rsidP="004B211E">
      <w:pPr>
        <w:pStyle w:val="BodyCopyRegular"/>
      </w:pPr>
      <w:r w:rsidRPr="00126287">
        <w:t>For other types of connections (3G/4G, ICE, GSM, etc.) the same rule applies.</w:t>
      </w:r>
      <w:r w:rsidR="001E166C">
        <w:t xml:space="preserve"> Their s</w:t>
      </w:r>
      <w:r w:rsidRPr="00126287">
        <w:t>ubnets cannot be assigned to the XChange LANs</w:t>
      </w:r>
      <w:r w:rsidR="00410753">
        <w:t>.</w:t>
      </w:r>
    </w:p>
    <w:p w14:paraId="17B38F97" w14:textId="5361B600" w:rsidR="005A3D7E" w:rsidRDefault="005A3D7E" w:rsidP="005A3D7E"/>
    <w:p w14:paraId="668FF3A4" w14:textId="1ED3B26C" w:rsidR="002F7C63" w:rsidRDefault="002F7C63" w:rsidP="005A3D7E"/>
    <w:p w14:paraId="3A7093D4" w14:textId="23A1EE6B" w:rsidR="008A21C4" w:rsidRDefault="008A21C4" w:rsidP="005A3D7E"/>
    <w:p w14:paraId="16445557" w14:textId="568AB59C" w:rsidR="008A21C4" w:rsidRDefault="008A21C4" w:rsidP="005A3D7E"/>
    <w:p w14:paraId="2265F4B2" w14:textId="3C690E08" w:rsidR="008A21C4" w:rsidRDefault="008A21C4" w:rsidP="005A3D7E"/>
    <w:p w14:paraId="254C19AE" w14:textId="7381FAB4" w:rsidR="008A21C4" w:rsidRDefault="008A21C4" w:rsidP="005A3D7E"/>
    <w:p w14:paraId="5C7BCB11" w14:textId="142A38CD" w:rsidR="008A21C4" w:rsidRDefault="008A21C4" w:rsidP="005A3D7E"/>
    <w:p w14:paraId="32D1B9FC" w14:textId="32D8C427" w:rsidR="008A21C4" w:rsidRDefault="008A21C4" w:rsidP="005A3D7E"/>
    <w:p w14:paraId="40E9CA35" w14:textId="63FF3C60" w:rsidR="008A21C4" w:rsidRDefault="008A21C4" w:rsidP="005A3D7E"/>
    <w:p w14:paraId="63C6098F" w14:textId="77777777" w:rsidR="002F7C63" w:rsidRDefault="002F7C63" w:rsidP="005A3D7E"/>
    <w:p w14:paraId="747D4754" w14:textId="05264A7E" w:rsidR="00B825C4" w:rsidRDefault="00B825C4" w:rsidP="002C10FA">
      <w:pPr>
        <w:pStyle w:val="Heading2"/>
      </w:pPr>
      <w:bookmarkStart w:id="29" w:name="_Toc136338913"/>
      <w:bookmarkStart w:id="30" w:name="_Toc159340593"/>
      <w:proofErr w:type="spellStart"/>
      <w:r>
        <w:lastRenderedPageBreak/>
        <w:t>Interlan</w:t>
      </w:r>
      <w:proofErr w:type="spellEnd"/>
      <w:r>
        <w:t xml:space="preserve"> Configuration</w:t>
      </w:r>
      <w:bookmarkEnd w:id="29"/>
      <w:bookmarkEnd w:id="30"/>
    </w:p>
    <w:p w14:paraId="0814FCC1" w14:textId="24654ADE" w:rsidR="001A23D8" w:rsidRDefault="007A17E9" w:rsidP="00B825C4">
      <w:r>
        <w:t>Not required for AESM</w:t>
      </w:r>
    </w:p>
    <w:p w14:paraId="7EA35ED9" w14:textId="20EE63F4" w:rsidR="002C10FA" w:rsidRDefault="002C10FA" w:rsidP="002C10FA">
      <w:pPr>
        <w:pStyle w:val="Heading2"/>
      </w:pPr>
      <w:bookmarkStart w:id="31" w:name="_Toc136338914"/>
      <w:bookmarkStart w:id="32" w:name="_Toc159340594"/>
      <w:commentRangeStart w:id="33"/>
      <w:r>
        <w:t>Machine Group configuration</w:t>
      </w:r>
      <w:bookmarkEnd w:id="31"/>
      <w:bookmarkEnd w:id="32"/>
      <w:commentRangeEnd w:id="33"/>
      <w:r w:rsidR="0013017E">
        <w:rPr>
          <w:rStyle w:val="CommentReference"/>
          <w:rFonts w:cs="Times New Roman"/>
          <w:b w:val="0"/>
          <w:bCs w:val="0"/>
          <w:iCs w:val="0"/>
          <w:color w:val="auto"/>
        </w:rPr>
        <w:commentReference w:id="33"/>
      </w:r>
    </w:p>
    <w:p w14:paraId="5C7AA2B7" w14:textId="1D23352E" w:rsidR="002C10FA" w:rsidRPr="001A5D1A" w:rsidRDefault="002C10FA" w:rsidP="002C10FA">
      <w:r>
        <w:t>The</w:t>
      </w:r>
      <w:r w:rsidR="00557B51">
        <w:t xml:space="preserve">re is </w:t>
      </w:r>
      <w:r>
        <w:t xml:space="preserve">a pre-configured </w:t>
      </w:r>
      <w:r w:rsidR="00CA4B20">
        <w:t>Machine group</w:t>
      </w:r>
      <w:r w:rsidR="006C10B5">
        <w:t xml:space="preserve">. </w:t>
      </w:r>
      <w:r w:rsidR="00821BAE">
        <w:t xml:space="preserve">Specify other Machine groups </w:t>
      </w:r>
      <w:r w:rsidR="00313663">
        <w:t xml:space="preserve">where is </w:t>
      </w:r>
      <w:r w:rsidR="00821BAE">
        <w:t>required:</w:t>
      </w:r>
      <w:r>
        <w:t xml:space="preserve"> </w:t>
      </w:r>
    </w:p>
    <w:tbl>
      <w:tblPr>
        <w:tblStyle w:val="TableGrid"/>
        <w:tblW w:w="8926" w:type="dxa"/>
        <w:tblLayout w:type="fixed"/>
        <w:tblLook w:val="04A0" w:firstRow="1" w:lastRow="0" w:firstColumn="1" w:lastColumn="0" w:noHBand="0" w:noVBand="1"/>
      </w:tblPr>
      <w:tblGrid>
        <w:gridCol w:w="6"/>
        <w:gridCol w:w="2095"/>
        <w:gridCol w:w="2238"/>
        <w:gridCol w:w="2238"/>
        <w:gridCol w:w="2349"/>
      </w:tblGrid>
      <w:tr w:rsidR="00812CAA" w:rsidRPr="00111C3C" w14:paraId="3550C5AB" w14:textId="77777777" w:rsidTr="00272E17">
        <w:trPr>
          <w:trHeight w:val="375"/>
        </w:trPr>
        <w:tc>
          <w:tcPr>
            <w:tcW w:w="2101" w:type="dxa"/>
            <w:gridSpan w:val="2"/>
            <w:noWrap/>
            <w:hideMark/>
          </w:tcPr>
          <w:p w14:paraId="67C1384B" w14:textId="77777777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Group Name</w:t>
            </w:r>
          </w:p>
        </w:tc>
        <w:tc>
          <w:tcPr>
            <w:tcW w:w="2238" w:type="dxa"/>
            <w:noWrap/>
            <w:hideMark/>
          </w:tcPr>
          <w:p w14:paraId="7A999213" w14:textId="661EB24B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Ma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chine</w:t>
            </w:r>
          </w:p>
        </w:tc>
        <w:tc>
          <w:tcPr>
            <w:tcW w:w="2238" w:type="dxa"/>
          </w:tcPr>
          <w:p w14:paraId="7085D444" w14:textId="491BB949" w:rsidR="00812CAA" w:rsidRPr="00825760" w:rsidRDefault="00567A96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IoT</w:t>
            </w:r>
            <w:r w:rsidR="003B0166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3B0166">
              <w:rPr>
                <w:rFonts w:cs="Arial"/>
                <w:sz w:val="16"/>
                <w:szCs w:val="16"/>
                <w:lang w:val="en-US" w:eastAsia="de-DE"/>
              </w:rPr>
              <w:br/>
            </w:r>
          </w:p>
        </w:tc>
        <w:tc>
          <w:tcPr>
            <w:tcW w:w="2349" w:type="dxa"/>
            <w:noWrap/>
          </w:tcPr>
          <w:p w14:paraId="592D2E29" w14:textId="20CBBDF9" w:rsidR="00812CAA" w:rsidRPr="00825760" w:rsidRDefault="00D02B23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proofErr w:type="spellStart"/>
            <w:r w:rsidRPr="00D02B23">
              <w:rPr>
                <w:rFonts w:cs="Arial"/>
                <w:sz w:val="16"/>
                <w:szCs w:val="16"/>
                <w:highlight w:val="yellow"/>
                <w:lang w:val="en-US" w:eastAsia="de-DE"/>
              </w:rPr>
              <w:t>Customised</w:t>
            </w:r>
            <w:proofErr w:type="spellEnd"/>
            <w:r w:rsidRPr="00D02B23">
              <w:rPr>
                <w:rFonts w:cs="Arial"/>
                <w:sz w:val="16"/>
                <w:szCs w:val="16"/>
                <w:highlight w:val="yellow"/>
                <w:lang w:val="en-US" w:eastAsia="de-DE"/>
              </w:rPr>
              <w:t xml:space="preserve"> Groups See below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.</w:t>
            </w:r>
          </w:p>
        </w:tc>
      </w:tr>
      <w:tr w:rsidR="00812CAA" w:rsidRPr="00111C3C" w14:paraId="3B56725D" w14:textId="77777777" w:rsidTr="00272E17">
        <w:trPr>
          <w:trHeight w:val="375"/>
        </w:trPr>
        <w:tc>
          <w:tcPr>
            <w:tcW w:w="2101" w:type="dxa"/>
            <w:gridSpan w:val="2"/>
            <w:noWrap/>
          </w:tcPr>
          <w:p w14:paraId="60F9DEA0" w14:textId="2794C275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Group Type</w:t>
            </w:r>
          </w:p>
        </w:tc>
        <w:tc>
          <w:tcPr>
            <w:tcW w:w="2238" w:type="dxa"/>
            <w:noWrap/>
          </w:tcPr>
          <w:p w14:paraId="6CDE84C0" w14:textId="69C4CB19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Machine</w:t>
            </w:r>
          </w:p>
        </w:tc>
        <w:tc>
          <w:tcPr>
            <w:tcW w:w="2238" w:type="dxa"/>
          </w:tcPr>
          <w:p w14:paraId="2F97B7C8" w14:textId="19A83223" w:rsidR="00812CAA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Machine</w:t>
            </w:r>
          </w:p>
        </w:tc>
        <w:tc>
          <w:tcPr>
            <w:tcW w:w="2349" w:type="dxa"/>
            <w:noWrap/>
          </w:tcPr>
          <w:p w14:paraId="6A723B36" w14:textId="4B487AB5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812CAA" w:rsidRPr="00111C3C" w14:paraId="54D761B7" w14:textId="77777777" w:rsidTr="00272E17">
        <w:trPr>
          <w:trHeight w:val="375"/>
        </w:trPr>
        <w:tc>
          <w:tcPr>
            <w:tcW w:w="2101" w:type="dxa"/>
            <w:gridSpan w:val="2"/>
            <w:noWrap/>
          </w:tcPr>
          <w:p w14:paraId="76BC04BD" w14:textId="77777777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Description</w:t>
            </w:r>
          </w:p>
        </w:tc>
        <w:tc>
          <w:tcPr>
            <w:tcW w:w="2238" w:type="dxa"/>
            <w:noWrap/>
          </w:tcPr>
          <w:p w14:paraId="260EBBC6" w14:textId="21BFE341" w:rsidR="0052105F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133C26">
              <w:rPr>
                <w:rFonts w:cs="Arial"/>
                <w:sz w:val="16"/>
                <w:szCs w:val="16"/>
                <w:lang w:val="en-US" w:eastAsia="de-DE"/>
              </w:rPr>
              <w:t>Machines and electronic instruments using data connections</w:t>
            </w:r>
            <w:r w:rsidR="0052105F">
              <w:rPr>
                <w:rFonts w:cs="Arial"/>
                <w:sz w:val="16"/>
                <w:szCs w:val="16"/>
                <w:lang w:val="en-US" w:eastAsia="de-DE"/>
              </w:rPr>
              <w:t>.</w:t>
            </w:r>
          </w:p>
        </w:tc>
        <w:tc>
          <w:tcPr>
            <w:tcW w:w="2238" w:type="dxa"/>
          </w:tcPr>
          <w:p w14:paraId="0F708173" w14:textId="42AAD458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2349" w:type="dxa"/>
            <w:noWrap/>
          </w:tcPr>
          <w:p w14:paraId="6A22D1CC" w14:textId="3698460D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812CAA" w:rsidRPr="00111C3C" w14:paraId="4CF535F8" w14:textId="77777777" w:rsidTr="00272E17">
        <w:trPr>
          <w:trHeight w:val="375"/>
        </w:trPr>
        <w:tc>
          <w:tcPr>
            <w:tcW w:w="2101" w:type="dxa"/>
            <w:gridSpan w:val="2"/>
            <w:noWrap/>
            <w:hideMark/>
          </w:tcPr>
          <w:p w14:paraId="65CC84D1" w14:textId="77777777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Credit Mode</w:t>
            </w:r>
          </w:p>
        </w:tc>
        <w:tc>
          <w:tcPr>
            <w:tcW w:w="2238" w:type="dxa"/>
            <w:noWrap/>
            <w:hideMark/>
          </w:tcPr>
          <w:p w14:paraId="72102FDF" w14:textId="77777777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C</w:t>
            </w:r>
            <w:r w:rsidRPr="00825760">
              <w:rPr>
                <w:rFonts w:cs="Arial"/>
                <w:sz w:val="16"/>
                <w:szCs w:val="16"/>
                <w:lang w:val="en-US" w:eastAsia="de-DE"/>
              </w:rPr>
              <w:t>orporate usage</w:t>
            </w:r>
          </w:p>
        </w:tc>
        <w:tc>
          <w:tcPr>
            <w:tcW w:w="2238" w:type="dxa"/>
          </w:tcPr>
          <w:p w14:paraId="72097811" w14:textId="0B342671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C</w:t>
            </w:r>
            <w:r w:rsidRPr="00825760">
              <w:rPr>
                <w:rFonts w:cs="Arial"/>
                <w:sz w:val="16"/>
                <w:szCs w:val="16"/>
                <w:lang w:val="en-US" w:eastAsia="de-DE"/>
              </w:rPr>
              <w:t>orporate usage</w:t>
            </w:r>
          </w:p>
        </w:tc>
        <w:tc>
          <w:tcPr>
            <w:tcW w:w="2349" w:type="dxa"/>
            <w:noWrap/>
          </w:tcPr>
          <w:p w14:paraId="70502054" w14:textId="0AC42177" w:rsidR="00812CAA" w:rsidRPr="00825760" w:rsidRDefault="00812CAA" w:rsidP="00812C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2C10FA" w:rsidRPr="00111C3C" w14:paraId="684D184E" w14:textId="77777777" w:rsidTr="00272E17">
        <w:trPr>
          <w:trHeight w:val="375"/>
        </w:trPr>
        <w:tc>
          <w:tcPr>
            <w:tcW w:w="8926" w:type="dxa"/>
            <w:gridSpan w:val="5"/>
            <w:noWrap/>
            <w:hideMark/>
          </w:tcPr>
          <w:p w14:paraId="762443E1" w14:textId="77777777" w:rsidR="002C10FA" w:rsidRPr="00825760" w:rsidRDefault="002C10FA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Network Access</w:t>
            </w:r>
          </w:p>
        </w:tc>
      </w:tr>
      <w:tr w:rsidR="002C10FA" w:rsidRPr="00111C3C" w14:paraId="12F54535" w14:textId="77777777" w:rsidTr="00272E1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70AA550E" w14:textId="77777777" w:rsidR="002C10FA" w:rsidRPr="00825760" w:rsidRDefault="002C10FA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LAN1</w:t>
            </w:r>
          </w:p>
        </w:tc>
        <w:tc>
          <w:tcPr>
            <w:tcW w:w="2238" w:type="dxa"/>
            <w:noWrap/>
            <w:hideMark/>
          </w:tcPr>
          <w:p w14:paraId="518DE96E" w14:textId="77777777" w:rsidR="002C10FA" w:rsidRPr="00825760" w:rsidRDefault="00000000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1037773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C10F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2C10F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238" w:type="dxa"/>
          </w:tcPr>
          <w:p w14:paraId="4C40F7CD" w14:textId="2180E2CB" w:rsidR="002C10FA" w:rsidRPr="00825760" w:rsidRDefault="00000000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62424212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F602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2C10F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349" w:type="dxa"/>
            <w:noWrap/>
            <w:hideMark/>
          </w:tcPr>
          <w:p w14:paraId="736F6151" w14:textId="77777777" w:rsidR="002C10FA" w:rsidRPr="00825760" w:rsidRDefault="00000000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463767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C10FA">
                  <w:rPr>
                    <w:rFonts w:ascii="MS Gothic" w:eastAsia="MS Gothic" w:hAnsi="MS Gothic" w:cs="Segoe UI Symbo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2C10F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</w:tr>
      <w:tr w:rsidR="002C10FA" w:rsidRPr="00111C3C" w14:paraId="305AB58A" w14:textId="77777777" w:rsidTr="00272E1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666CC191" w14:textId="77777777" w:rsidR="002C10FA" w:rsidRPr="00825760" w:rsidRDefault="002C10FA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LAN2</w:t>
            </w:r>
          </w:p>
        </w:tc>
        <w:tc>
          <w:tcPr>
            <w:tcW w:w="2238" w:type="dxa"/>
            <w:noWrap/>
            <w:hideMark/>
          </w:tcPr>
          <w:p w14:paraId="754AC42B" w14:textId="77777777" w:rsidR="002C10FA" w:rsidRPr="00825760" w:rsidRDefault="00000000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96107181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C10F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2C10F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238" w:type="dxa"/>
          </w:tcPr>
          <w:p w14:paraId="5054A66C" w14:textId="69333777" w:rsidR="002C10FA" w:rsidRPr="00825760" w:rsidRDefault="00000000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40286032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E76DE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2C10F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349" w:type="dxa"/>
            <w:noWrap/>
            <w:hideMark/>
          </w:tcPr>
          <w:p w14:paraId="5A81605D" w14:textId="266AC7CF" w:rsidR="002C10FA" w:rsidRPr="00825760" w:rsidRDefault="00000000" w:rsidP="005D0CA2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19407458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B6A1A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2C10F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</w:tr>
      <w:tr w:rsidR="00E577AA" w:rsidRPr="00111C3C" w14:paraId="772FA240" w14:textId="77777777" w:rsidTr="00272E17">
        <w:trPr>
          <w:gridBefore w:val="1"/>
          <w:wBefore w:w="6" w:type="dxa"/>
          <w:trHeight w:val="375"/>
        </w:trPr>
        <w:tc>
          <w:tcPr>
            <w:tcW w:w="2095" w:type="dxa"/>
            <w:noWrap/>
          </w:tcPr>
          <w:p w14:paraId="2BE24653" w14:textId="461581CA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LAN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4</w:t>
            </w:r>
          </w:p>
        </w:tc>
        <w:tc>
          <w:tcPr>
            <w:tcW w:w="2238" w:type="dxa"/>
            <w:noWrap/>
          </w:tcPr>
          <w:p w14:paraId="22B099F2" w14:textId="012721D0" w:rsidR="00E577AA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958332352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238" w:type="dxa"/>
          </w:tcPr>
          <w:p w14:paraId="6C0EB0CD" w14:textId="0C67467D" w:rsidR="00E577AA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5940773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12CAA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349" w:type="dxa"/>
            <w:noWrap/>
          </w:tcPr>
          <w:p w14:paraId="0AA1AB27" w14:textId="552D8816" w:rsidR="00E577AA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33149626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12CAA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</w:tr>
      <w:tr w:rsidR="00E577AA" w:rsidRPr="00111C3C" w14:paraId="685AA01D" w14:textId="77777777" w:rsidTr="00272E17">
        <w:trPr>
          <w:trHeight w:val="375"/>
        </w:trPr>
        <w:tc>
          <w:tcPr>
            <w:tcW w:w="8926" w:type="dxa"/>
            <w:gridSpan w:val="5"/>
            <w:noWrap/>
            <w:hideMark/>
          </w:tcPr>
          <w:p w14:paraId="22F33C3C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Connectivity</w:t>
            </w:r>
          </w:p>
        </w:tc>
      </w:tr>
      <w:tr w:rsidR="00E577AA" w:rsidRPr="00111C3C" w14:paraId="430F1CC9" w14:textId="77777777" w:rsidTr="00272E1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77BD5BF6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Data Access:</w:t>
            </w:r>
          </w:p>
          <w:p w14:paraId="367DEDFE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(In case of Sealink Plus package, the crew members are not allowed to access the backup device for internet)</w:t>
            </w:r>
          </w:p>
        </w:tc>
        <w:tc>
          <w:tcPr>
            <w:tcW w:w="2238" w:type="dxa"/>
            <w:noWrap/>
            <w:hideMark/>
          </w:tcPr>
          <w:p w14:paraId="18200C68" w14:textId="033749BF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02181870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VSAT</w:t>
            </w:r>
            <w:r w:rsidR="00F60B48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</w:p>
          <w:p w14:paraId="2088B12C" w14:textId="5BA52F85" w:rsidR="00E577AA" w:rsidRPr="00825760" w:rsidRDefault="00654A7E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M2M Channel 463</w:t>
            </w:r>
          </w:p>
          <w:p w14:paraId="3701B216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21669231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Backup</w:t>
            </w:r>
          </w:p>
        </w:tc>
        <w:tc>
          <w:tcPr>
            <w:tcW w:w="2238" w:type="dxa"/>
          </w:tcPr>
          <w:p w14:paraId="5719CC4F" w14:textId="3DD31E16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609807657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VSAT</w:t>
            </w:r>
            <w:r w:rsidR="00F60B48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</w:p>
          <w:p w14:paraId="13BFD622" w14:textId="0DC805D3" w:rsidR="00E577AA" w:rsidRPr="00825760" w:rsidRDefault="00654A7E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 xml:space="preserve">Common Channel </w:t>
            </w:r>
            <w:r w:rsidRPr="00567A96">
              <w:rPr>
                <w:rFonts w:cs="Arial"/>
                <w:sz w:val="16"/>
                <w:szCs w:val="16"/>
                <w:highlight w:val="yellow"/>
                <w:lang w:val="en-US" w:eastAsia="de-DE"/>
              </w:rPr>
              <w:t>465</w:t>
            </w:r>
          </w:p>
          <w:p w14:paraId="41868B40" w14:textId="1CEA9A63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15505640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F2F6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Backup</w:t>
            </w:r>
          </w:p>
        </w:tc>
        <w:tc>
          <w:tcPr>
            <w:tcW w:w="2349" w:type="dxa"/>
            <w:noWrap/>
            <w:hideMark/>
          </w:tcPr>
          <w:p w14:paraId="6198F93B" w14:textId="597602EB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94815442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F2F6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VSAT</w:t>
            </w:r>
          </w:p>
          <w:p w14:paraId="449E2440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  <w:p w14:paraId="01E18099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5601671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Backup</w:t>
            </w:r>
          </w:p>
        </w:tc>
      </w:tr>
      <w:tr w:rsidR="00E577AA" w:rsidRPr="00111C3C" w14:paraId="77F74383" w14:textId="77777777" w:rsidTr="00272E1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35D0357F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Daily Access Limits</w:t>
            </w:r>
          </w:p>
        </w:tc>
        <w:tc>
          <w:tcPr>
            <w:tcW w:w="2238" w:type="dxa"/>
            <w:noWrap/>
            <w:hideMark/>
          </w:tcPr>
          <w:p w14:paraId="0FA117E4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475182302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Disable</w:t>
            </w:r>
          </w:p>
          <w:p w14:paraId="321E35A2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2349765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Maximum Daily Duration</w:t>
            </w:r>
          </w:p>
          <w:p w14:paraId="4BFC5D58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7180274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Daily Time Windows</w:t>
            </w:r>
          </w:p>
          <w:p w14:paraId="2B95DC7A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1.</w:t>
            </w:r>
          </w:p>
          <w:p w14:paraId="2F37F030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2.</w:t>
            </w:r>
          </w:p>
          <w:p w14:paraId="1006404D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3.</w:t>
            </w:r>
          </w:p>
        </w:tc>
        <w:tc>
          <w:tcPr>
            <w:tcW w:w="2238" w:type="dxa"/>
          </w:tcPr>
          <w:p w14:paraId="5ADD7BCC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559297555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Disable</w:t>
            </w:r>
          </w:p>
          <w:p w14:paraId="7DE3394A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3143794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Maximum Daily Duration</w:t>
            </w:r>
          </w:p>
          <w:p w14:paraId="1119D993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65410446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Daily Time Windows</w:t>
            </w:r>
          </w:p>
          <w:p w14:paraId="27BCA276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1.</w:t>
            </w:r>
          </w:p>
          <w:p w14:paraId="0AB15C57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2.</w:t>
            </w:r>
          </w:p>
          <w:p w14:paraId="5130366B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3.</w:t>
            </w:r>
          </w:p>
        </w:tc>
        <w:tc>
          <w:tcPr>
            <w:tcW w:w="2349" w:type="dxa"/>
            <w:noWrap/>
            <w:hideMark/>
          </w:tcPr>
          <w:p w14:paraId="41A48548" w14:textId="7B3DD0C0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92184635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F2F6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Disable</w:t>
            </w:r>
          </w:p>
          <w:p w14:paraId="5F99EFE6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66066197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Maximum Daily Duration</w:t>
            </w:r>
          </w:p>
          <w:p w14:paraId="2F95351B" w14:textId="77777777" w:rsidR="00E577AA" w:rsidRPr="00825760" w:rsidRDefault="00000000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5025466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77AA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577AA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Daily Time Windows</w:t>
            </w:r>
          </w:p>
          <w:p w14:paraId="0A230B87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1.</w:t>
            </w:r>
          </w:p>
          <w:p w14:paraId="7D7DEECA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2.</w:t>
            </w:r>
          </w:p>
          <w:p w14:paraId="633EB6CA" w14:textId="77777777" w:rsidR="00E577AA" w:rsidRPr="00825760" w:rsidRDefault="00E577AA" w:rsidP="00E577AA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3.</w:t>
            </w:r>
          </w:p>
        </w:tc>
      </w:tr>
      <w:tr w:rsidR="00E577AA" w:rsidRPr="00B37BCD" w14:paraId="08C87299" w14:textId="77777777" w:rsidTr="00272E17">
        <w:tc>
          <w:tcPr>
            <w:tcW w:w="8926" w:type="dxa"/>
            <w:gridSpan w:val="5"/>
          </w:tcPr>
          <w:p w14:paraId="63E5FA83" w14:textId="77777777" w:rsidR="00E577AA" w:rsidRPr="00825760" w:rsidRDefault="00E577AA" w:rsidP="00E577AA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Firewall Setting</w:t>
            </w:r>
          </w:p>
        </w:tc>
      </w:tr>
      <w:tr w:rsidR="00E577AA" w:rsidRPr="00B37BCD" w14:paraId="20A644C0" w14:textId="77777777" w:rsidTr="00272E17">
        <w:trPr>
          <w:gridBefore w:val="1"/>
          <w:wBefore w:w="6" w:type="dxa"/>
        </w:trPr>
        <w:tc>
          <w:tcPr>
            <w:tcW w:w="2095" w:type="dxa"/>
          </w:tcPr>
          <w:p w14:paraId="0CE1067E" w14:textId="77777777" w:rsidR="00E577AA" w:rsidRDefault="00E577AA" w:rsidP="00E577AA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Open</w:t>
            </w:r>
          </w:p>
          <w:p w14:paraId="2FC2B803" w14:textId="77777777" w:rsidR="00E577AA" w:rsidRPr="00DD3B4F" w:rsidRDefault="00E577AA" w:rsidP="00E577AA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(Any traffic is allowed)</w:t>
            </w:r>
          </w:p>
        </w:tc>
        <w:tc>
          <w:tcPr>
            <w:tcW w:w="2238" w:type="dxa"/>
          </w:tcPr>
          <w:p w14:paraId="5C1A1352" w14:textId="5358A0CD" w:rsidR="00E577AA" w:rsidRPr="00DD3B4F" w:rsidRDefault="00000000" w:rsidP="00E577AA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52242820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752B8B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</w:p>
        </w:tc>
        <w:tc>
          <w:tcPr>
            <w:tcW w:w="2238" w:type="dxa"/>
          </w:tcPr>
          <w:p w14:paraId="6F640E86" w14:textId="3F7868A2" w:rsidR="00E577AA" w:rsidRPr="00DD3B4F" w:rsidRDefault="00000000" w:rsidP="00E577AA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52648753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2F6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</w:p>
        </w:tc>
        <w:tc>
          <w:tcPr>
            <w:tcW w:w="2349" w:type="dxa"/>
          </w:tcPr>
          <w:p w14:paraId="6C8E0D6F" w14:textId="15DE4A36" w:rsidR="00E577AA" w:rsidRPr="00DD3B4F" w:rsidRDefault="00000000" w:rsidP="00E577AA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47834196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F2F6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E32EC8" w:rsidRPr="00B37BCD" w14:paraId="7456A86A" w14:textId="77777777" w:rsidTr="00272E17">
        <w:trPr>
          <w:gridBefore w:val="1"/>
          <w:wBefore w:w="6" w:type="dxa"/>
        </w:trPr>
        <w:tc>
          <w:tcPr>
            <w:tcW w:w="2095" w:type="dxa"/>
          </w:tcPr>
          <w:p w14:paraId="65FC5D95" w14:textId="03A4F4AB" w:rsidR="00E32EC8" w:rsidRPr="00DD3B4F" w:rsidRDefault="00335197" w:rsidP="0082615F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335197">
              <w:rPr>
                <w:rFonts w:cs="Arial"/>
                <w:sz w:val="16"/>
                <w:szCs w:val="16"/>
                <w:lang w:val="en-US" w:eastAsia="de-DE"/>
              </w:rPr>
              <w:t>System Tasks Open</w:t>
            </w:r>
            <w:r w:rsidR="0082615F">
              <w:rPr>
                <w:rFonts w:cs="Arial"/>
                <w:sz w:val="16"/>
                <w:szCs w:val="16"/>
                <w:lang w:val="en-US" w:eastAsia="de-DE"/>
              </w:rPr>
              <w:br/>
            </w:r>
            <w:r w:rsidR="00E32EC8" w:rsidRPr="00E32EC8">
              <w:rPr>
                <w:rFonts w:cs="Arial"/>
                <w:i/>
                <w:sz w:val="16"/>
                <w:szCs w:val="16"/>
                <w:lang w:val="en-US" w:eastAsia="de-DE"/>
              </w:rPr>
              <w:t>(</w:t>
            </w:r>
            <w:r w:rsidR="00D606ED" w:rsidRPr="00D606ED">
              <w:rPr>
                <w:rFonts w:cs="Arial"/>
                <w:i/>
                <w:sz w:val="16"/>
                <w:szCs w:val="16"/>
                <w:lang w:val="en-US" w:eastAsia="de-DE"/>
              </w:rPr>
              <w:t>Any traffic is allowed for system tasks</w:t>
            </w:r>
            <w:r w:rsidR="00E32EC8" w:rsidRPr="00E32EC8">
              <w:rPr>
                <w:rFonts w:cs="Arial"/>
                <w:i/>
                <w:sz w:val="16"/>
                <w:szCs w:val="16"/>
                <w:lang w:val="en-US" w:eastAsia="de-DE"/>
              </w:rPr>
              <w:t>)</w:t>
            </w:r>
          </w:p>
        </w:tc>
        <w:tc>
          <w:tcPr>
            <w:tcW w:w="2238" w:type="dxa"/>
          </w:tcPr>
          <w:p w14:paraId="1D9F067B" w14:textId="7ABF5037" w:rsidR="00E32EC8" w:rsidRDefault="00000000" w:rsidP="00E32EC8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56021742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B73E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78C85EFE" w14:textId="4D53B8DC" w:rsidR="00E32EC8" w:rsidRDefault="00000000" w:rsidP="00E32EC8">
            <w:pPr>
              <w:tabs>
                <w:tab w:val="clear" w:pos="9084"/>
              </w:tabs>
              <w:spacing w:before="0" w:after="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72205074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F2F6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39F12CF6" w14:textId="3BDB6D79" w:rsidR="00E32EC8" w:rsidRDefault="00000000" w:rsidP="00E32EC8">
            <w:pPr>
              <w:tabs>
                <w:tab w:val="clear" w:pos="9084"/>
              </w:tabs>
              <w:spacing w:before="0" w:after="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7353819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E32EC8" w:rsidRPr="00B37BCD" w14:paraId="4754BC61" w14:textId="77777777" w:rsidTr="00272E17">
        <w:trPr>
          <w:gridBefore w:val="1"/>
          <w:wBefore w:w="6" w:type="dxa"/>
        </w:trPr>
        <w:tc>
          <w:tcPr>
            <w:tcW w:w="2095" w:type="dxa"/>
            <w:hideMark/>
          </w:tcPr>
          <w:p w14:paraId="25A8431B" w14:textId="77777777" w:rsidR="00E32EC8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Block All</w:t>
            </w:r>
          </w:p>
          <w:p w14:paraId="432335FB" w14:textId="77777777" w:rsidR="00E32EC8" w:rsidRPr="00DD3B4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(All traffic is unavailable)</w:t>
            </w:r>
          </w:p>
        </w:tc>
        <w:tc>
          <w:tcPr>
            <w:tcW w:w="2238" w:type="dxa"/>
          </w:tcPr>
          <w:p w14:paraId="38DAA97D" w14:textId="77777777" w:rsidR="00E32EC8" w:rsidRPr="00DD3B4F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3607155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37A4E8F1" w14:textId="0034B355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96472171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4C8938CC" w14:textId="1D1356B8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49607730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E32EC8" w:rsidRPr="00B37BCD" w14:paraId="645ECB60" w14:textId="77777777" w:rsidTr="00272E17">
        <w:trPr>
          <w:gridBefore w:val="1"/>
          <w:wBefore w:w="6" w:type="dxa"/>
        </w:trPr>
        <w:tc>
          <w:tcPr>
            <w:tcW w:w="2095" w:type="dxa"/>
            <w:hideMark/>
          </w:tcPr>
          <w:p w14:paraId="18CBC004" w14:textId="77777777" w:rsidR="00E32EC8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Data Manager</w:t>
            </w:r>
          </w:p>
          <w:p w14:paraId="5B9206B5" w14:textId="77777777" w:rsidR="00E32EC8" w:rsidRPr="00DD3B4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Gives access to Data Manager</w:t>
            </w:r>
          </w:p>
        </w:tc>
        <w:tc>
          <w:tcPr>
            <w:tcW w:w="2238" w:type="dxa"/>
          </w:tcPr>
          <w:p w14:paraId="0C1842DF" w14:textId="77777777" w:rsidR="00E32EC8" w:rsidRPr="00DD3B4F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6689451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19CA14D2" w14:textId="5995A5B4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604083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788D6B6A" w14:textId="727A40DE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04031615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E32EC8" w:rsidRPr="00B37BCD" w14:paraId="277AA6F2" w14:textId="77777777" w:rsidTr="00272E17">
        <w:trPr>
          <w:gridBefore w:val="1"/>
          <w:wBefore w:w="6" w:type="dxa"/>
        </w:trPr>
        <w:tc>
          <w:tcPr>
            <w:tcW w:w="2095" w:type="dxa"/>
            <w:hideMark/>
          </w:tcPr>
          <w:p w14:paraId="23AD041C" w14:textId="77777777" w:rsidR="00E32EC8" w:rsidRPr="00003BB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003BBF">
              <w:rPr>
                <w:rFonts w:cs="Arial"/>
                <w:sz w:val="16"/>
                <w:szCs w:val="16"/>
                <w:lang w:val="en-US" w:eastAsia="de-DE"/>
              </w:rPr>
              <w:t>POP &amp; IMAP Email</w:t>
            </w:r>
          </w:p>
          <w:p w14:paraId="3F835EAB" w14:textId="77777777" w:rsidR="00E32EC8" w:rsidRPr="009832B4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(POP and IMAP Email allowed)</w:t>
            </w:r>
          </w:p>
        </w:tc>
        <w:tc>
          <w:tcPr>
            <w:tcW w:w="2238" w:type="dxa"/>
          </w:tcPr>
          <w:p w14:paraId="2DD39E50" w14:textId="77777777" w:rsidR="00E32EC8" w:rsidRPr="00DD3B4F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96195632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2A6D34E3" w14:textId="4640D027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8098222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3A92A96E" w14:textId="4C2AD9E1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48755811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E32EC8" w:rsidRPr="00B37BCD" w14:paraId="3E9BED56" w14:textId="77777777" w:rsidTr="00272E17">
        <w:trPr>
          <w:gridBefore w:val="1"/>
          <w:wBefore w:w="6" w:type="dxa"/>
          <w:trHeight w:val="303"/>
        </w:trPr>
        <w:tc>
          <w:tcPr>
            <w:tcW w:w="2095" w:type="dxa"/>
            <w:hideMark/>
          </w:tcPr>
          <w:p w14:paraId="27635E6B" w14:textId="77777777" w:rsidR="00E32EC8" w:rsidRPr="00003BB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proofErr w:type="spellStart"/>
            <w:r w:rsidRPr="00003BBF">
              <w:rPr>
                <w:rFonts w:cs="Arial"/>
                <w:sz w:val="16"/>
                <w:szCs w:val="16"/>
                <w:lang w:val="en-US" w:eastAsia="de-DE"/>
              </w:rPr>
              <w:t>SkyFile</w:t>
            </w:r>
            <w:proofErr w:type="spellEnd"/>
            <w:r w:rsidRPr="00003BBF">
              <w:rPr>
                <w:rFonts w:cs="Arial"/>
                <w:sz w:val="16"/>
                <w:szCs w:val="16"/>
                <w:lang w:val="en-US" w:eastAsia="de-DE"/>
              </w:rPr>
              <w:t xml:space="preserve"> Access</w:t>
            </w:r>
          </w:p>
          <w:p w14:paraId="2A29F3CF" w14:textId="77777777" w:rsidR="00E32EC8" w:rsidRPr="00003BB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 xml:space="preserve">(Allows </w:t>
            </w:r>
            <w:proofErr w:type="spellStart"/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SkyFile</w:t>
            </w:r>
            <w:proofErr w:type="spellEnd"/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 xml:space="preserve"> FTP traffic)</w:t>
            </w:r>
          </w:p>
        </w:tc>
        <w:tc>
          <w:tcPr>
            <w:tcW w:w="2238" w:type="dxa"/>
          </w:tcPr>
          <w:p w14:paraId="267B03DF" w14:textId="77777777" w:rsidR="00E32EC8" w:rsidRPr="00825760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50512577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58505A47" w14:textId="7F3FC182" w:rsidR="00E32EC8" w:rsidRPr="00825760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2056959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1DA42E96" w14:textId="56F1E6FA" w:rsidR="00E32EC8" w:rsidRPr="00825760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21774373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E32EC8" w:rsidRPr="00B37BCD" w14:paraId="21DDFEFF" w14:textId="77777777" w:rsidTr="00272E17">
        <w:trPr>
          <w:gridBefore w:val="1"/>
          <w:wBefore w:w="6" w:type="dxa"/>
        </w:trPr>
        <w:tc>
          <w:tcPr>
            <w:tcW w:w="2095" w:type="dxa"/>
            <w:hideMark/>
          </w:tcPr>
          <w:p w14:paraId="7EECC299" w14:textId="77777777" w:rsidR="00E32EC8" w:rsidRPr="00003BB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proofErr w:type="spellStart"/>
            <w:r w:rsidRPr="00003BBF">
              <w:rPr>
                <w:rFonts w:cs="Arial"/>
                <w:sz w:val="16"/>
                <w:szCs w:val="16"/>
                <w:lang w:val="en-US" w:eastAsia="de-DE"/>
              </w:rPr>
              <w:lastRenderedPageBreak/>
              <w:t>SkyFile</w:t>
            </w:r>
            <w:proofErr w:type="spellEnd"/>
            <w:r w:rsidRPr="00003BBF">
              <w:rPr>
                <w:rFonts w:cs="Arial"/>
                <w:sz w:val="16"/>
                <w:szCs w:val="16"/>
                <w:lang w:val="en-US" w:eastAsia="de-DE"/>
              </w:rPr>
              <w:t xml:space="preserve"> Mail</w:t>
            </w:r>
          </w:p>
          <w:p w14:paraId="5BF256ED" w14:textId="77777777" w:rsidR="00E32EC8" w:rsidRPr="00003BB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Style w:val="ExampleChar"/>
              </w:rPr>
              <w:t>(</w:t>
            </w:r>
            <w:r w:rsidRPr="009832B4">
              <w:rPr>
                <w:rStyle w:val="ExampleChar"/>
              </w:rPr>
              <w:t xml:space="preserve">Allows </w:t>
            </w:r>
            <w:proofErr w:type="spellStart"/>
            <w:r w:rsidRPr="009832B4">
              <w:rPr>
                <w:rStyle w:val="ExampleChar"/>
              </w:rPr>
              <w:t>SkyFile</w:t>
            </w:r>
            <w:proofErr w:type="spellEnd"/>
            <w:r w:rsidRPr="009832B4">
              <w:rPr>
                <w:rStyle w:val="ExampleChar"/>
              </w:rPr>
              <w:t xml:space="preserve"> Mail traffic</w:t>
            </w:r>
            <w:r>
              <w:rPr>
                <w:rStyle w:val="ExampleChar"/>
              </w:rPr>
              <w:t>)</w:t>
            </w:r>
          </w:p>
        </w:tc>
        <w:tc>
          <w:tcPr>
            <w:tcW w:w="2238" w:type="dxa"/>
          </w:tcPr>
          <w:p w14:paraId="7AFD98F0" w14:textId="77777777" w:rsidR="00E32EC8" w:rsidRPr="00DD3B4F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70995880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6DE11D08" w14:textId="3484F455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13598242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7023A0D5" w14:textId="32654CC6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251964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E32EC8" w:rsidRPr="00B37BCD" w14:paraId="271C62D5" w14:textId="77777777" w:rsidTr="00272E17">
        <w:trPr>
          <w:gridBefore w:val="1"/>
          <w:wBefore w:w="6" w:type="dxa"/>
        </w:trPr>
        <w:tc>
          <w:tcPr>
            <w:tcW w:w="2095" w:type="dxa"/>
            <w:hideMark/>
          </w:tcPr>
          <w:p w14:paraId="5C8C3A9A" w14:textId="77777777" w:rsidR="00E32EC8" w:rsidRPr="00003BB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003BBF">
              <w:rPr>
                <w:rFonts w:cs="Arial"/>
                <w:sz w:val="16"/>
                <w:szCs w:val="16"/>
                <w:lang w:val="en-US" w:eastAsia="de-DE"/>
              </w:rPr>
              <w:t>Web</w:t>
            </w:r>
          </w:p>
          <w:p w14:paraId="0AB1081B" w14:textId="77777777" w:rsidR="00E32EC8" w:rsidRPr="009832B4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Style w:val="ExampleChar"/>
              </w:rPr>
              <w:t>(</w:t>
            </w:r>
            <w:r w:rsidRPr="009832B4">
              <w:rPr>
                <w:rStyle w:val="ExampleChar"/>
              </w:rPr>
              <w:t xml:space="preserve">Allows web surfing </w:t>
            </w:r>
            <w:r>
              <w:rPr>
                <w:rStyle w:val="ExampleChar"/>
              </w:rPr>
              <w:t xml:space="preserve">- </w:t>
            </w:r>
            <w:r w:rsidRPr="009832B4">
              <w:rPr>
                <w:rStyle w:val="ExampleChar"/>
              </w:rPr>
              <w:t>HTTP &amp; HTTPS)</w:t>
            </w:r>
          </w:p>
        </w:tc>
        <w:tc>
          <w:tcPr>
            <w:tcW w:w="2238" w:type="dxa"/>
          </w:tcPr>
          <w:p w14:paraId="4490A556" w14:textId="77777777" w:rsidR="00E32EC8" w:rsidRPr="00DD3B4F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77439878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7C23B08D" w14:textId="4C36C5D6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57247519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0039090A" w14:textId="1BF33EEB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84353945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E32EC8" w:rsidRPr="00B37BCD" w14:paraId="4359EC54" w14:textId="77777777" w:rsidTr="00272E17">
        <w:trPr>
          <w:gridBefore w:val="1"/>
          <w:wBefore w:w="6" w:type="dxa"/>
        </w:trPr>
        <w:tc>
          <w:tcPr>
            <w:tcW w:w="2095" w:type="dxa"/>
          </w:tcPr>
          <w:p w14:paraId="07084094" w14:textId="77777777" w:rsidR="00E32EC8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FTP active </w:t>
            </w:r>
            <w:proofErr w:type="gram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mode</w:t>
            </w:r>
            <w:proofErr w:type="gramEnd"/>
          </w:p>
          <w:p w14:paraId="62A21C4B" w14:textId="77777777" w:rsidR="00E32EC8" w:rsidRPr="00DD3B4F" w:rsidRDefault="00E32EC8" w:rsidP="00E32EC8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Style w:val="ExampleChar"/>
              </w:rPr>
              <w:t>(</w:t>
            </w:r>
            <w:r w:rsidRPr="009832B4">
              <w:rPr>
                <w:rStyle w:val="ExampleChar"/>
              </w:rPr>
              <w:t>Allows FTP traffic</w:t>
            </w:r>
            <w:r>
              <w:rPr>
                <w:rStyle w:val="ExampleChar"/>
              </w:rPr>
              <w:t>)</w:t>
            </w:r>
          </w:p>
        </w:tc>
        <w:tc>
          <w:tcPr>
            <w:tcW w:w="2238" w:type="dxa"/>
          </w:tcPr>
          <w:p w14:paraId="002461BC" w14:textId="77777777" w:rsidR="00E32EC8" w:rsidRPr="00DD3B4F" w:rsidRDefault="00000000" w:rsidP="00E32EC8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1298072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0EC61FC6" w14:textId="56B86EEF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616411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61BDA46E" w14:textId="7D8F0E9E" w:rsidR="00E32EC8" w:rsidRPr="00DD3B4F" w:rsidRDefault="00000000" w:rsidP="00E32EC8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en-US"/>
                </w:rPr>
                <w:id w:val="-168350812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2EC8" w:rsidRPr="00003BBF">
                  <w:rPr>
                    <w:rFonts w:ascii="MS Gothic" w:eastAsia="MS Gothic" w:hAnsi="MS Gothic" w:hint="eastAsia"/>
                    <w:sz w:val="16"/>
                    <w:szCs w:val="16"/>
                    <w:lang w:val="en-US"/>
                  </w:rPr>
                  <w:t>☐</w:t>
                </w:r>
              </w:sdtContent>
            </w:sdt>
          </w:p>
        </w:tc>
      </w:tr>
    </w:tbl>
    <w:p w14:paraId="6D61FA80" w14:textId="0054ED9D" w:rsidR="002C10FA" w:rsidRDefault="002C10FA" w:rsidP="00136092">
      <w:pPr>
        <w:tabs>
          <w:tab w:val="clear" w:pos="9084"/>
        </w:tabs>
        <w:spacing w:before="0" w:after="0"/>
        <w:rPr>
          <w:rFonts w:cs="Arial"/>
          <w:b/>
          <w:bCs/>
          <w:caps/>
          <w:color w:val="F04C24" w:themeColor="accent3"/>
          <w:kern w:val="32"/>
          <w:sz w:val="24"/>
        </w:rPr>
      </w:pPr>
    </w:p>
    <w:p w14:paraId="552C59BB" w14:textId="2E281D29" w:rsidR="005545A5" w:rsidRDefault="005545A5" w:rsidP="00136092">
      <w:pPr>
        <w:tabs>
          <w:tab w:val="clear" w:pos="9084"/>
        </w:tabs>
        <w:spacing w:before="0" w:after="0"/>
        <w:rPr>
          <w:rFonts w:cs="Arial"/>
          <w:b/>
          <w:bCs/>
          <w:caps/>
          <w:color w:val="F04C24" w:themeColor="accent3"/>
          <w:kern w:val="32"/>
          <w:sz w:val="24"/>
        </w:rPr>
      </w:pPr>
    </w:p>
    <w:p w14:paraId="1653B2C1" w14:textId="6166CB9D" w:rsidR="007413EC" w:rsidRDefault="001E166C" w:rsidP="004F0262">
      <w:pPr>
        <w:pStyle w:val="Heading2"/>
      </w:pPr>
      <w:bookmarkStart w:id="34" w:name="_Toc136338915"/>
      <w:bookmarkStart w:id="35" w:name="_Toc159340595"/>
      <w:r>
        <w:t>Machine a</w:t>
      </w:r>
      <w:r w:rsidR="003B4A9B">
        <w:t xml:space="preserve">ccounts </w:t>
      </w:r>
      <w:r w:rsidR="001904B2">
        <w:t xml:space="preserve">- </w:t>
      </w:r>
      <w:r w:rsidR="00031245">
        <w:t>network client c</w:t>
      </w:r>
      <w:r w:rsidR="005A3D7E">
        <w:t>onfiguration</w:t>
      </w:r>
      <w:bookmarkEnd w:id="34"/>
      <w:bookmarkEnd w:id="35"/>
      <w:r w:rsidR="005A3D7E">
        <w:t xml:space="preserve"> </w:t>
      </w:r>
    </w:p>
    <w:p w14:paraId="1F577F63" w14:textId="3DCE7009" w:rsidR="006F671D" w:rsidRPr="006F671D" w:rsidRDefault="006F671D" w:rsidP="006F671D">
      <w:r>
        <w:t>Please state which terminal the network clients are allowed to access</w:t>
      </w:r>
      <w:r w:rsidR="000158A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70"/>
      </w:tblGrid>
      <w:tr w:rsidR="006F671D" w:rsidRPr="001C7A30" w14:paraId="142CF084" w14:textId="77777777" w:rsidTr="007C7F3F">
        <w:tc>
          <w:tcPr>
            <w:tcW w:w="3397" w:type="dxa"/>
          </w:tcPr>
          <w:p w14:paraId="17934F07" w14:textId="2EED644C" w:rsidR="006F671D" w:rsidRDefault="006F671D" w:rsidP="006F671D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Access to which terminal:</w:t>
            </w:r>
          </w:p>
          <w:p w14:paraId="094B80BC" w14:textId="77777777" w:rsidR="006F671D" w:rsidRPr="001C7A30" w:rsidRDefault="006F671D" w:rsidP="006F671D">
            <w:pPr>
              <w:pStyle w:val="BodyCopyRegular"/>
              <w:jc w:val="right"/>
              <w:rPr>
                <w:sz w:val="16"/>
              </w:rPr>
            </w:pPr>
          </w:p>
        </w:tc>
        <w:tc>
          <w:tcPr>
            <w:tcW w:w="5670" w:type="dxa"/>
          </w:tcPr>
          <w:p w14:paraId="309660D3" w14:textId="42224A6E" w:rsidR="006F671D" w:rsidRDefault="00000000" w:rsidP="006F671D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4911465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F4FF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F671D" w:rsidRPr="00030B93">
              <w:rPr>
                <w:sz w:val="16"/>
              </w:rPr>
              <w:t xml:space="preserve"> </w:t>
            </w:r>
            <w:r w:rsidR="006F671D">
              <w:rPr>
                <w:sz w:val="16"/>
              </w:rPr>
              <w:t>Main terminal only</w:t>
            </w:r>
          </w:p>
          <w:p w14:paraId="140D3ECB" w14:textId="1406D6B0" w:rsidR="006F671D" w:rsidRDefault="00000000" w:rsidP="006F671D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70637234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0F4FFF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6F671D" w:rsidRPr="00030B93">
              <w:rPr>
                <w:sz w:val="16"/>
              </w:rPr>
              <w:t xml:space="preserve"> </w:t>
            </w:r>
            <w:r w:rsidR="006F671D">
              <w:rPr>
                <w:sz w:val="16"/>
              </w:rPr>
              <w:t>Main and backup terminals</w:t>
            </w:r>
          </w:p>
          <w:p w14:paraId="5B2EB7CD" w14:textId="77777777" w:rsidR="006F671D" w:rsidRDefault="00000000" w:rsidP="006F671D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3548188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F671D" w:rsidRPr="00030B93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6F671D" w:rsidRPr="00030B93">
              <w:rPr>
                <w:sz w:val="16"/>
              </w:rPr>
              <w:t xml:space="preserve"> </w:t>
            </w:r>
            <w:proofErr w:type="gramStart"/>
            <w:r w:rsidR="006F671D">
              <w:rPr>
                <w:sz w:val="16"/>
              </w:rPr>
              <w:t>other:_</w:t>
            </w:r>
            <w:proofErr w:type="gramEnd"/>
            <w:r w:rsidR="006F671D">
              <w:rPr>
                <w:sz w:val="16"/>
              </w:rPr>
              <w:t>______________</w:t>
            </w:r>
          </w:p>
          <w:p w14:paraId="2A4E2D4F" w14:textId="77777777" w:rsidR="006F671D" w:rsidRDefault="006F671D" w:rsidP="006F671D">
            <w:pPr>
              <w:pStyle w:val="BodyCopyRegular"/>
              <w:rPr>
                <w:sz w:val="16"/>
              </w:rPr>
            </w:pPr>
          </w:p>
        </w:tc>
      </w:tr>
    </w:tbl>
    <w:p w14:paraId="11C0F1AF" w14:textId="24611B56" w:rsidR="006F671D" w:rsidRDefault="006F671D" w:rsidP="006F671D">
      <w:r>
        <w:t>Do you require some specific network clients to automatically connect to the internet</w:t>
      </w:r>
      <w:r w:rsidR="000158AC">
        <w:t>? Do you need to be able to rem</w:t>
      </w:r>
      <w:r w:rsidR="001E166C">
        <w:t>otely access the network client:</w:t>
      </w:r>
    </w:p>
    <w:tbl>
      <w:tblPr>
        <w:tblStyle w:val="TableGrid"/>
        <w:tblW w:w="0" w:type="auto"/>
        <w:tblLook w:val="0600" w:firstRow="0" w:lastRow="0" w:firstColumn="0" w:lastColumn="0" w:noHBand="1" w:noVBand="1"/>
      </w:tblPr>
      <w:tblGrid>
        <w:gridCol w:w="395"/>
        <w:gridCol w:w="1571"/>
        <w:gridCol w:w="2231"/>
        <w:gridCol w:w="1667"/>
        <w:gridCol w:w="2363"/>
      </w:tblGrid>
      <w:tr w:rsidR="00910372" w14:paraId="73C449F1" w14:textId="4D3554DA" w:rsidTr="00272E17">
        <w:tc>
          <w:tcPr>
            <w:tcW w:w="395" w:type="dxa"/>
          </w:tcPr>
          <w:p w14:paraId="38ED82EC" w14:textId="22961D4C" w:rsidR="00910372" w:rsidRDefault="00910372" w:rsidP="007C7F3F">
            <w:pPr>
              <w:pStyle w:val="BodyCopyRegular"/>
              <w:spacing w:line="240" w:lineRule="auto"/>
              <w:rPr>
                <w:sz w:val="16"/>
              </w:rPr>
            </w:pPr>
            <w:bookmarkStart w:id="36" w:name="_Hlk159340579"/>
            <w:r>
              <w:t>#</w:t>
            </w:r>
          </w:p>
        </w:tc>
        <w:tc>
          <w:tcPr>
            <w:tcW w:w="1571" w:type="dxa"/>
          </w:tcPr>
          <w:p w14:paraId="6F6F7D61" w14:textId="29C30041" w:rsidR="00910372" w:rsidRDefault="00910372" w:rsidP="007C7F3F">
            <w:pPr>
              <w:pStyle w:val="BodyCopyRegular"/>
              <w:spacing w:line="240" w:lineRule="auto"/>
              <w:rPr>
                <w:sz w:val="16"/>
              </w:rPr>
            </w:pPr>
            <w:r>
              <w:rPr>
                <w:sz w:val="16"/>
              </w:rPr>
              <w:t xml:space="preserve">Name of the Machine Account: </w:t>
            </w:r>
          </w:p>
          <w:p w14:paraId="24186C50" w14:textId="4C3BD80A" w:rsidR="00910372" w:rsidRDefault="00910372" w:rsidP="007C7F3F">
            <w:pPr>
              <w:pStyle w:val="BodyCopyRegular"/>
              <w:spacing w:line="240" w:lineRule="auto"/>
            </w:pPr>
            <w:r w:rsidRPr="004A318B">
              <w:rPr>
                <w:sz w:val="16"/>
              </w:rPr>
              <w:t>(e.g. mail server)</w:t>
            </w:r>
          </w:p>
        </w:tc>
        <w:tc>
          <w:tcPr>
            <w:tcW w:w="2231" w:type="dxa"/>
          </w:tcPr>
          <w:p w14:paraId="6DCA20A4" w14:textId="14CCF929" w:rsidR="00910372" w:rsidRDefault="00910372" w:rsidP="007C7F3F">
            <w:pPr>
              <w:pStyle w:val="BodyCopyRegular"/>
              <w:spacing w:before="0" w:line="240" w:lineRule="auto"/>
              <w:rPr>
                <w:sz w:val="16"/>
              </w:rPr>
            </w:pPr>
            <w:r>
              <w:rPr>
                <w:sz w:val="16"/>
              </w:rPr>
              <w:t>Which Machine Group:</w:t>
            </w:r>
          </w:p>
          <w:p w14:paraId="12C5BD6B" w14:textId="3CA6569D" w:rsidR="00910372" w:rsidRDefault="00910372" w:rsidP="007C7F3F">
            <w:pPr>
              <w:pStyle w:val="BodyCopyRegular"/>
              <w:spacing w:before="0" w:line="240" w:lineRule="auto"/>
            </w:pPr>
            <w:r w:rsidRPr="00055CEE">
              <w:rPr>
                <w:i/>
                <w:sz w:val="14"/>
              </w:rPr>
              <w:t xml:space="preserve">(e.g. </w:t>
            </w:r>
            <w:r>
              <w:rPr>
                <w:i/>
                <w:sz w:val="14"/>
              </w:rPr>
              <w:t>Machine (generic)</w:t>
            </w:r>
            <w:r w:rsidRPr="00055CEE">
              <w:rPr>
                <w:i/>
                <w:sz w:val="14"/>
              </w:rPr>
              <w:t xml:space="preserve">, </w:t>
            </w:r>
            <w:proofErr w:type="spellStart"/>
            <w:r>
              <w:rPr>
                <w:i/>
                <w:sz w:val="14"/>
              </w:rPr>
              <w:t>Biznet</w:t>
            </w:r>
            <w:proofErr w:type="spellEnd"/>
            <w:r w:rsidRPr="00055CEE">
              <w:rPr>
                <w:i/>
                <w:sz w:val="14"/>
              </w:rPr>
              <w:t>)</w:t>
            </w:r>
          </w:p>
        </w:tc>
        <w:tc>
          <w:tcPr>
            <w:tcW w:w="1667" w:type="dxa"/>
          </w:tcPr>
          <w:p w14:paraId="4E4CAA80" w14:textId="77777777" w:rsidR="00910372" w:rsidRDefault="00910372" w:rsidP="007C7F3F">
            <w:pPr>
              <w:pStyle w:val="BodyCopyRegular"/>
              <w:spacing w:line="240" w:lineRule="auto"/>
              <w:rPr>
                <w:sz w:val="16"/>
              </w:rPr>
            </w:pPr>
            <w:r>
              <w:rPr>
                <w:sz w:val="16"/>
              </w:rPr>
              <w:t>Static IP address:</w:t>
            </w:r>
          </w:p>
          <w:p w14:paraId="47005B88" w14:textId="42D04D8C" w:rsidR="00910372" w:rsidRDefault="00910372" w:rsidP="007C7F3F">
            <w:pPr>
              <w:pStyle w:val="BodyCopyRegular"/>
              <w:spacing w:line="240" w:lineRule="auto"/>
            </w:pPr>
            <w:r w:rsidRPr="00055CEE">
              <w:rPr>
                <w:i/>
                <w:sz w:val="14"/>
              </w:rPr>
              <w:t xml:space="preserve">(e.g. </w:t>
            </w:r>
            <w:r>
              <w:rPr>
                <w:i/>
                <w:sz w:val="14"/>
              </w:rPr>
              <w:t>10.0.1.101</w:t>
            </w:r>
            <w:r w:rsidRPr="00055CEE">
              <w:rPr>
                <w:i/>
                <w:sz w:val="14"/>
              </w:rPr>
              <w:t>)</w:t>
            </w:r>
          </w:p>
        </w:tc>
        <w:tc>
          <w:tcPr>
            <w:tcW w:w="2363" w:type="dxa"/>
          </w:tcPr>
          <w:p w14:paraId="25B2AC77" w14:textId="77777777" w:rsidR="00910372" w:rsidRDefault="00910372" w:rsidP="007C7F3F">
            <w:pPr>
              <w:pStyle w:val="BodyCopyRegular"/>
              <w:spacing w:line="240" w:lineRule="auto"/>
              <w:rPr>
                <w:sz w:val="16"/>
              </w:rPr>
            </w:pPr>
            <w:r>
              <w:rPr>
                <w:sz w:val="16"/>
              </w:rPr>
              <w:t>Remote Access</w:t>
            </w:r>
          </w:p>
          <w:p w14:paraId="12051D45" w14:textId="66F02D73" w:rsidR="00910372" w:rsidRDefault="00910372" w:rsidP="007C7F3F">
            <w:pPr>
              <w:pStyle w:val="BodyCopyRegular"/>
              <w:spacing w:line="240" w:lineRule="auto"/>
              <w:rPr>
                <w:sz w:val="16"/>
              </w:rPr>
            </w:pPr>
            <w:r w:rsidRPr="00055CEE">
              <w:rPr>
                <w:i/>
                <w:sz w:val="14"/>
              </w:rPr>
              <w:t>(</w:t>
            </w:r>
            <w:r>
              <w:rPr>
                <w:i/>
                <w:sz w:val="14"/>
              </w:rPr>
              <w:t>e.g. 8351</w:t>
            </w:r>
            <w:r w:rsidRPr="00055CEE">
              <w:rPr>
                <w:i/>
                <w:sz w:val="14"/>
              </w:rPr>
              <w:t>)</w:t>
            </w:r>
          </w:p>
        </w:tc>
      </w:tr>
      <w:tr w:rsidR="00910372" w14:paraId="09936236" w14:textId="77777777" w:rsidTr="00272E17">
        <w:tc>
          <w:tcPr>
            <w:tcW w:w="395" w:type="dxa"/>
          </w:tcPr>
          <w:p w14:paraId="43BB9799" w14:textId="2CA8ECFC" w:rsidR="00910372" w:rsidRDefault="00910372" w:rsidP="00F60253">
            <w:pPr>
              <w:pStyle w:val="BodyCopyRegular"/>
              <w:spacing w:line="240" w:lineRule="auto"/>
              <w:rPr>
                <w:sz w:val="16"/>
              </w:rPr>
            </w:pPr>
          </w:p>
        </w:tc>
        <w:tc>
          <w:tcPr>
            <w:tcW w:w="1571" w:type="dxa"/>
          </w:tcPr>
          <w:p w14:paraId="0EB39EFA" w14:textId="6EB57F8F" w:rsidR="00910372" w:rsidRDefault="00910372" w:rsidP="00F60253">
            <w:pPr>
              <w:pStyle w:val="BodyCopyRegular"/>
              <w:spacing w:line="240" w:lineRule="auto"/>
              <w:rPr>
                <w:sz w:val="16"/>
              </w:rPr>
            </w:pPr>
            <w:r w:rsidRPr="002A428D">
              <w:rPr>
                <w:sz w:val="16"/>
              </w:rPr>
              <w:t>NECST</w:t>
            </w:r>
            <w:r>
              <w:rPr>
                <w:sz w:val="16"/>
              </w:rPr>
              <w:t>1</w:t>
            </w:r>
          </w:p>
        </w:tc>
        <w:tc>
          <w:tcPr>
            <w:tcW w:w="2231" w:type="dxa"/>
          </w:tcPr>
          <w:p w14:paraId="4DE15E62" w14:textId="30B51A16" w:rsidR="00910372" w:rsidRDefault="00910372" w:rsidP="00F60253">
            <w:pPr>
              <w:pStyle w:val="BodyCopyRegular"/>
              <w:spacing w:line="240" w:lineRule="auto"/>
              <w:rPr>
                <w:sz w:val="16"/>
              </w:rPr>
            </w:pPr>
            <w:proofErr w:type="spellStart"/>
            <w:r>
              <w:rPr>
                <w:sz w:val="16"/>
              </w:rPr>
              <w:t>Biznet</w:t>
            </w:r>
            <w:proofErr w:type="spellEnd"/>
            <w:r>
              <w:rPr>
                <w:sz w:val="16"/>
              </w:rPr>
              <w:t xml:space="preserve"> Critical</w:t>
            </w:r>
          </w:p>
        </w:tc>
        <w:tc>
          <w:tcPr>
            <w:tcW w:w="1667" w:type="dxa"/>
          </w:tcPr>
          <w:p w14:paraId="59EEAA0B" w14:textId="7083470B" w:rsidR="00910372" w:rsidRDefault="00910372" w:rsidP="00F60253">
            <w:pPr>
              <w:spacing w:before="0" w:after="0"/>
              <w:ind w:left="88" w:hanging="88"/>
              <w:rPr>
                <w:sz w:val="16"/>
              </w:rPr>
            </w:pPr>
            <w:r w:rsidRPr="004D753D">
              <w:rPr>
                <w:sz w:val="16"/>
              </w:rPr>
              <w:t>10.8.0.61</w:t>
            </w:r>
          </w:p>
        </w:tc>
        <w:tc>
          <w:tcPr>
            <w:tcW w:w="2363" w:type="dxa"/>
          </w:tcPr>
          <w:p w14:paraId="33FE5D09" w14:textId="286727BA" w:rsidR="00910372" w:rsidRDefault="00000000" w:rsidP="00F60253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  <w:sdt>
              <w:sdtPr>
                <w:rPr>
                  <w:sz w:val="16"/>
                  <w:lang w:eastAsia="zh-TW"/>
                </w:rPr>
                <w:id w:val="-155654615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910372">
                  <w:rPr>
                    <w:rFonts w:ascii="MS Gothic" w:eastAsia="MS Gothic" w:hAnsi="MS Gothic" w:hint="eastAsia"/>
                    <w:sz w:val="16"/>
                    <w:lang w:eastAsia="zh-TW"/>
                  </w:rPr>
                  <w:t>☒</w:t>
                </w:r>
              </w:sdtContent>
            </w:sdt>
            <w:r w:rsidR="00910372">
              <w:rPr>
                <w:sz w:val="16"/>
                <w:lang w:eastAsia="zh-TW"/>
              </w:rPr>
              <w:t xml:space="preserve"> No </w:t>
            </w:r>
          </w:p>
          <w:p w14:paraId="4043F178" w14:textId="77777777" w:rsidR="00910372" w:rsidRDefault="00000000" w:rsidP="00F60253">
            <w:pPr>
              <w:spacing w:before="0" w:after="0"/>
              <w:ind w:left="88" w:hanging="88"/>
              <w:rPr>
                <w:sz w:val="16"/>
              </w:rPr>
            </w:pPr>
            <w:sdt>
              <w:sdtPr>
                <w:rPr>
                  <w:sz w:val="16"/>
                  <w:lang w:eastAsia="zh-TW"/>
                </w:rPr>
                <w:id w:val="8829840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 w:rsidRPr="00BE7582">
              <w:rPr>
                <w:sz w:val="16"/>
                <w:lang w:eastAsia="zh-TW"/>
              </w:rPr>
              <w:t xml:space="preserve"> Yes </w:t>
            </w:r>
            <w:r w:rsidR="00910372">
              <w:rPr>
                <w:sz w:val="16"/>
                <w:lang w:eastAsia="zh-TW"/>
              </w:rPr>
              <w:t>-</w:t>
            </w:r>
            <w:r w:rsidR="00910372" w:rsidRPr="00BE7582">
              <w:rPr>
                <w:sz w:val="16"/>
                <w:lang w:eastAsia="zh-TW"/>
              </w:rPr>
              <w:t xml:space="preserve"> </w:t>
            </w:r>
            <w:proofErr w:type="gramStart"/>
            <w:r w:rsidR="00910372" w:rsidRPr="00BE7582">
              <w:rPr>
                <w:sz w:val="16"/>
                <w:lang w:eastAsia="zh-TW"/>
              </w:rPr>
              <w:t>Port :</w:t>
            </w:r>
            <w:proofErr w:type="gramEnd"/>
          </w:p>
        </w:tc>
      </w:tr>
      <w:tr w:rsidR="00910372" w14:paraId="5F48F856" w14:textId="344EA24F" w:rsidTr="00272E17">
        <w:tc>
          <w:tcPr>
            <w:tcW w:w="395" w:type="dxa"/>
          </w:tcPr>
          <w:p w14:paraId="64C485CF" w14:textId="55F592D3" w:rsidR="00910372" w:rsidRDefault="00910372" w:rsidP="00E41F3D">
            <w:pPr>
              <w:pStyle w:val="BodyCopyRegular"/>
              <w:spacing w:line="240" w:lineRule="auto"/>
              <w:rPr>
                <w:sz w:val="16"/>
              </w:rPr>
            </w:pPr>
          </w:p>
        </w:tc>
        <w:tc>
          <w:tcPr>
            <w:tcW w:w="1571" w:type="dxa"/>
          </w:tcPr>
          <w:p w14:paraId="624E447E" w14:textId="4B2EFEAB" w:rsidR="00910372" w:rsidRDefault="00910372" w:rsidP="00E41F3D">
            <w:pPr>
              <w:pStyle w:val="BodyCopyRegular"/>
              <w:spacing w:line="240" w:lineRule="auto"/>
              <w:rPr>
                <w:sz w:val="16"/>
              </w:rPr>
            </w:pPr>
            <w:r w:rsidRPr="002A428D">
              <w:rPr>
                <w:sz w:val="16"/>
              </w:rPr>
              <w:t>NECST</w:t>
            </w:r>
            <w:r>
              <w:rPr>
                <w:sz w:val="16"/>
              </w:rPr>
              <w:t>2</w:t>
            </w:r>
          </w:p>
        </w:tc>
        <w:tc>
          <w:tcPr>
            <w:tcW w:w="2231" w:type="dxa"/>
          </w:tcPr>
          <w:p w14:paraId="613C92E0" w14:textId="30AAF1F1" w:rsidR="00910372" w:rsidRDefault="00910372" w:rsidP="00E41F3D">
            <w:pPr>
              <w:pStyle w:val="BodyCopyRegular"/>
              <w:spacing w:line="240" w:lineRule="auto"/>
              <w:rPr>
                <w:sz w:val="16"/>
              </w:rPr>
            </w:pPr>
            <w:proofErr w:type="spellStart"/>
            <w:r>
              <w:rPr>
                <w:sz w:val="16"/>
              </w:rPr>
              <w:t>Biznet</w:t>
            </w:r>
            <w:proofErr w:type="spellEnd"/>
            <w:r>
              <w:rPr>
                <w:sz w:val="16"/>
              </w:rPr>
              <w:t xml:space="preserve"> Critical</w:t>
            </w:r>
          </w:p>
        </w:tc>
        <w:tc>
          <w:tcPr>
            <w:tcW w:w="1667" w:type="dxa"/>
          </w:tcPr>
          <w:p w14:paraId="6BDB834C" w14:textId="7E9E3A87" w:rsidR="00910372" w:rsidRDefault="00910372" w:rsidP="00E41F3D">
            <w:pPr>
              <w:spacing w:before="0" w:after="0"/>
              <w:ind w:left="88" w:hanging="88"/>
              <w:rPr>
                <w:sz w:val="16"/>
              </w:rPr>
            </w:pPr>
            <w:r w:rsidRPr="004D753D">
              <w:rPr>
                <w:sz w:val="16"/>
              </w:rPr>
              <w:t>10.8.0.6</w:t>
            </w:r>
            <w:r>
              <w:rPr>
                <w:sz w:val="16"/>
              </w:rPr>
              <w:t>2</w:t>
            </w:r>
          </w:p>
        </w:tc>
        <w:tc>
          <w:tcPr>
            <w:tcW w:w="2363" w:type="dxa"/>
          </w:tcPr>
          <w:p w14:paraId="70E7A701" w14:textId="77777777" w:rsidR="00910372" w:rsidRDefault="00000000" w:rsidP="00E41F3D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  <w:sdt>
              <w:sdtPr>
                <w:rPr>
                  <w:sz w:val="16"/>
                  <w:lang w:eastAsia="zh-TW"/>
                </w:rPr>
                <w:id w:val="-14045291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>
              <w:rPr>
                <w:sz w:val="16"/>
                <w:lang w:eastAsia="zh-TW"/>
              </w:rPr>
              <w:t xml:space="preserve"> No </w:t>
            </w:r>
          </w:p>
          <w:p w14:paraId="47B5775B" w14:textId="01FEC355" w:rsidR="00910372" w:rsidRDefault="00000000" w:rsidP="00E41F3D">
            <w:pPr>
              <w:spacing w:before="0" w:after="0"/>
              <w:ind w:left="88" w:hanging="88"/>
              <w:rPr>
                <w:sz w:val="16"/>
              </w:rPr>
            </w:pPr>
            <w:sdt>
              <w:sdtPr>
                <w:rPr>
                  <w:sz w:val="16"/>
                  <w:lang w:eastAsia="zh-TW"/>
                </w:rPr>
                <w:id w:val="13408916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 w:rsidRPr="00BE7582">
              <w:rPr>
                <w:sz w:val="16"/>
                <w:lang w:eastAsia="zh-TW"/>
              </w:rPr>
              <w:t xml:space="preserve"> Yes </w:t>
            </w:r>
            <w:r w:rsidR="00910372">
              <w:rPr>
                <w:sz w:val="16"/>
                <w:lang w:eastAsia="zh-TW"/>
              </w:rPr>
              <w:t>-</w:t>
            </w:r>
            <w:r w:rsidR="00910372" w:rsidRPr="00BE7582">
              <w:rPr>
                <w:sz w:val="16"/>
                <w:lang w:eastAsia="zh-TW"/>
              </w:rPr>
              <w:t xml:space="preserve"> </w:t>
            </w:r>
            <w:proofErr w:type="gramStart"/>
            <w:r w:rsidR="00910372" w:rsidRPr="00BE7582">
              <w:rPr>
                <w:sz w:val="16"/>
                <w:lang w:eastAsia="zh-TW"/>
              </w:rPr>
              <w:t>Port :</w:t>
            </w:r>
            <w:proofErr w:type="gramEnd"/>
          </w:p>
        </w:tc>
      </w:tr>
      <w:tr w:rsidR="00910372" w14:paraId="73E6B798" w14:textId="5FB3A6C9" w:rsidTr="00272E17">
        <w:tc>
          <w:tcPr>
            <w:tcW w:w="395" w:type="dxa"/>
          </w:tcPr>
          <w:p w14:paraId="2AAE0CEB" w14:textId="4CAE0D93" w:rsidR="00910372" w:rsidRDefault="00910372" w:rsidP="00910372">
            <w:pPr>
              <w:pStyle w:val="BodyCopyRegular"/>
              <w:spacing w:line="240" w:lineRule="auto"/>
              <w:rPr>
                <w:sz w:val="16"/>
              </w:rPr>
            </w:pPr>
          </w:p>
        </w:tc>
        <w:tc>
          <w:tcPr>
            <w:tcW w:w="1571" w:type="dxa"/>
          </w:tcPr>
          <w:p w14:paraId="7232633E" w14:textId="7FC303E8" w:rsidR="00910372" w:rsidRDefault="00910372" w:rsidP="00910372">
            <w:pPr>
              <w:pStyle w:val="BodyCopyRegular"/>
              <w:spacing w:line="240" w:lineRule="auto"/>
              <w:rPr>
                <w:sz w:val="16"/>
              </w:rPr>
            </w:pPr>
            <w:proofErr w:type="spellStart"/>
            <w:r w:rsidRPr="00910372">
              <w:rPr>
                <w:sz w:val="16"/>
              </w:rPr>
              <w:t>navtor</w:t>
            </w:r>
            <w:proofErr w:type="spellEnd"/>
          </w:p>
        </w:tc>
        <w:tc>
          <w:tcPr>
            <w:tcW w:w="2231" w:type="dxa"/>
          </w:tcPr>
          <w:p w14:paraId="78C226E3" w14:textId="602C15EC" w:rsidR="00910372" w:rsidRDefault="00910372" w:rsidP="00910372">
            <w:pPr>
              <w:pStyle w:val="BodyCopyRegular"/>
              <w:spacing w:line="240" w:lineRule="auto"/>
              <w:rPr>
                <w:sz w:val="16"/>
              </w:rPr>
            </w:pPr>
            <w:proofErr w:type="spellStart"/>
            <w:r>
              <w:rPr>
                <w:sz w:val="16"/>
              </w:rPr>
              <w:t>Biznet</w:t>
            </w:r>
            <w:proofErr w:type="spellEnd"/>
            <w:r>
              <w:rPr>
                <w:sz w:val="16"/>
              </w:rPr>
              <w:t xml:space="preserve"> Critical</w:t>
            </w:r>
          </w:p>
        </w:tc>
        <w:tc>
          <w:tcPr>
            <w:tcW w:w="1667" w:type="dxa"/>
          </w:tcPr>
          <w:p w14:paraId="4B5AC28F" w14:textId="23AA5BC5" w:rsidR="00910372" w:rsidRDefault="00B17757" w:rsidP="00910372">
            <w:pPr>
              <w:spacing w:before="0" w:after="0"/>
              <w:ind w:left="88" w:hanging="88"/>
              <w:rPr>
                <w:sz w:val="16"/>
              </w:rPr>
            </w:pPr>
            <w:r w:rsidRPr="00B17757">
              <w:rPr>
                <w:sz w:val="16"/>
              </w:rPr>
              <w:t>10.8.0.104</w:t>
            </w:r>
          </w:p>
        </w:tc>
        <w:tc>
          <w:tcPr>
            <w:tcW w:w="2363" w:type="dxa"/>
          </w:tcPr>
          <w:p w14:paraId="06DC8C22" w14:textId="77777777" w:rsidR="00910372" w:rsidRDefault="00000000" w:rsidP="00910372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  <w:sdt>
              <w:sdtPr>
                <w:rPr>
                  <w:sz w:val="16"/>
                  <w:lang w:eastAsia="zh-TW"/>
                </w:rPr>
                <w:id w:val="20566464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>
              <w:rPr>
                <w:sz w:val="16"/>
                <w:lang w:eastAsia="zh-TW"/>
              </w:rPr>
              <w:t xml:space="preserve"> No </w:t>
            </w:r>
          </w:p>
          <w:p w14:paraId="0A12680E" w14:textId="55F8A86D" w:rsidR="00910372" w:rsidRDefault="00000000" w:rsidP="00910372">
            <w:pPr>
              <w:spacing w:before="0" w:after="0"/>
              <w:ind w:left="88" w:hanging="88"/>
              <w:rPr>
                <w:sz w:val="16"/>
              </w:rPr>
            </w:pPr>
            <w:sdt>
              <w:sdtPr>
                <w:rPr>
                  <w:sz w:val="16"/>
                  <w:lang w:eastAsia="zh-TW"/>
                </w:rPr>
                <w:id w:val="-13991323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 w:rsidRPr="00BE7582">
              <w:rPr>
                <w:sz w:val="16"/>
                <w:lang w:eastAsia="zh-TW"/>
              </w:rPr>
              <w:t xml:space="preserve"> Yes </w:t>
            </w:r>
            <w:r w:rsidR="00910372">
              <w:rPr>
                <w:sz w:val="16"/>
                <w:lang w:eastAsia="zh-TW"/>
              </w:rPr>
              <w:t>-</w:t>
            </w:r>
            <w:r w:rsidR="00910372" w:rsidRPr="00BE7582">
              <w:rPr>
                <w:sz w:val="16"/>
                <w:lang w:eastAsia="zh-TW"/>
              </w:rPr>
              <w:t xml:space="preserve"> </w:t>
            </w:r>
            <w:proofErr w:type="gramStart"/>
            <w:r w:rsidR="00910372" w:rsidRPr="00BE7582">
              <w:rPr>
                <w:sz w:val="16"/>
                <w:lang w:eastAsia="zh-TW"/>
              </w:rPr>
              <w:t>Port :</w:t>
            </w:r>
            <w:proofErr w:type="gramEnd"/>
          </w:p>
        </w:tc>
      </w:tr>
      <w:tr w:rsidR="00910372" w14:paraId="58683943" w14:textId="77777777" w:rsidTr="00272E17">
        <w:tc>
          <w:tcPr>
            <w:tcW w:w="395" w:type="dxa"/>
          </w:tcPr>
          <w:p w14:paraId="1637EC47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1571" w:type="dxa"/>
          </w:tcPr>
          <w:p w14:paraId="7A701B22" w14:textId="3046D621" w:rsidR="00910372" w:rsidRDefault="00910372" w:rsidP="00910372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40f</w:t>
            </w:r>
          </w:p>
        </w:tc>
        <w:tc>
          <w:tcPr>
            <w:tcW w:w="2231" w:type="dxa"/>
          </w:tcPr>
          <w:p w14:paraId="2A6A0DA5" w14:textId="298B4B59" w:rsidR="00910372" w:rsidRDefault="00910372" w:rsidP="00910372">
            <w:pPr>
              <w:pStyle w:val="BodyCopyRegular"/>
              <w:rPr>
                <w:sz w:val="16"/>
              </w:rPr>
            </w:pPr>
            <w:proofErr w:type="spellStart"/>
            <w:r>
              <w:rPr>
                <w:sz w:val="16"/>
              </w:rPr>
              <w:t>Biznet</w:t>
            </w:r>
            <w:proofErr w:type="spellEnd"/>
            <w:r>
              <w:rPr>
                <w:sz w:val="16"/>
              </w:rPr>
              <w:t xml:space="preserve"> Critical</w:t>
            </w:r>
          </w:p>
        </w:tc>
        <w:tc>
          <w:tcPr>
            <w:tcW w:w="1667" w:type="dxa"/>
          </w:tcPr>
          <w:p w14:paraId="419A491C" w14:textId="0E389ADC" w:rsidR="00910372" w:rsidRDefault="00E31E41" w:rsidP="00910372">
            <w:pPr>
              <w:spacing w:before="0" w:after="0"/>
              <w:ind w:left="88" w:hanging="88"/>
              <w:rPr>
                <w:sz w:val="16"/>
              </w:rPr>
            </w:pPr>
            <w:r w:rsidRPr="00E31E41">
              <w:rPr>
                <w:sz w:val="16"/>
              </w:rPr>
              <w:t>10.8.0.113</w:t>
            </w:r>
          </w:p>
        </w:tc>
        <w:tc>
          <w:tcPr>
            <w:tcW w:w="2363" w:type="dxa"/>
          </w:tcPr>
          <w:p w14:paraId="25166AFE" w14:textId="77777777" w:rsidR="00910372" w:rsidRDefault="00000000" w:rsidP="00910372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  <w:sdt>
              <w:sdtPr>
                <w:rPr>
                  <w:sz w:val="16"/>
                  <w:lang w:eastAsia="zh-TW"/>
                </w:rPr>
                <w:id w:val="-3521797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>
              <w:rPr>
                <w:sz w:val="16"/>
                <w:lang w:eastAsia="zh-TW"/>
              </w:rPr>
              <w:t xml:space="preserve"> No </w:t>
            </w:r>
          </w:p>
          <w:p w14:paraId="56F38CAA" w14:textId="68134CA4" w:rsidR="00910372" w:rsidRDefault="00000000" w:rsidP="00910372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  <w:sdt>
              <w:sdtPr>
                <w:rPr>
                  <w:sz w:val="16"/>
                  <w:lang w:eastAsia="zh-TW"/>
                </w:rPr>
                <w:id w:val="17166933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10372" w:rsidRPr="00FF77BB">
                  <w:rPr>
                    <w:rFonts w:ascii="Segoe UI Symbol" w:hAnsi="Segoe UI Symbol" w:cs="Segoe UI Symbol"/>
                    <w:sz w:val="16"/>
                    <w:lang w:eastAsia="zh-TW"/>
                  </w:rPr>
                  <w:t>☐</w:t>
                </w:r>
              </w:sdtContent>
            </w:sdt>
            <w:r w:rsidR="00910372" w:rsidRPr="00BE7582">
              <w:rPr>
                <w:sz w:val="16"/>
                <w:lang w:eastAsia="zh-TW"/>
              </w:rPr>
              <w:t xml:space="preserve"> Yes </w:t>
            </w:r>
            <w:r w:rsidR="00910372">
              <w:rPr>
                <w:sz w:val="16"/>
                <w:lang w:eastAsia="zh-TW"/>
              </w:rPr>
              <w:t>-</w:t>
            </w:r>
            <w:r w:rsidR="00910372" w:rsidRPr="00BE7582">
              <w:rPr>
                <w:sz w:val="16"/>
                <w:lang w:eastAsia="zh-TW"/>
              </w:rPr>
              <w:t xml:space="preserve"> </w:t>
            </w:r>
            <w:proofErr w:type="gramStart"/>
            <w:r w:rsidR="00910372" w:rsidRPr="00BE7582">
              <w:rPr>
                <w:sz w:val="16"/>
                <w:lang w:eastAsia="zh-TW"/>
              </w:rPr>
              <w:t>Port :</w:t>
            </w:r>
            <w:proofErr w:type="gramEnd"/>
          </w:p>
        </w:tc>
      </w:tr>
      <w:bookmarkEnd w:id="36"/>
      <w:tr w:rsidR="00910372" w14:paraId="5FE93B4F" w14:textId="77777777" w:rsidTr="00272E17">
        <w:tc>
          <w:tcPr>
            <w:tcW w:w="395" w:type="dxa"/>
          </w:tcPr>
          <w:p w14:paraId="77AC0F55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1571" w:type="dxa"/>
          </w:tcPr>
          <w:p w14:paraId="1ED5309C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2231" w:type="dxa"/>
          </w:tcPr>
          <w:p w14:paraId="3C547357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1667" w:type="dxa"/>
          </w:tcPr>
          <w:p w14:paraId="0ED9995D" w14:textId="77777777" w:rsidR="00910372" w:rsidRDefault="00910372" w:rsidP="00910372">
            <w:pPr>
              <w:spacing w:before="0" w:after="0"/>
              <w:ind w:left="88" w:hanging="88"/>
              <w:rPr>
                <w:sz w:val="16"/>
              </w:rPr>
            </w:pPr>
          </w:p>
        </w:tc>
        <w:tc>
          <w:tcPr>
            <w:tcW w:w="2363" w:type="dxa"/>
          </w:tcPr>
          <w:p w14:paraId="4CDD4692" w14:textId="77777777" w:rsidR="00910372" w:rsidRDefault="00910372" w:rsidP="00910372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</w:p>
        </w:tc>
      </w:tr>
      <w:tr w:rsidR="00910372" w14:paraId="1CF09BF9" w14:textId="77777777" w:rsidTr="00272E17">
        <w:tc>
          <w:tcPr>
            <w:tcW w:w="395" w:type="dxa"/>
          </w:tcPr>
          <w:p w14:paraId="4595CAB2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1571" w:type="dxa"/>
          </w:tcPr>
          <w:p w14:paraId="1E8DEB47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2231" w:type="dxa"/>
          </w:tcPr>
          <w:p w14:paraId="0553A51E" w14:textId="77777777" w:rsidR="00910372" w:rsidRDefault="00910372" w:rsidP="00910372">
            <w:pPr>
              <w:pStyle w:val="BodyCopyRegular"/>
              <w:rPr>
                <w:sz w:val="16"/>
              </w:rPr>
            </w:pPr>
          </w:p>
        </w:tc>
        <w:tc>
          <w:tcPr>
            <w:tcW w:w="1667" w:type="dxa"/>
          </w:tcPr>
          <w:p w14:paraId="74F2259E" w14:textId="77777777" w:rsidR="00910372" w:rsidRDefault="00910372" w:rsidP="00910372">
            <w:pPr>
              <w:spacing w:before="0" w:after="0"/>
              <w:ind w:left="88" w:hanging="88"/>
              <w:rPr>
                <w:sz w:val="16"/>
              </w:rPr>
            </w:pPr>
          </w:p>
        </w:tc>
        <w:tc>
          <w:tcPr>
            <w:tcW w:w="2363" w:type="dxa"/>
          </w:tcPr>
          <w:p w14:paraId="089A27AC" w14:textId="77777777" w:rsidR="00910372" w:rsidRDefault="00910372" w:rsidP="00910372">
            <w:pPr>
              <w:spacing w:before="0" w:after="0"/>
              <w:ind w:left="88" w:hanging="88"/>
              <w:rPr>
                <w:sz w:val="16"/>
                <w:lang w:eastAsia="zh-TW"/>
              </w:rPr>
            </w:pPr>
          </w:p>
        </w:tc>
      </w:tr>
    </w:tbl>
    <w:p w14:paraId="584CCDE0" w14:textId="77777777" w:rsidR="00C32362" w:rsidRDefault="00C32362" w:rsidP="007C7F3F">
      <w:pPr>
        <w:spacing w:before="0" w:after="0" w:line="250" w:lineRule="atLeast"/>
        <w:ind w:left="88" w:hanging="88"/>
        <w:rPr>
          <w:b/>
        </w:rPr>
      </w:pPr>
    </w:p>
    <w:p w14:paraId="20500BBD" w14:textId="77777777" w:rsidR="00AB5168" w:rsidRPr="00C6070B" w:rsidRDefault="00281FA9" w:rsidP="00AB5168">
      <w:pPr>
        <w:rPr>
          <w:b/>
        </w:rPr>
      </w:pPr>
      <w:r w:rsidRPr="00C6070B">
        <w:rPr>
          <w:b/>
        </w:rPr>
        <w:t>Note:</w:t>
      </w:r>
    </w:p>
    <w:p w14:paraId="39DF1120" w14:textId="6238D811" w:rsidR="005A3D7E" w:rsidRDefault="005A3D7E" w:rsidP="005A3D7E">
      <w:pPr>
        <w:pStyle w:val="ListParagraph"/>
        <w:numPr>
          <w:ilvl w:val="0"/>
          <w:numId w:val="33"/>
        </w:numPr>
      </w:pPr>
      <w:r>
        <w:t xml:space="preserve">The </w:t>
      </w:r>
      <w:r w:rsidR="00807790">
        <w:t>F</w:t>
      </w:r>
      <w:r>
        <w:t xml:space="preserve">ield </w:t>
      </w:r>
      <w:r w:rsidR="00807790">
        <w:t>E</w:t>
      </w:r>
      <w:r>
        <w:t xml:space="preserve">ngineer performing the onboard installation and configuration of the </w:t>
      </w:r>
      <w:r w:rsidR="001E166C">
        <w:t>XChange will not configure the C</w:t>
      </w:r>
      <w:r>
        <w:t xml:space="preserve">ustomer owned </w:t>
      </w:r>
      <w:r w:rsidR="00031245">
        <w:t>network clients</w:t>
      </w:r>
      <w:r w:rsidR="00807790">
        <w:t xml:space="preserve"> (e.g. PCs, server, telephones, etc.)</w:t>
      </w:r>
      <w:r>
        <w:t xml:space="preserve"> with the above stated IP addresses.</w:t>
      </w:r>
    </w:p>
    <w:p w14:paraId="5CD99ADC" w14:textId="24C7D5F5" w:rsidR="000771F1" w:rsidRDefault="000771F1" w:rsidP="00AB5168">
      <w:pPr>
        <w:pStyle w:val="ListParagraph"/>
        <w:numPr>
          <w:ilvl w:val="0"/>
          <w:numId w:val="33"/>
        </w:numPr>
      </w:pPr>
      <w:r>
        <w:t>In case of a permanent data access, background traffic might be generated constantly</w:t>
      </w:r>
      <w:r w:rsidR="00F00262">
        <w:t>.</w:t>
      </w:r>
    </w:p>
    <w:p w14:paraId="7044B228" w14:textId="77777777" w:rsidR="005C0D7B" w:rsidRDefault="005C0D7B">
      <w:pPr>
        <w:tabs>
          <w:tab w:val="clear" w:pos="9084"/>
        </w:tabs>
        <w:spacing w:before="0" w:after="0"/>
        <w:rPr>
          <w:rFonts w:cs="Arial"/>
          <w:b/>
          <w:bCs/>
          <w:color w:val="F04C24" w:themeColor="accent3"/>
          <w:szCs w:val="20"/>
        </w:rPr>
      </w:pPr>
    </w:p>
    <w:p w14:paraId="2347A777" w14:textId="77777777" w:rsidR="005C0D7B" w:rsidRDefault="005C0D7B">
      <w:pPr>
        <w:tabs>
          <w:tab w:val="clear" w:pos="9084"/>
        </w:tabs>
        <w:spacing w:before="0" w:after="0"/>
        <w:rPr>
          <w:rFonts w:cs="Arial"/>
          <w:b/>
          <w:bCs/>
          <w:color w:val="F04C24" w:themeColor="accent3"/>
          <w:szCs w:val="20"/>
        </w:rPr>
      </w:pPr>
    </w:p>
    <w:p w14:paraId="304D041C" w14:textId="77777777" w:rsidR="005C0D7B" w:rsidRDefault="005C0D7B">
      <w:pPr>
        <w:tabs>
          <w:tab w:val="clear" w:pos="9084"/>
        </w:tabs>
        <w:spacing w:before="0" w:after="0"/>
        <w:rPr>
          <w:rFonts w:cs="Arial"/>
          <w:b/>
          <w:bCs/>
          <w:color w:val="F04C24" w:themeColor="accent3"/>
          <w:szCs w:val="20"/>
        </w:rPr>
      </w:pPr>
    </w:p>
    <w:p w14:paraId="60BC4DB4" w14:textId="0397C290" w:rsidR="00B165D9" w:rsidRDefault="00B165D9">
      <w:pPr>
        <w:tabs>
          <w:tab w:val="clear" w:pos="9084"/>
        </w:tabs>
        <w:spacing w:before="0" w:after="0"/>
        <w:rPr>
          <w:rFonts w:cs="Arial"/>
          <w:b/>
          <w:bCs/>
          <w:color w:val="F04C24" w:themeColor="accent3"/>
          <w:szCs w:val="20"/>
        </w:rPr>
      </w:pPr>
      <w:r>
        <w:rPr>
          <w:rFonts w:cs="Arial"/>
          <w:b/>
          <w:bCs/>
          <w:color w:val="F04C24" w:themeColor="accent3"/>
          <w:szCs w:val="20"/>
        </w:rPr>
        <w:br w:type="page"/>
      </w:r>
    </w:p>
    <w:p w14:paraId="0F560B96" w14:textId="6850C3BB" w:rsidR="000158AC" w:rsidRDefault="00807790" w:rsidP="007C7F3F">
      <w:pPr>
        <w:pStyle w:val="Heading3"/>
      </w:pPr>
      <w:bookmarkStart w:id="37" w:name="_Toc136338916"/>
      <w:bookmarkStart w:id="38" w:name="_Toc159340596"/>
      <w:r>
        <w:lastRenderedPageBreak/>
        <w:t>Machine a</w:t>
      </w:r>
      <w:r w:rsidR="000158AC">
        <w:t xml:space="preserve">ccount </w:t>
      </w:r>
      <w:r>
        <w:t>f</w:t>
      </w:r>
      <w:r w:rsidR="000158AC">
        <w:t xml:space="preserve">irewall </w:t>
      </w:r>
      <w:r>
        <w:t>c</w:t>
      </w:r>
      <w:r w:rsidR="000158AC">
        <w:t>onfiguration</w:t>
      </w:r>
      <w:bookmarkEnd w:id="37"/>
      <w:bookmarkEnd w:id="38"/>
    </w:p>
    <w:p w14:paraId="60328DC5" w14:textId="5345F4D5" w:rsidR="000158AC" w:rsidRDefault="000158AC" w:rsidP="007C7F3F">
      <w:r>
        <w:t>Please state for the above defined network clients the respective firewall rules</w:t>
      </w:r>
    </w:p>
    <w:tbl>
      <w:tblPr>
        <w:tblStyle w:val="TableGrid"/>
        <w:tblW w:w="8926" w:type="dxa"/>
        <w:tblLayout w:type="fixed"/>
        <w:tblLook w:val="04A0" w:firstRow="1" w:lastRow="0" w:firstColumn="1" w:lastColumn="0" w:noHBand="0" w:noVBand="1"/>
      </w:tblPr>
      <w:tblGrid>
        <w:gridCol w:w="6"/>
        <w:gridCol w:w="1673"/>
        <w:gridCol w:w="2656"/>
        <w:gridCol w:w="1120"/>
        <w:gridCol w:w="1120"/>
        <w:gridCol w:w="1120"/>
        <w:gridCol w:w="1231"/>
      </w:tblGrid>
      <w:tr w:rsidR="000158AC" w:rsidRPr="008F31CD" w14:paraId="51CB5ED6" w14:textId="77777777" w:rsidTr="00272E17">
        <w:tc>
          <w:tcPr>
            <w:tcW w:w="1679" w:type="dxa"/>
            <w:gridSpan w:val="2"/>
            <w:hideMark/>
          </w:tcPr>
          <w:p w14:paraId="0B7D82BE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Name</w:t>
            </w:r>
          </w:p>
        </w:tc>
        <w:tc>
          <w:tcPr>
            <w:tcW w:w="2656" w:type="dxa"/>
            <w:hideMark/>
          </w:tcPr>
          <w:p w14:paraId="690D6CA4" w14:textId="77777777" w:rsidR="000158AC" w:rsidRPr="00790882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790882">
              <w:rPr>
                <w:rFonts w:cs="Arial"/>
                <w:sz w:val="16"/>
                <w:szCs w:val="16"/>
                <w:lang w:val="en-US" w:eastAsia="de-DE"/>
              </w:rPr>
              <w:t>D</w:t>
            </w:r>
            <w:r w:rsidRPr="00790882">
              <w:rPr>
                <w:rFonts w:cs="Arial"/>
                <w:sz w:val="16"/>
                <w:szCs w:val="16"/>
                <w:lang w:val="de-DE" w:eastAsia="de-DE"/>
              </w:rPr>
              <w:t>escription</w:t>
            </w:r>
          </w:p>
        </w:tc>
        <w:tc>
          <w:tcPr>
            <w:tcW w:w="1120" w:type="dxa"/>
          </w:tcPr>
          <w:p w14:paraId="430DC391" w14:textId="77777777" w:rsidR="000158AC" w:rsidRPr="00790882" w:rsidRDefault="000158AC" w:rsidP="000158AC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Main Terminal</w:t>
            </w:r>
          </w:p>
        </w:tc>
        <w:tc>
          <w:tcPr>
            <w:tcW w:w="1120" w:type="dxa"/>
          </w:tcPr>
          <w:p w14:paraId="0214726A" w14:textId="77777777" w:rsidR="000158AC" w:rsidRPr="00790882" w:rsidRDefault="000158AC" w:rsidP="000158AC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Backup Terminal #A</w:t>
            </w:r>
          </w:p>
        </w:tc>
        <w:tc>
          <w:tcPr>
            <w:tcW w:w="1120" w:type="dxa"/>
          </w:tcPr>
          <w:p w14:paraId="6575ECBA" w14:textId="77777777" w:rsidR="000158AC" w:rsidRDefault="000158AC" w:rsidP="000158AC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Backup Terminal #B</w:t>
            </w:r>
          </w:p>
        </w:tc>
        <w:tc>
          <w:tcPr>
            <w:tcW w:w="1231" w:type="dxa"/>
          </w:tcPr>
          <w:p w14:paraId="78077974" w14:textId="77777777" w:rsidR="000158AC" w:rsidRDefault="000158AC" w:rsidP="000158AC">
            <w:pPr>
              <w:spacing w:before="40" w:after="40"/>
              <w:jc w:val="center"/>
              <w:rPr>
                <w:rFonts w:cs="Arial"/>
                <w:bCs/>
                <w:sz w:val="16"/>
                <w:szCs w:val="16"/>
                <w:lang w:val="en-US" w:eastAsia="de-DE"/>
              </w:rPr>
            </w:pPr>
            <w:r>
              <w:rPr>
                <w:rFonts w:cs="Arial"/>
                <w:bCs/>
                <w:sz w:val="16"/>
                <w:szCs w:val="16"/>
                <w:lang w:val="en-US" w:eastAsia="de-DE"/>
              </w:rPr>
              <w:t>Backup Terminal #C</w:t>
            </w:r>
          </w:p>
        </w:tc>
      </w:tr>
      <w:tr w:rsidR="000158AC" w:rsidRPr="008F31CD" w14:paraId="554AFA6A" w14:textId="77777777" w:rsidTr="00272E17">
        <w:trPr>
          <w:gridBefore w:val="1"/>
          <w:wBefore w:w="6" w:type="dxa"/>
        </w:trPr>
        <w:tc>
          <w:tcPr>
            <w:tcW w:w="1673" w:type="dxa"/>
          </w:tcPr>
          <w:p w14:paraId="02020FC9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Open</w:t>
            </w:r>
          </w:p>
        </w:tc>
        <w:tc>
          <w:tcPr>
            <w:tcW w:w="2656" w:type="dxa"/>
          </w:tcPr>
          <w:p w14:paraId="242455E8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Any traffic is allowed</w:t>
            </w:r>
          </w:p>
        </w:tc>
        <w:tc>
          <w:tcPr>
            <w:tcW w:w="1120" w:type="dxa"/>
          </w:tcPr>
          <w:p w14:paraId="21006E7E" w14:textId="33A8EA96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3528337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836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☒</w:t>
                </w:r>
              </w:sdtContent>
            </w:sdt>
          </w:p>
        </w:tc>
        <w:tc>
          <w:tcPr>
            <w:tcW w:w="1120" w:type="dxa"/>
          </w:tcPr>
          <w:p w14:paraId="289B8DA6" w14:textId="6848E983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814213106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F04DE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☒</w:t>
                </w:r>
              </w:sdtContent>
            </w:sdt>
          </w:p>
        </w:tc>
        <w:tc>
          <w:tcPr>
            <w:tcW w:w="1120" w:type="dxa"/>
          </w:tcPr>
          <w:p w14:paraId="7295E3C8" w14:textId="56CB751F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7044709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B3F8A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☒</w:t>
                </w:r>
              </w:sdtContent>
            </w:sdt>
          </w:p>
        </w:tc>
        <w:tc>
          <w:tcPr>
            <w:tcW w:w="1231" w:type="dxa"/>
          </w:tcPr>
          <w:p w14:paraId="7B505E9F" w14:textId="29D7C6DA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7281204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B3F8A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442F953B" w14:textId="77777777" w:rsidTr="00272E17">
        <w:trPr>
          <w:gridBefore w:val="1"/>
          <w:wBefore w:w="6" w:type="dxa"/>
        </w:trPr>
        <w:tc>
          <w:tcPr>
            <w:tcW w:w="1673" w:type="dxa"/>
            <w:hideMark/>
          </w:tcPr>
          <w:p w14:paraId="387589B4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Block All</w:t>
            </w:r>
          </w:p>
        </w:tc>
        <w:tc>
          <w:tcPr>
            <w:tcW w:w="2656" w:type="dxa"/>
            <w:hideMark/>
          </w:tcPr>
          <w:p w14:paraId="10308606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All traffic is unavailable</w:t>
            </w:r>
          </w:p>
        </w:tc>
        <w:tc>
          <w:tcPr>
            <w:tcW w:w="1120" w:type="dxa"/>
          </w:tcPr>
          <w:p w14:paraId="30926088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62667374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7A8E1EC3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141488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393F2B7B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49515123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4773E546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47680612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3275AEAE" w14:textId="77777777" w:rsidTr="00272E17">
        <w:trPr>
          <w:gridBefore w:val="1"/>
          <w:wBefore w:w="6" w:type="dxa"/>
        </w:trPr>
        <w:tc>
          <w:tcPr>
            <w:tcW w:w="1673" w:type="dxa"/>
            <w:hideMark/>
          </w:tcPr>
          <w:p w14:paraId="707CDA5D" w14:textId="77777777" w:rsidR="000158AC" w:rsidRPr="00DD3B4F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XChange System Traffic Only</w:t>
            </w:r>
          </w:p>
        </w:tc>
        <w:tc>
          <w:tcPr>
            <w:tcW w:w="2656" w:type="dxa"/>
            <w:hideMark/>
          </w:tcPr>
          <w:p w14:paraId="00D20B23" w14:textId="7989086F" w:rsidR="000158AC" w:rsidRPr="00DD3B4F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Limit traffic to necessary data for operating the </w:t>
            </w:r>
            <w:proofErr w:type="spell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XChange</w:t>
            </w:r>
            <w:proofErr w:type="spellEnd"/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, including system </w:t>
            </w:r>
            <w:proofErr w:type="spell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synchroni</w:t>
            </w:r>
            <w:r w:rsidR="00453012">
              <w:rPr>
                <w:rFonts w:cs="Arial"/>
                <w:sz w:val="16"/>
                <w:szCs w:val="16"/>
                <w:lang w:val="en-US" w:eastAsia="de-DE"/>
              </w:rPr>
              <w:t>s</w:t>
            </w:r>
            <w:r w:rsidRPr="00DD3B4F">
              <w:rPr>
                <w:rFonts w:cs="Arial"/>
                <w:sz w:val="16"/>
                <w:szCs w:val="16"/>
                <w:lang w:val="en-US" w:eastAsia="de-DE"/>
              </w:rPr>
              <w:t>ations</w:t>
            </w:r>
            <w:proofErr w:type="spellEnd"/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, </w:t>
            </w:r>
            <w:proofErr w:type="gram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VoIP</w:t>
            </w:r>
            <w:proofErr w:type="gramEnd"/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 and firmware updates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.</w:t>
            </w:r>
          </w:p>
        </w:tc>
        <w:tc>
          <w:tcPr>
            <w:tcW w:w="1120" w:type="dxa"/>
          </w:tcPr>
          <w:p w14:paraId="1502002E" w14:textId="77777777" w:rsidR="000158AC" w:rsidRPr="00DD3B4F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35587018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08CD9C9D" w14:textId="77777777" w:rsidR="000158AC" w:rsidRPr="00DD3B4F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2756855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52FDDEFB" w14:textId="77777777" w:rsidR="000158AC" w:rsidRPr="00DD3B4F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1344968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70601E42" w14:textId="77777777" w:rsidR="000158AC" w:rsidRPr="00DD3B4F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54828344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30850E67" w14:textId="77777777" w:rsidTr="00272E17">
        <w:trPr>
          <w:gridBefore w:val="1"/>
          <w:wBefore w:w="6" w:type="dxa"/>
        </w:trPr>
        <w:tc>
          <w:tcPr>
            <w:tcW w:w="1673" w:type="dxa"/>
            <w:hideMark/>
          </w:tcPr>
          <w:p w14:paraId="67BB27D8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Data Manager</w:t>
            </w:r>
          </w:p>
        </w:tc>
        <w:tc>
          <w:tcPr>
            <w:tcW w:w="2656" w:type="dxa"/>
            <w:hideMark/>
          </w:tcPr>
          <w:p w14:paraId="11F4731F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Gives access to Data Manager</w:t>
            </w:r>
          </w:p>
        </w:tc>
        <w:tc>
          <w:tcPr>
            <w:tcW w:w="1120" w:type="dxa"/>
          </w:tcPr>
          <w:p w14:paraId="69F12415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63339425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63021FD4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92757764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638BFEED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4560436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0CBFAE0E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7004879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12F44450" w14:textId="77777777" w:rsidTr="00272E17">
        <w:trPr>
          <w:gridBefore w:val="1"/>
          <w:wBefore w:w="6" w:type="dxa"/>
        </w:trPr>
        <w:tc>
          <w:tcPr>
            <w:tcW w:w="1673" w:type="dxa"/>
            <w:hideMark/>
          </w:tcPr>
          <w:p w14:paraId="7B864B8C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POP &amp; IMAP Email</w:t>
            </w:r>
          </w:p>
        </w:tc>
        <w:tc>
          <w:tcPr>
            <w:tcW w:w="2656" w:type="dxa"/>
            <w:hideMark/>
          </w:tcPr>
          <w:p w14:paraId="6A0D3AA9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>POP and IMAP Email allowed</w:t>
            </w:r>
          </w:p>
        </w:tc>
        <w:tc>
          <w:tcPr>
            <w:tcW w:w="1120" w:type="dxa"/>
          </w:tcPr>
          <w:p w14:paraId="18904887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26300214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723B226E" w14:textId="6F9339D8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30083814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152A3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61A4C96C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886189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09D030FE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5178754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307BD409" w14:textId="77777777" w:rsidTr="00272E17">
        <w:trPr>
          <w:gridBefore w:val="1"/>
          <w:wBefore w:w="6" w:type="dxa"/>
          <w:trHeight w:val="303"/>
        </w:trPr>
        <w:tc>
          <w:tcPr>
            <w:tcW w:w="1673" w:type="dxa"/>
            <w:hideMark/>
          </w:tcPr>
          <w:p w14:paraId="3FED61D7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SkyFile Access</w:t>
            </w:r>
          </w:p>
        </w:tc>
        <w:tc>
          <w:tcPr>
            <w:tcW w:w="2656" w:type="dxa"/>
            <w:hideMark/>
          </w:tcPr>
          <w:p w14:paraId="10CF5877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Allows SkyFile FTP traffic</w:t>
            </w:r>
          </w:p>
        </w:tc>
        <w:tc>
          <w:tcPr>
            <w:tcW w:w="1120" w:type="dxa"/>
          </w:tcPr>
          <w:p w14:paraId="7D817B28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5322004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6B5EBAFE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7228930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2C38A014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88324123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1361F835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4374490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03DF70D6" w14:textId="77777777" w:rsidTr="00272E17">
        <w:trPr>
          <w:gridBefore w:val="1"/>
          <w:wBefore w:w="6" w:type="dxa"/>
        </w:trPr>
        <w:tc>
          <w:tcPr>
            <w:tcW w:w="1673" w:type="dxa"/>
            <w:hideMark/>
          </w:tcPr>
          <w:p w14:paraId="19821B63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SkyFile Mail</w:t>
            </w:r>
          </w:p>
        </w:tc>
        <w:tc>
          <w:tcPr>
            <w:tcW w:w="2656" w:type="dxa"/>
            <w:hideMark/>
          </w:tcPr>
          <w:p w14:paraId="2F616EB2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Allows SkyFile Mail traffic</w:t>
            </w:r>
          </w:p>
        </w:tc>
        <w:tc>
          <w:tcPr>
            <w:tcW w:w="1120" w:type="dxa"/>
          </w:tcPr>
          <w:p w14:paraId="47E07250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89904560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088E4421" w14:textId="2E3C006A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93008292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26425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54D84A07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71710615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089CD68C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38884148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265F38DA" w14:textId="77777777" w:rsidTr="00272E17">
        <w:trPr>
          <w:gridBefore w:val="1"/>
          <w:wBefore w:w="6" w:type="dxa"/>
        </w:trPr>
        <w:tc>
          <w:tcPr>
            <w:tcW w:w="1673" w:type="dxa"/>
            <w:hideMark/>
          </w:tcPr>
          <w:p w14:paraId="2DF86928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de-DE" w:eastAsia="de-DE"/>
              </w:rPr>
            </w:pPr>
            <w:r w:rsidRPr="008F31CD">
              <w:rPr>
                <w:rFonts w:cs="Arial"/>
                <w:sz w:val="16"/>
                <w:szCs w:val="16"/>
                <w:lang w:val="de-DE" w:eastAsia="de-DE"/>
              </w:rPr>
              <w:t>Web</w:t>
            </w:r>
          </w:p>
        </w:tc>
        <w:tc>
          <w:tcPr>
            <w:tcW w:w="2656" w:type="dxa"/>
            <w:hideMark/>
          </w:tcPr>
          <w:p w14:paraId="2DE6EBD7" w14:textId="77777777" w:rsidR="000158AC" w:rsidRPr="008F31CD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F31CD">
              <w:rPr>
                <w:rFonts w:cs="Arial"/>
                <w:sz w:val="16"/>
                <w:szCs w:val="16"/>
                <w:lang w:val="en-US" w:eastAsia="de-DE"/>
              </w:rPr>
              <w:t xml:space="preserve">Allows web surfing </w:t>
            </w:r>
            <w:r>
              <w:rPr>
                <w:rFonts w:cs="Arial"/>
                <w:sz w:val="16"/>
                <w:szCs w:val="16"/>
                <w:lang w:val="en-US" w:eastAsia="de-DE"/>
              </w:rPr>
              <w:br/>
            </w:r>
            <w:r w:rsidRPr="008F31CD">
              <w:rPr>
                <w:rFonts w:cs="Arial"/>
                <w:sz w:val="16"/>
                <w:szCs w:val="16"/>
                <w:lang w:val="en-US" w:eastAsia="de-DE"/>
              </w:rPr>
              <w:t>(HTTP &amp; HTTPS)</w:t>
            </w:r>
          </w:p>
        </w:tc>
        <w:tc>
          <w:tcPr>
            <w:tcW w:w="1120" w:type="dxa"/>
          </w:tcPr>
          <w:p w14:paraId="0EF25573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14850597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01C4D50D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77632921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772E1701" w14:textId="77777777" w:rsidR="000158AC" w:rsidRPr="008F31CD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26916415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3E3585EA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79987094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448E520B" w14:textId="77777777" w:rsidTr="00272E17">
        <w:trPr>
          <w:gridBefore w:val="1"/>
          <w:wBefore w:w="6" w:type="dxa"/>
        </w:trPr>
        <w:tc>
          <w:tcPr>
            <w:tcW w:w="1673" w:type="dxa"/>
          </w:tcPr>
          <w:p w14:paraId="2E14CAAE" w14:textId="77777777" w:rsidR="000158AC" w:rsidRPr="00DF18E6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F18E6">
              <w:rPr>
                <w:rFonts w:cs="Arial"/>
                <w:sz w:val="16"/>
                <w:szCs w:val="16"/>
                <w:lang w:val="en-US" w:eastAsia="de-DE"/>
              </w:rPr>
              <w:t>FTP active mode</w:t>
            </w:r>
          </w:p>
        </w:tc>
        <w:tc>
          <w:tcPr>
            <w:tcW w:w="2656" w:type="dxa"/>
          </w:tcPr>
          <w:p w14:paraId="6EB033A0" w14:textId="77777777" w:rsidR="000158AC" w:rsidRPr="00DF18E6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DF18E6">
              <w:rPr>
                <w:rFonts w:cs="Arial"/>
                <w:sz w:val="16"/>
                <w:szCs w:val="16"/>
                <w:lang w:val="en-US" w:eastAsia="de-DE"/>
              </w:rPr>
              <w:t>Allows FTP traffic</w:t>
            </w:r>
          </w:p>
        </w:tc>
        <w:tc>
          <w:tcPr>
            <w:tcW w:w="1120" w:type="dxa"/>
          </w:tcPr>
          <w:p w14:paraId="78B966BA" w14:textId="77777777" w:rsidR="000158AC" w:rsidRPr="00DF18E6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3690763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7BA6D318" w14:textId="77777777" w:rsidR="000158AC" w:rsidRPr="00DF18E6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879621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49FD44B7" w14:textId="77777777" w:rsidR="000158AC" w:rsidRPr="00DF18E6" w:rsidRDefault="00000000" w:rsidP="000158AC">
            <w:pPr>
              <w:spacing w:before="40" w:after="40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19866777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14420A35" w14:textId="77777777" w:rsidR="000158AC" w:rsidRDefault="00000000" w:rsidP="000158AC">
            <w:pPr>
              <w:spacing w:before="40" w:after="40"/>
              <w:jc w:val="center"/>
              <w:rPr>
                <w:rFonts w:eastAsia="Calibri"/>
                <w:sz w:val="16"/>
                <w:szCs w:val="16"/>
                <w:lang w:val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201841966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0158AC" w:rsidRPr="008F31CD" w14:paraId="78318F00" w14:textId="77777777" w:rsidTr="00272E17">
        <w:trPr>
          <w:gridBefore w:val="1"/>
          <w:wBefore w:w="6" w:type="dxa"/>
        </w:trPr>
        <w:tc>
          <w:tcPr>
            <w:tcW w:w="1673" w:type="dxa"/>
          </w:tcPr>
          <w:p w14:paraId="22EE5214" w14:textId="77777777" w:rsidR="000158AC" w:rsidRPr="00DF18E6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&lt;Custom Rule&gt;</w:t>
            </w:r>
          </w:p>
        </w:tc>
        <w:tc>
          <w:tcPr>
            <w:tcW w:w="2656" w:type="dxa"/>
          </w:tcPr>
          <w:p w14:paraId="2BCF9A31" w14:textId="77777777" w:rsidR="000158AC" w:rsidRPr="00DF18E6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Additional user defined FW rule as defined below</w:t>
            </w:r>
          </w:p>
        </w:tc>
        <w:tc>
          <w:tcPr>
            <w:tcW w:w="1120" w:type="dxa"/>
          </w:tcPr>
          <w:p w14:paraId="565B03DF" w14:textId="77777777" w:rsidR="000158AC" w:rsidRPr="00003BBF" w:rsidRDefault="00000000" w:rsidP="000158AC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54444787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7CB05315" w14:textId="2CCF20F4" w:rsidR="000158AC" w:rsidRPr="00003BBF" w:rsidRDefault="00000000" w:rsidP="000158AC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24490772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1308F8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120" w:type="dxa"/>
          </w:tcPr>
          <w:p w14:paraId="13703B00" w14:textId="77777777" w:rsidR="000158AC" w:rsidRPr="00003BBF" w:rsidRDefault="00000000" w:rsidP="000158AC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26797829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1231" w:type="dxa"/>
          </w:tcPr>
          <w:p w14:paraId="539437E8" w14:textId="77777777" w:rsidR="000158AC" w:rsidRPr="00003BBF" w:rsidRDefault="00000000" w:rsidP="000158AC">
            <w:pPr>
              <w:spacing w:before="40" w:after="40"/>
              <w:jc w:val="center"/>
              <w:rPr>
                <w:rFonts w:ascii="MS Gothic" w:eastAsia="MS Gothic" w:hAnsi="MS Gothic"/>
                <w:sz w:val="16"/>
                <w:szCs w:val="16"/>
                <w:lang w:val="en-US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501584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821CCD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</w:tbl>
    <w:p w14:paraId="4E3B949E" w14:textId="12ADCB5E" w:rsidR="007907CC" w:rsidRDefault="007907CC" w:rsidP="007907CC">
      <w:r>
        <w:t>If required, please use the following table to configure a customi</w:t>
      </w:r>
      <w:r w:rsidR="00453012">
        <w:t>s</w:t>
      </w:r>
      <w:r w:rsidR="00807790">
        <w:t>ed firewall rule:</w:t>
      </w:r>
    </w:p>
    <w:tbl>
      <w:tblPr>
        <w:tblStyle w:val="TableGridLight"/>
        <w:tblW w:w="8926" w:type="dxa"/>
        <w:tblLayout w:type="fixed"/>
        <w:tblLook w:val="06A0" w:firstRow="1" w:lastRow="0" w:firstColumn="1" w:lastColumn="0" w:noHBand="1" w:noVBand="1"/>
      </w:tblPr>
      <w:tblGrid>
        <w:gridCol w:w="6"/>
        <w:gridCol w:w="562"/>
        <w:gridCol w:w="1539"/>
        <w:gridCol w:w="1534"/>
        <w:gridCol w:w="1957"/>
        <w:gridCol w:w="1539"/>
        <w:gridCol w:w="1789"/>
      </w:tblGrid>
      <w:tr w:rsidR="000158AC" w:rsidRPr="007371C4" w14:paraId="4042A115" w14:textId="77777777" w:rsidTr="00272E17">
        <w:trPr>
          <w:trHeight w:val="70"/>
        </w:trPr>
        <w:tc>
          <w:tcPr>
            <w:tcW w:w="21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0D20E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Filter Name:</w:t>
            </w:r>
          </w:p>
        </w:tc>
        <w:tc>
          <w:tcPr>
            <w:tcW w:w="68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05B4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 xml:space="preserve">&lt;Custom Rule&gt; </w:t>
            </w:r>
          </w:p>
        </w:tc>
      </w:tr>
      <w:tr w:rsidR="000158AC" w:rsidRPr="00A7642E" w14:paraId="3B7AEDA6" w14:textId="77777777" w:rsidTr="00272E17"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8289" w14:textId="77777777" w:rsidR="000158AC" w:rsidRPr="00A7642E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#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EAECB" w14:textId="77777777" w:rsidR="000158AC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Action</w:t>
            </w:r>
          </w:p>
          <w:p w14:paraId="3DE4603D" w14:textId="77777777" w:rsidR="000158AC" w:rsidRPr="00A7642E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CCA5D" w14:textId="77777777" w:rsidR="000158AC" w:rsidRPr="00A7642E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Direction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598F" w14:textId="77777777" w:rsidR="000158AC" w:rsidRPr="00A7642E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Protocol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47B85" w14:textId="77777777" w:rsidR="000158AC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IP Address</w:t>
            </w:r>
          </w:p>
          <w:p w14:paraId="70037C79" w14:textId="77777777" w:rsidR="000158AC" w:rsidRDefault="000158AC" w:rsidP="000158AC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sz w:val="14"/>
              </w:rPr>
              <w:t>(e.g. 46.39.176.215)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2205" w14:textId="77777777" w:rsidR="000158AC" w:rsidRDefault="000158AC" w:rsidP="000158AC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Port(s)</w:t>
            </w:r>
          </w:p>
          <w:p w14:paraId="1BE50198" w14:textId="77777777" w:rsidR="000158AC" w:rsidRDefault="000158AC" w:rsidP="000158AC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sz w:val="14"/>
              </w:rPr>
              <w:t>(</w:t>
            </w:r>
            <w:proofErr w:type="spellStart"/>
            <w:r w:rsidRPr="00825760">
              <w:rPr>
                <w:sz w:val="14"/>
              </w:rPr>
              <w:t>e.g</w:t>
            </w:r>
            <w:proofErr w:type="spellEnd"/>
            <w:r w:rsidRPr="00825760">
              <w:rPr>
                <w:sz w:val="14"/>
              </w:rPr>
              <w:t xml:space="preserve"> 27941)</w:t>
            </w:r>
          </w:p>
        </w:tc>
      </w:tr>
      <w:tr w:rsidR="000158AC" w:rsidRPr="007371C4" w14:paraId="205DB14F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BD371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1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8398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5518999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5E244DA3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9587444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43E0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6311593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3767312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2B0FC42A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43698119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464B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60086796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74891897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74C66636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2791532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73705479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23F1" w14:textId="77777777" w:rsidR="000158AC" w:rsidRPr="00A7642E" w:rsidRDefault="000158AC" w:rsidP="000158AC">
            <w:pPr>
              <w:spacing w:before="40" w:after="40" w:line="250" w:lineRule="atLeast"/>
              <w:jc w:val="righ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DE58" w14:textId="77777777" w:rsidR="000158AC" w:rsidRPr="00A7642E" w:rsidRDefault="000158AC" w:rsidP="000158AC">
            <w:pPr>
              <w:spacing w:before="40" w:after="40" w:line="250" w:lineRule="atLeast"/>
              <w:jc w:val="righ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0158AC" w:rsidRPr="007371C4" w14:paraId="7CDCD802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7E749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2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0AF37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83298688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06EEA6B4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81869484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DF314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9782106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7070197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56E2F5C5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57042477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B668C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88189327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76738370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5699FCD9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6038595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6568551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F190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0E42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0158AC" w:rsidRPr="007371C4" w14:paraId="1F52D280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7C35B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3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E5300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07103503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65F2F1C7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18705758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43C6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5327296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52775516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075ECCAA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3644115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3F0B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0122040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36548060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1B25660F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6507557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1488635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917DB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4EE32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0158AC" w:rsidRPr="007371C4" w14:paraId="06C598C5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24647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4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DA1A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9716381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4071D5C9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060168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5EA7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04943980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09986984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69F31651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50903214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FF9D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15583154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7348280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3A79E9E0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98446279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15556692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06EC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6FB1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0158AC" w:rsidRPr="007371C4" w14:paraId="6959111B" w14:textId="77777777" w:rsidTr="00272E17">
        <w:trPr>
          <w:gridBefore w:val="1"/>
          <w:wBefore w:w="6" w:type="dxa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26B45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r w:rsidRPr="00A7642E">
              <w:rPr>
                <w:rFonts w:cs="Arial"/>
                <w:sz w:val="16"/>
                <w:szCs w:val="16"/>
                <w:lang w:val="en-US" w:eastAsia="de-DE"/>
              </w:rPr>
              <w:t>5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A2EA0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10294117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Accept</w:t>
            </w:r>
          </w:p>
          <w:p w14:paraId="39BB93EE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5132211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Deny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6E933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4861970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Both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30215733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In </w:t>
            </w:r>
          </w:p>
          <w:p w14:paraId="2BCD3E44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14739636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Out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908A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9917692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All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64989930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ICMP </w:t>
            </w:r>
          </w:p>
          <w:p w14:paraId="0AE7F62C" w14:textId="77777777" w:rsidR="000158AC" w:rsidRPr="00A7642E" w:rsidRDefault="00000000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53711725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TCP /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11621176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158AC" w:rsidRPr="00A7642E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0158AC" w:rsidRPr="00A7642E">
              <w:rPr>
                <w:rFonts w:cs="Arial"/>
                <w:sz w:val="16"/>
                <w:szCs w:val="16"/>
                <w:lang w:val="en-US" w:eastAsia="de-DE"/>
              </w:rPr>
              <w:t xml:space="preserve"> UDP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928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5660F" w14:textId="77777777" w:rsidR="000158AC" w:rsidRPr="00A7642E" w:rsidRDefault="000158AC" w:rsidP="000158AC">
            <w:pPr>
              <w:spacing w:before="40" w:after="40" w:line="250" w:lineRule="atLeas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</w:tbl>
    <w:p w14:paraId="373F7374" w14:textId="77777777" w:rsidR="000158AC" w:rsidRPr="00C6070B" w:rsidRDefault="000158AC" w:rsidP="000158AC">
      <w:pPr>
        <w:rPr>
          <w:b/>
        </w:rPr>
      </w:pPr>
      <w:r w:rsidRPr="00C6070B">
        <w:rPr>
          <w:b/>
        </w:rPr>
        <w:t>Note:</w:t>
      </w:r>
    </w:p>
    <w:p w14:paraId="34D2DCE0" w14:textId="67262DCD" w:rsidR="007C7F3F" w:rsidRPr="001904B2" w:rsidRDefault="007C7F3F" w:rsidP="007C7F3F">
      <w:pPr>
        <w:pStyle w:val="ListParagraph"/>
        <w:numPr>
          <w:ilvl w:val="0"/>
          <w:numId w:val="33"/>
        </w:numPr>
      </w:pPr>
      <w:r w:rsidRPr="001904B2">
        <w:t xml:space="preserve">Please note, in case of </w:t>
      </w:r>
      <w:r>
        <w:t xml:space="preserve">the </w:t>
      </w:r>
      <w:r w:rsidRPr="001904B2">
        <w:t>Sealink Plus</w:t>
      </w:r>
      <w:r>
        <w:t xml:space="preserve"> commercial package</w:t>
      </w:r>
      <w:r w:rsidRPr="001904B2">
        <w:t xml:space="preserve">, the backup device firewall will automatically </w:t>
      </w:r>
      <w:proofErr w:type="gramStart"/>
      <w:r w:rsidRPr="001904B2">
        <w:t>configured</w:t>
      </w:r>
      <w:proofErr w:type="gramEnd"/>
      <w:r w:rsidRPr="001904B2">
        <w:t xml:space="preserve"> by Marlink to allow only POP &amp; IMAP Email and </w:t>
      </w:r>
      <w:proofErr w:type="spellStart"/>
      <w:r w:rsidRPr="001904B2">
        <w:t>SkyFile</w:t>
      </w:r>
      <w:proofErr w:type="spellEnd"/>
      <w:r w:rsidRPr="001904B2">
        <w:t xml:space="preserve"> Mail traffic</w:t>
      </w:r>
    </w:p>
    <w:p w14:paraId="18704E00" w14:textId="2A9423D7" w:rsidR="007C7F3F" w:rsidRPr="001904B2" w:rsidRDefault="007C7F3F" w:rsidP="007C7F3F">
      <w:pPr>
        <w:pStyle w:val="ListParagraph"/>
        <w:numPr>
          <w:ilvl w:val="0"/>
          <w:numId w:val="33"/>
        </w:numPr>
      </w:pPr>
      <w:r w:rsidRPr="001904B2">
        <w:t xml:space="preserve">The XChange System Traffic Only is automatically added to the firewall rules by Marlink in case a filter is applied to ensure system traffic and </w:t>
      </w:r>
      <w:proofErr w:type="spellStart"/>
      <w:r w:rsidRPr="001904B2">
        <w:t>synchroni</w:t>
      </w:r>
      <w:r w:rsidR="00453012">
        <w:t>s</w:t>
      </w:r>
      <w:r w:rsidRPr="001904B2">
        <w:t>ation</w:t>
      </w:r>
      <w:proofErr w:type="spellEnd"/>
      <w:r w:rsidRPr="001904B2">
        <w:t xml:space="preserve"> of the </w:t>
      </w:r>
      <w:proofErr w:type="spellStart"/>
      <w:r w:rsidRPr="001904B2">
        <w:t>XChange</w:t>
      </w:r>
      <w:proofErr w:type="spellEnd"/>
      <w:r w:rsidRPr="001904B2">
        <w:t xml:space="preserve"> solution </w:t>
      </w:r>
      <w:proofErr w:type="gramStart"/>
      <w:r w:rsidRPr="001904B2">
        <w:t>work</w:t>
      </w:r>
      <w:r w:rsidR="00170EA4">
        <w:t>s</w:t>
      </w:r>
      <w:proofErr w:type="gramEnd"/>
    </w:p>
    <w:p w14:paraId="5149528F" w14:textId="77777777" w:rsidR="00AF729E" w:rsidRDefault="00AF729E" w:rsidP="00AF729E"/>
    <w:p w14:paraId="1D857E63" w14:textId="77777777" w:rsidR="0012497D" w:rsidRDefault="0012497D" w:rsidP="00AF729E"/>
    <w:p w14:paraId="18BDEDB1" w14:textId="77777777" w:rsidR="00EB3F8A" w:rsidRDefault="00EB3F8A" w:rsidP="00AF729E"/>
    <w:p w14:paraId="04F10F9F" w14:textId="186E157F" w:rsidR="00AF729E" w:rsidRDefault="00AF729E" w:rsidP="00AF729E">
      <w:pPr>
        <w:pStyle w:val="Heading2"/>
      </w:pPr>
      <w:bookmarkStart w:id="39" w:name="_Toc136338917"/>
      <w:bookmarkStart w:id="40" w:name="_Toc159340597"/>
      <w:commentRangeStart w:id="41"/>
      <w:r>
        <w:lastRenderedPageBreak/>
        <w:t>Customised Group configuration</w:t>
      </w:r>
      <w:bookmarkEnd w:id="39"/>
      <w:bookmarkEnd w:id="40"/>
      <w:commentRangeEnd w:id="41"/>
      <w:r w:rsidR="00D45444">
        <w:rPr>
          <w:rStyle w:val="CommentReference"/>
          <w:rFonts w:cs="Times New Roman"/>
          <w:b w:val="0"/>
          <w:bCs w:val="0"/>
          <w:iCs w:val="0"/>
          <w:color w:val="auto"/>
        </w:rPr>
        <w:commentReference w:id="41"/>
      </w:r>
    </w:p>
    <w:p w14:paraId="778E8C9A" w14:textId="6FCBA474" w:rsidR="00A41FF5" w:rsidRDefault="008267D9" w:rsidP="00AD3788">
      <w:pPr>
        <w:pStyle w:val="wordsection1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 xml:space="preserve">Create </w:t>
      </w:r>
      <w:proofErr w:type="spellStart"/>
      <w:r>
        <w:rPr>
          <w:rFonts w:ascii="Calibri" w:hAnsi="Calibri"/>
          <w:sz w:val="22"/>
          <w:szCs w:val="22"/>
          <w:lang w:val="en-US" w:eastAsia="en-US"/>
        </w:rPr>
        <w:t>Customised</w:t>
      </w:r>
      <w:proofErr w:type="spellEnd"/>
      <w:r>
        <w:rPr>
          <w:rFonts w:ascii="Calibri" w:hAnsi="Calibri"/>
          <w:sz w:val="22"/>
          <w:szCs w:val="22"/>
          <w:lang w:val="en-US" w:eastAsia="en-US"/>
        </w:rPr>
        <w:t xml:space="preserve"> Group - </w:t>
      </w:r>
    </w:p>
    <w:p w14:paraId="747B6DF9" w14:textId="6BCB7684" w:rsidR="00AD3788" w:rsidRDefault="00AD3788" w:rsidP="00AD3788">
      <w:pPr>
        <w:pStyle w:val="wordsection1"/>
        <w:rPr>
          <w:rFonts w:ascii="Calibri" w:hAnsi="Calibri"/>
          <w:color w:val="212529"/>
          <w:sz w:val="22"/>
          <w:szCs w:val="22"/>
          <w:shd w:val="clear" w:color="auto" w:fill="FFFFFF"/>
          <w:lang w:val="en-US" w:eastAsia="ja-JP"/>
        </w:rPr>
      </w:pPr>
      <w:r>
        <w:rPr>
          <w:rFonts w:ascii="Calibri" w:hAnsi="Calibri"/>
          <w:sz w:val="22"/>
          <w:szCs w:val="22"/>
          <w:lang w:val="en-US" w:eastAsia="en-US"/>
        </w:rPr>
        <w:t xml:space="preserve">We will be implementing VLAN 480 which will allow </w:t>
      </w:r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 xml:space="preserve">through </w:t>
      </w:r>
      <w:proofErr w:type="spellStart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Eik</w:t>
      </w:r>
      <w:proofErr w:type="spellEnd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Fortigate</w:t>
      </w:r>
      <w:proofErr w:type="spellEnd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 xml:space="preserve"> firewall to allow FB messenger, LINE, </w:t>
      </w:r>
      <w:proofErr w:type="spellStart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Whatsapp</w:t>
      </w:r>
      <w:proofErr w:type="spellEnd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, Viber only.</w:t>
      </w:r>
    </w:p>
    <w:p w14:paraId="3E36DC66" w14:textId="77777777" w:rsidR="00AD3788" w:rsidRDefault="00AD3788" w:rsidP="00AD3788">
      <w:pPr>
        <w:pStyle w:val="wordsection1"/>
        <w:rPr>
          <w:rFonts w:ascii="Calibri" w:hAnsi="Calibri"/>
          <w:color w:val="212529"/>
          <w:sz w:val="22"/>
          <w:szCs w:val="22"/>
          <w:shd w:val="clear" w:color="auto" w:fill="FFFFFF"/>
          <w:lang w:val="en-US" w:eastAsia="ja-JP"/>
        </w:rPr>
      </w:pPr>
    </w:p>
    <w:p w14:paraId="59B2011B" w14:textId="77777777" w:rsidR="00AD3788" w:rsidRDefault="00AD3788" w:rsidP="00AD3788">
      <w:pPr>
        <w:pStyle w:val="wordsection1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On the XChange please request the installer to do the following:</w:t>
      </w:r>
    </w:p>
    <w:p w14:paraId="1CE150A9" w14:textId="15D78FE8" w:rsidR="00AD3788" w:rsidRDefault="00AD3788" w:rsidP="00AD3788">
      <w:pPr>
        <w:pStyle w:val="wordsection1"/>
        <w:numPr>
          <w:ilvl w:val="0"/>
          <w:numId w:val="50"/>
        </w:numPr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On XChange create a group (</w:t>
      </w:r>
      <w:proofErr w:type="spellStart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VideoAudioChat</w:t>
      </w:r>
      <w:proofErr w:type="spellEnd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) and assigned VLAN 480 (home</w:t>
      </w:r>
      <w:r w:rsidR="00B11E14"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telepoart</w:t>
      </w:r>
      <w:proofErr w:type="spellEnd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) to it.</w:t>
      </w:r>
    </w:p>
    <w:p w14:paraId="0AE033CC" w14:textId="7D7B87D4" w:rsidR="00AD3788" w:rsidRDefault="00AD3788" w:rsidP="00AD3788">
      <w:pPr>
        <w:pStyle w:val="wordsection1"/>
        <w:ind w:left="360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noProof/>
          <w:sz w:val="22"/>
          <w:szCs w:val="22"/>
          <w:lang w:val="en-US" w:eastAsia="en-US"/>
        </w:rPr>
        <w:drawing>
          <wp:inline distT="0" distB="0" distL="0" distR="0" wp14:anchorId="4E7A3520" wp14:editId="044AE97F">
            <wp:extent cx="4986866" cy="6467445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73" cy="647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C8C3" w14:textId="77777777" w:rsidR="00AD3788" w:rsidRDefault="00AD3788" w:rsidP="00AD3788">
      <w:pPr>
        <w:pStyle w:val="wordsection1"/>
        <w:ind w:left="360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>Connectivity -&gt; VoIP and Voice are not assigned with any channel. Firewall-&gt;Backup (FB) does not allow any traffic.</w:t>
      </w:r>
    </w:p>
    <w:p w14:paraId="0235CEC4" w14:textId="77777777" w:rsidR="00AD3788" w:rsidRDefault="00AD3788" w:rsidP="00AD3788">
      <w:pPr>
        <w:pStyle w:val="wordsection1"/>
        <w:ind w:left="360"/>
        <w:rPr>
          <w:rFonts w:ascii="Calibri" w:hAnsi="Calibri"/>
          <w:sz w:val="22"/>
          <w:szCs w:val="22"/>
          <w:lang w:val="en-US" w:eastAsia="en-US"/>
        </w:rPr>
      </w:pPr>
    </w:p>
    <w:p w14:paraId="6549D439" w14:textId="77777777" w:rsidR="00AD3788" w:rsidRDefault="00AD3788" w:rsidP="00AD3788">
      <w:pPr>
        <w:pStyle w:val="wordsection1"/>
        <w:numPr>
          <w:ilvl w:val="0"/>
          <w:numId w:val="50"/>
        </w:numPr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lastRenderedPageBreak/>
        <w:t>Create 4 users under the same group (</w:t>
      </w:r>
      <w:proofErr w:type="spellStart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VideoAudioChat</w:t>
      </w:r>
      <w:proofErr w:type="spellEnd"/>
      <w:r>
        <w:rPr>
          <w:rFonts w:ascii="Calibri" w:hAnsi="Calibri"/>
          <w:color w:val="212529"/>
          <w:sz w:val="22"/>
          <w:szCs w:val="22"/>
          <w:shd w:val="clear" w:color="auto" w:fill="FFFFFF"/>
          <w:lang w:val="en-US"/>
        </w:rPr>
        <w:t>).</w:t>
      </w:r>
    </w:p>
    <w:p w14:paraId="5C5F7031" w14:textId="2FBFFD88" w:rsidR="00AD3788" w:rsidRDefault="00AD3788" w:rsidP="00AD3788">
      <w:pPr>
        <w:pStyle w:val="wordsection1"/>
        <w:ind w:left="360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noProof/>
          <w:sz w:val="22"/>
          <w:szCs w:val="22"/>
          <w:lang w:val="en-US" w:eastAsia="en-US"/>
        </w:rPr>
        <w:drawing>
          <wp:inline distT="0" distB="0" distL="0" distR="0" wp14:anchorId="4154FD05" wp14:editId="7EAF8CF8">
            <wp:extent cx="5768340" cy="4394200"/>
            <wp:effectExtent l="0" t="0" r="3810" b="635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DE58" w14:textId="698DED3E" w:rsidR="00AD3788" w:rsidRDefault="00AD3788" w:rsidP="00AD3788">
      <w:pPr>
        <w:pStyle w:val="wordsection1"/>
        <w:ind w:left="360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 xml:space="preserve">Usernames are videochat1, videochat2, videochat3 and videochat4. </w:t>
      </w:r>
    </w:p>
    <w:p w14:paraId="7CE1A7F0" w14:textId="77777777" w:rsidR="00AD3788" w:rsidRDefault="00AD3788" w:rsidP="00AD3788">
      <w:pPr>
        <w:pStyle w:val="wordsection1"/>
        <w:ind w:left="360"/>
        <w:rPr>
          <w:rFonts w:ascii="Calibri" w:hAnsi="Calibri"/>
          <w:sz w:val="22"/>
          <w:szCs w:val="22"/>
          <w:lang w:val="en-US" w:eastAsia="en-US"/>
        </w:rPr>
      </w:pPr>
    </w:p>
    <w:p w14:paraId="5B196616" w14:textId="76108BD9" w:rsidR="009C799E" w:rsidRDefault="009C799E" w:rsidP="009C799E">
      <w:pPr>
        <w:pStyle w:val="Heading2"/>
      </w:pPr>
      <w:bookmarkStart w:id="42" w:name="_Toc136338918"/>
      <w:bookmarkStart w:id="43" w:name="_Toc159340598"/>
      <w:bookmarkStart w:id="44" w:name="_Hlk140662992"/>
      <w:r>
        <w:t xml:space="preserve">Customised Group configuration – </w:t>
      </w:r>
      <w:r w:rsidRPr="000E03C2">
        <w:rPr>
          <w:highlight w:val="yellow"/>
        </w:rPr>
        <w:t xml:space="preserve">Vessels with </w:t>
      </w:r>
      <w:proofErr w:type="spellStart"/>
      <w:r w:rsidRPr="000E03C2">
        <w:rPr>
          <w:highlight w:val="yellow"/>
        </w:rPr>
        <w:t>Starlink</w:t>
      </w:r>
      <w:proofErr w:type="spellEnd"/>
      <w:r w:rsidRPr="000E03C2">
        <w:rPr>
          <w:highlight w:val="yellow"/>
        </w:rPr>
        <w:t xml:space="preserve"> Connections</w:t>
      </w:r>
      <w:bookmarkEnd w:id="42"/>
      <w:bookmarkEnd w:id="43"/>
    </w:p>
    <w:p w14:paraId="75FE65B2" w14:textId="77777777" w:rsidR="00AF7058" w:rsidRDefault="00AF7058" w:rsidP="00AF7058">
      <w:pPr>
        <w:rPr>
          <w:rFonts w:ascii="Calibri" w:hAnsi="Calibri"/>
          <w:sz w:val="22"/>
          <w:szCs w:val="22"/>
          <w:lang w:val="en-SG" w:eastAsia="en-US"/>
        </w:rPr>
      </w:pPr>
      <w:r>
        <w:rPr>
          <w:rFonts w:ascii="Calibri" w:hAnsi="Calibri"/>
          <w:sz w:val="22"/>
          <w:szCs w:val="22"/>
          <w:lang w:eastAsia="en-US"/>
        </w:rPr>
        <w:t xml:space="preserve">After first sync of </w:t>
      </w:r>
      <w:proofErr w:type="spellStart"/>
      <w:r>
        <w:rPr>
          <w:rFonts w:ascii="Calibri" w:hAnsi="Calibri"/>
          <w:sz w:val="22"/>
          <w:szCs w:val="22"/>
          <w:lang w:eastAsia="en-US"/>
        </w:rPr>
        <w:t>Starlink</w:t>
      </w:r>
      <w:proofErr w:type="spellEnd"/>
      <w:r>
        <w:rPr>
          <w:rFonts w:ascii="Calibri" w:hAnsi="Calibri"/>
          <w:sz w:val="22"/>
          <w:szCs w:val="22"/>
          <w:lang w:eastAsia="en-US"/>
        </w:rPr>
        <w:t xml:space="preserve"> device, please contact Service Desk to update the price matrix as shown in the screen capture.</w:t>
      </w:r>
    </w:p>
    <w:p w14:paraId="3B9062AA" w14:textId="5308EF2C" w:rsidR="00AF7058" w:rsidRDefault="00AF7058" w:rsidP="00AF7058">
      <w:pPr>
        <w:rPr>
          <w:rFonts w:ascii="Calibri" w:hAnsi="Calibri"/>
          <w:sz w:val="22"/>
          <w:szCs w:val="22"/>
          <w:lang w:eastAsia="en-US"/>
        </w:rPr>
      </w:pPr>
      <w:r>
        <w:rPr>
          <w:rFonts w:ascii="Calibri" w:hAnsi="Calibri"/>
          <w:noProof/>
          <w:sz w:val="22"/>
          <w:szCs w:val="22"/>
          <w:lang w:eastAsia="en-US"/>
        </w:rPr>
        <w:drawing>
          <wp:inline distT="0" distB="0" distL="0" distR="0" wp14:anchorId="6F71A61C" wp14:editId="62EB85E3">
            <wp:extent cx="6425130" cy="1857375"/>
            <wp:effectExtent l="0" t="0" r="0" b="0"/>
            <wp:docPr id="6218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07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442" cy="185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6C90" w14:textId="77777777" w:rsidR="00AF7058" w:rsidRDefault="00AF7058" w:rsidP="00AF729E"/>
    <w:p w14:paraId="717C0F96" w14:textId="77777777" w:rsidR="00AF7058" w:rsidRDefault="00AF7058" w:rsidP="00AF729E"/>
    <w:p w14:paraId="6DAD1D65" w14:textId="781FA7FA" w:rsidR="007F4261" w:rsidRDefault="007F4261" w:rsidP="00AF729E">
      <w:r>
        <w:t xml:space="preserve">For Vessels with </w:t>
      </w:r>
      <w:proofErr w:type="spellStart"/>
      <w:r>
        <w:t>Starlink</w:t>
      </w:r>
      <w:proofErr w:type="spellEnd"/>
      <w:r>
        <w:t xml:space="preserve"> Connection(s)</w:t>
      </w:r>
      <w:r w:rsidR="00B651F5">
        <w:t>.</w:t>
      </w:r>
    </w:p>
    <w:p w14:paraId="411E9537" w14:textId="0B6F29B2" w:rsidR="00B651F5" w:rsidRDefault="009C799E" w:rsidP="00B651F5">
      <w:pPr>
        <w:rPr>
          <w:lang w:val="en-US"/>
        </w:rPr>
      </w:pPr>
      <w:r>
        <w:lastRenderedPageBreak/>
        <w:t xml:space="preserve">Create </w:t>
      </w:r>
      <w:r w:rsidR="007F4261" w:rsidRPr="007F4261">
        <w:rPr>
          <w:lang w:val="en-US"/>
        </w:rPr>
        <w:t xml:space="preserve">New </w:t>
      </w:r>
      <w:proofErr w:type="spellStart"/>
      <w:r w:rsidR="007F4261" w:rsidRPr="007F4261">
        <w:rPr>
          <w:lang w:val="en-US"/>
        </w:rPr>
        <w:t>Starlink</w:t>
      </w:r>
      <w:proofErr w:type="spellEnd"/>
      <w:r w:rsidR="007F4261" w:rsidRPr="007F4261">
        <w:rPr>
          <w:lang w:val="en-US"/>
        </w:rPr>
        <w:t xml:space="preserve"> Crew group (Name: </w:t>
      </w:r>
      <w:proofErr w:type="spellStart"/>
      <w:r w:rsidR="007F4261" w:rsidRPr="007F4261">
        <w:rPr>
          <w:lang w:val="en-US"/>
        </w:rPr>
        <w:t>StarlinkOnlyCrewUsage</w:t>
      </w:r>
      <w:proofErr w:type="spellEnd"/>
      <w:r w:rsidR="007F4261" w:rsidRPr="007F4261">
        <w:rPr>
          <w:lang w:val="en-US"/>
        </w:rPr>
        <w:t>)</w:t>
      </w:r>
      <w:r w:rsidR="00B651F5">
        <w:rPr>
          <w:lang w:val="en-US"/>
        </w:rPr>
        <w:t xml:space="preserve">. </w:t>
      </w:r>
      <w:r w:rsidR="005068A1">
        <w:rPr>
          <w:lang w:val="en-US"/>
        </w:rPr>
        <w:br/>
      </w:r>
      <w:r w:rsidR="00B651F5" w:rsidRPr="007F4261">
        <w:rPr>
          <w:lang w:val="en-US"/>
        </w:rPr>
        <w:t>Us</w:t>
      </w:r>
      <w:r w:rsidR="00B651F5">
        <w:rPr>
          <w:lang w:val="en-US"/>
        </w:rPr>
        <w:t xml:space="preserve">e </w:t>
      </w:r>
      <w:proofErr w:type="spellStart"/>
      <w:r w:rsidR="00B651F5">
        <w:rPr>
          <w:lang w:val="en-US"/>
        </w:rPr>
        <w:t>Starlink</w:t>
      </w:r>
      <w:proofErr w:type="spellEnd"/>
      <w:r w:rsidR="00B651F5">
        <w:rPr>
          <w:lang w:val="en-US"/>
        </w:rPr>
        <w:t xml:space="preserve"> M2M</w:t>
      </w:r>
    </w:p>
    <w:p w14:paraId="18860AC0" w14:textId="77777777" w:rsidR="00B651F5" w:rsidRDefault="007F4261" w:rsidP="007F4261">
      <w:pPr>
        <w:rPr>
          <w:lang w:val="en-US"/>
        </w:rPr>
      </w:pPr>
      <w:r w:rsidRPr="007F4261">
        <w:rPr>
          <w:lang w:val="en-US"/>
        </w:rPr>
        <w:t xml:space="preserve">25crew + 2 Spare – 25GB each </w:t>
      </w:r>
      <w:r w:rsidR="00272E17">
        <w:rPr>
          <w:lang w:val="en-US"/>
        </w:rPr>
        <w:t xml:space="preserve">user </w:t>
      </w:r>
      <w:r w:rsidR="00B651F5">
        <w:rPr>
          <w:lang w:val="en-US"/>
        </w:rPr>
        <w:t xml:space="preserve">(Local Allowance) </w:t>
      </w:r>
      <w:r w:rsidRPr="007F4261">
        <w:rPr>
          <w:lang w:val="en-US"/>
        </w:rPr>
        <w:t>per month (no top up)</w:t>
      </w:r>
      <w:r w:rsidR="00B651F5">
        <w:rPr>
          <w:lang w:val="en-US"/>
        </w:rPr>
        <w:t>.</w:t>
      </w:r>
    </w:p>
    <w:p w14:paraId="098D9541" w14:textId="09D64AD1" w:rsidR="007F4261" w:rsidRPr="007F4261" w:rsidRDefault="00B651F5" w:rsidP="007F4261">
      <w:pPr>
        <w:rPr>
          <w:lang w:val="en-US"/>
        </w:rPr>
      </w:pPr>
      <w:r>
        <w:rPr>
          <w:lang w:val="en-US"/>
        </w:rPr>
        <w:t>P</w:t>
      </w:r>
      <w:r w:rsidR="007F4261" w:rsidRPr="007F4261">
        <w:rPr>
          <w:lang w:val="en-US"/>
        </w:rPr>
        <w:t xml:space="preserve">rice matrix $0.01 per MB. </w:t>
      </w:r>
      <w:r w:rsidR="009C799E">
        <w:rPr>
          <w:lang w:val="en-US"/>
        </w:rPr>
        <w:br/>
        <w:t xml:space="preserve">See </w:t>
      </w:r>
      <w:r w:rsidR="008032A5">
        <w:rPr>
          <w:lang w:val="en-US"/>
        </w:rPr>
        <w:t xml:space="preserve">Crew </w:t>
      </w:r>
      <w:r w:rsidR="00D85C69">
        <w:rPr>
          <w:lang w:val="en-US"/>
        </w:rPr>
        <w:t>Creation List</w:t>
      </w:r>
      <w:r w:rsidR="00865201">
        <w:rPr>
          <w:lang w:val="en-US"/>
        </w:rPr>
        <w:t xml:space="preserve"> below.</w:t>
      </w:r>
    </w:p>
    <w:p w14:paraId="2E612C8F" w14:textId="77777777" w:rsidR="00272E17" w:rsidRPr="007F4261" w:rsidRDefault="00272E17" w:rsidP="007F4261">
      <w:pPr>
        <w:rPr>
          <w:lang w:val="en-US"/>
        </w:rPr>
      </w:pPr>
    </w:p>
    <w:p w14:paraId="6D509B64" w14:textId="77777777" w:rsidR="007F4261" w:rsidRPr="007F4261" w:rsidRDefault="007F4261" w:rsidP="007F4261">
      <w:pPr>
        <w:rPr>
          <w:lang w:val="en-US"/>
        </w:rPr>
      </w:pPr>
      <w:r w:rsidRPr="007F4261">
        <w:rPr>
          <w:lang w:val="en-US"/>
        </w:rPr>
        <w:t xml:space="preserve">New Machine group (Name: </w:t>
      </w:r>
      <w:proofErr w:type="spellStart"/>
      <w:r w:rsidRPr="007F4261">
        <w:rPr>
          <w:lang w:val="en-US"/>
        </w:rPr>
        <w:t>SealinkOnlyMachineUsage</w:t>
      </w:r>
      <w:proofErr w:type="spellEnd"/>
      <w:r w:rsidRPr="007F4261">
        <w:rPr>
          <w:lang w:val="en-US"/>
        </w:rPr>
        <w:t>):</w:t>
      </w:r>
    </w:p>
    <w:p w14:paraId="48664A08" w14:textId="5D08467B" w:rsidR="007F4261" w:rsidRPr="007F4261" w:rsidRDefault="005068A1" w:rsidP="007F4261">
      <w:pPr>
        <w:rPr>
          <w:lang w:val="en-US"/>
        </w:rPr>
      </w:pPr>
      <w:r>
        <w:rPr>
          <w:lang w:val="en-US"/>
        </w:rPr>
        <w:t>Use Sealink M2M, device</w:t>
      </w:r>
      <w:r w:rsidR="007F4261" w:rsidRPr="007F4261">
        <w:rPr>
          <w:lang w:val="en-US"/>
        </w:rPr>
        <w:t xml:space="preserve"> priority</w:t>
      </w:r>
      <w:r>
        <w:rPr>
          <w:lang w:val="en-US"/>
        </w:rPr>
        <w:t>:</w:t>
      </w:r>
      <w:r w:rsidR="007F4261" w:rsidRPr="007F4261">
        <w:rPr>
          <w:lang w:val="en-US"/>
        </w:rPr>
        <w:t xml:space="preserve"> Sealink</w:t>
      </w:r>
      <w:r>
        <w:rPr>
          <w:lang w:val="en-US"/>
        </w:rPr>
        <w:t xml:space="preserve"> </w:t>
      </w:r>
      <w:r w:rsidR="007F4261" w:rsidRPr="007F4261">
        <w:rPr>
          <w:lang w:val="en-US"/>
        </w:rPr>
        <w:t>&gt;</w:t>
      </w:r>
      <w:proofErr w:type="spellStart"/>
      <w:proofErr w:type="gramStart"/>
      <w:r w:rsidR="007F4261" w:rsidRPr="007F4261">
        <w:rPr>
          <w:lang w:val="en-US"/>
        </w:rPr>
        <w:t>BackupFBB</w:t>
      </w:r>
      <w:proofErr w:type="spellEnd"/>
      <w:proofErr w:type="gramEnd"/>
    </w:p>
    <w:p w14:paraId="18E3DCB7" w14:textId="220ED4BE" w:rsidR="007F4261" w:rsidRPr="007F4261" w:rsidRDefault="007F4261" w:rsidP="007F4261">
      <w:pPr>
        <w:rPr>
          <w:lang w:val="en-US"/>
        </w:rPr>
      </w:pPr>
      <w:r w:rsidRPr="007F4261">
        <w:rPr>
          <w:lang w:val="en-US"/>
        </w:rPr>
        <w:t xml:space="preserve">Move Machine user with IP 192.168.0.88 to </w:t>
      </w:r>
      <w:proofErr w:type="spellStart"/>
      <w:r w:rsidRPr="007F4261">
        <w:rPr>
          <w:lang w:val="en-US"/>
        </w:rPr>
        <w:t>SealinkMachineUsage</w:t>
      </w:r>
      <w:proofErr w:type="spellEnd"/>
      <w:r w:rsidRPr="007F4261">
        <w:rPr>
          <w:lang w:val="en-US"/>
        </w:rPr>
        <w:t xml:space="preserve"> group and name is as SIMS2.</w:t>
      </w:r>
      <w:r w:rsidR="0061502E">
        <w:rPr>
          <w:lang w:val="en-US"/>
        </w:rPr>
        <w:br/>
      </w:r>
      <w:r w:rsidR="0061502E" w:rsidRPr="0061502E">
        <w:rPr>
          <w:lang w:val="en-US"/>
        </w:rPr>
        <w:t xml:space="preserve">Add 10.8.0.88 as DualogSIM3 to the </w:t>
      </w:r>
      <w:proofErr w:type="spellStart"/>
      <w:r w:rsidR="0061502E" w:rsidRPr="0061502E">
        <w:rPr>
          <w:lang w:val="en-US"/>
        </w:rPr>
        <w:t>SealinkOnlyMachineUsage</w:t>
      </w:r>
      <w:proofErr w:type="spellEnd"/>
      <w:r w:rsidR="0061502E" w:rsidRPr="0061502E">
        <w:rPr>
          <w:lang w:val="en-US"/>
        </w:rPr>
        <w:t xml:space="preserve"> group as well.</w:t>
      </w:r>
    </w:p>
    <w:p w14:paraId="57F72D8D" w14:textId="41C709F0" w:rsidR="007F4261" w:rsidRPr="007F4261" w:rsidRDefault="008A3FC1" w:rsidP="007F4261">
      <w:pPr>
        <w:rPr>
          <w:lang w:val="en-US"/>
        </w:rPr>
      </w:pPr>
      <w:r>
        <w:rPr>
          <w:lang w:val="en-US"/>
        </w:rPr>
        <w:br/>
      </w:r>
      <w:r w:rsidR="005068A1">
        <w:rPr>
          <w:lang w:val="en-US"/>
        </w:rPr>
        <w:t>E</w:t>
      </w:r>
      <w:r w:rsidR="007F4261" w:rsidRPr="007F4261">
        <w:rPr>
          <w:lang w:val="en-US"/>
        </w:rPr>
        <w:t>xisting Crew group</w:t>
      </w:r>
      <w:r w:rsidR="005068A1">
        <w:rPr>
          <w:lang w:val="en-US"/>
        </w:rPr>
        <w:t xml:space="preserve"> use Sealink Crew only.</w:t>
      </w:r>
    </w:p>
    <w:p w14:paraId="166AA515" w14:textId="3FC48706" w:rsidR="00AF7058" w:rsidRDefault="007F4261" w:rsidP="007F4261">
      <w:pPr>
        <w:rPr>
          <w:lang w:val="en-US"/>
        </w:rPr>
      </w:pPr>
      <w:r w:rsidRPr="007F4261">
        <w:rPr>
          <w:lang w:val="en-US"/>
        </w:rPr>
        <w:t xml:space="preserve">Other non-Crew groups (except </w:t>
      </w:r>
      <w:proofErr w:type="spellStart"/>
      <w:r w:rsidRPr="007F4261">
        <w:rPr>
          <w:lang w:val="en-US"/>
        </w:rPr>
        <w:t>SealinkMachineUsage</w:t>
      </w:r>
      <w:proofErr w:type="spellEnd"/>
      <w:r w:rsidR="007B030D">
        <w:rPr>
          <w:lang w:val="en-US"/>
        </w:rPr>
        <w:t xml:space="preserve"> </w:t>
      </w:r>
      <w:r w:rsidR="007B030D">
        <w:rPr>
          <w:lang w:eastAsia="en-US"/>
        </w:rPr>
        <w:t xml:space="preserve">and </w:t>
      </w:r>
      <w:proofErr w:type="spellStart"/>
      <w:r w:rsidR="007B030D">
        <w:rPr>
          <w:lang w:eastAsia="en-US"/>
        </w:rPr>
        <w:t>VideoAudioChat</w:t>
      </w:r>
      <w:proofErr w:type="spellEnd"/>
      <w:r w:rsidRPr="007F4261">
        <w:rPr>
          <w:lang w:val="en-US"/>
        </w:rPr>
        <w:t>) should have the device priority of</w:t>
      </w:r>
      <w:r w:rsidR="00AF7058">
        <w:rPr>
          <w:lang w:val="en-US"/>
        </w:rPr>
        <w:t>:</w:t>
      </w:r>
    </w:p>
    <w:p w14:paraId="5AFFF04E" w14:textId="144BC3E4" w:rsidR="00C12B4B" w:rsidRPr="007F4261" w:rsidRDefault="007F4261" w:rsidP="007F4261">
      <w:pPr>
        <w:rPr>
          <w:lang w:val="en-US"/>
        </w:rPr>
      </w:pPr>
      <w:proofErr w:type="spellStart"/>
      <w:r w:rsidRPr="007F4261">
        <w:rPr>
          <w:lang w:val="en-US"/>
        </w:rPr>
        <w:t>Starlink</w:t>
      </w:r>
      <w:proofErr w:type="spellEnd"/>
      <w:r w:rsidR="00AF7058">
        <w:rPr>
          <w:lang w:val="en-US"/>
        </w:rPr>
        <w:t xml:space="preserve"> </w:t>
      </w:r>
      <w:r w:rsidRPr="007F4261">
        <w:rPr>
          <w:lang w:val="en-US"/>
        </w:rPr>
        <w:t>&gt;</w:t>
      </w:r>
      <w:r w:rsidR="00AF7058">
        <w:rPr>
          <w:lang w:val="en-US"/>
        </w:rPr>
        <w:t xml:space="preserve"> </w:t>
      </w:r>
      <w:r w:rsidRPr="007F4261">
        <w:rPr>
          <w:lang w:val="en-US"/>
        </w:rPr>
        <w:t>Sealink</w:t>
      </w:r>
      <w:r w:rsidR="00AF7058">
        <w:rPr>
          <w:lang w:val="en-US"/>
        </w:rPr>
        <w:t xml:space="preserve"> </w:t>
      </w:r>
      <w:r w:rsidRPr="007F4261">
        <w:rPr>
          <w:lang w:val="en-US"/>
        </w:rPr>
        <w:t>&gt;</w:t>
      </w:r>
      <w:r w:rsidR="00AF7058">
        <w:rPr>
          <w:lang w:val="en-US"/>
        </w:rPr>
        <w:t xml:space="preserve"> </w:t>
      </w:r>
      <w:r w:rsidRPr="007F4261">
        <w:rPr>
          <w:lang w:val="en-US"/>
        </w:rPr>
        <w:t>Backup FBB</w:t>
      </w:r>
    </w:p>
    <w:bookmarkEnd w:id="44"/>
    <w:p w14:paraId="658BA7B6" w14:textId="77777777" w:rsidR="00C12B4B" w:rsidRDefault="00C12B4B" w:rsidP="00AF729E"/>
    <w:p w14:paraId="55203047" w14:textId="39A6C138" w:rsidR="00B651F5" w:rsidRDefault="00B651F5" w:rsidP="00AF729E">
      <w:pPr>
        <w:rPr>
          <w:noProof/>
        </w:rPr>
      </w:pPr>
    </w:p>
    <w:p w14:paraId="768141BA" w14:textId="77777777" w:rsidR="00AF7058" w:rsidRDefault="00AF7058" w:rsidP="00AF729E"/>
    <w:p w14:paraId="0F908A82" w14:textId="77777777" w:rsidR="00C12B4B" w:rsidRDefault="00C12B4B" w:rsidP="00AF729E"/>
    <w:p w14:paraId="25F90F99" w14:textId="77777777" w:rsidR="00C12B4B" w:rsidRDefault="00C12B4B" w:rsidP="00AF729E"/>
    <w:p w14:paraId="25CD25B8" w14:textId="77777777" w:rsidR="00C12B4B" w:rsidRDefault="00C12B4B" w:rsidP="00AF729E"/>
    <w:p w14:paraId="4C931611" w14:textId="77777777" w:rsidR="0031538D" w:rsidRDefault="0031538D" w:rsidP="00AF729E"/>
    <w:p w14:paraId="147E2E2E" w14:textId="77777777" w:rsidR="0031538D" w:rsidRDefault="0031538D" w:rsidP="00AF729E"/>
    <w:p w14:paraId="1F69C49B" w14:textId="66ED3D47" w:rsidR="000743E9" w:rsidRDefault="000743E9" w:rsidP="00B94F03">
      <w:pPr>
        <w:pStyle w:val="Heading1"/>
      </w:pPr>
      <w:bookmarkStart w:id="45" w:name="_Toc136338919"/>
      <w:bookmarkStart w:id="46" w:name="_Toc159340599"/>
      <w:r>
        <w:t>User and Credit Management Configuration</w:t>
      </w:r>
      <w:bookmarkEnd w:id="45"/>
      <w:bookmarkEnd w:id="46"/>
    </w:p>
    <w:p w14:paraId="6018D08B" w14:textId="5B9638F8" w:rsidR="00B37BCD" w:rsidRDefault="00807790" w:rsidP="00B37BCD">
      <w:pPr>
        <w:pStyle w:val="Heading2"/>
      </w:pPr>
      <w:bookmarkStart w:id="47" w:name="_Toc136338920"/>
      <w:bookmarkStart w:id="48" w:name="_Toc159340600"/>
      <w:r>
        <w:t>Self-r</w:t>
      </w:r>
      <w:r w:rsidR="00B37BCD">
        <w:t>egistration</w:t>
      </w:r>
      <w:bookmarkEnd w:id="47"/>
      <w:bookmarkEnd w:id="48"/>
    </w:p>
    <w:p w14:paraId="324B1037" w14:textId="5FCF2EA0" w:rsidR="001904B2" w:rsidRPr="00DB7EFB" w:rsidRDefault="008D6944" w:rsidP="00B11F90">
      <w:pPr>
        <w:pStyle w:val="BodyCopyRegular"/>
        <w:spacing w:after="0" w:afterAutospacing="0"/>
        <w:rPr>
          <w:lang w:val="en-US"/>
        </w:rPr>
      </w:pPr>
      <w:r>
        <w:t>Please state whether crew members are able register themselves on the login scree</w:t>
      </w:r>
      <w:r w:rsidR="001904B2">
        <w:t>n</w:t>
      </w:r>
      <w:r>
        <w:t xml:space="preserve"> of the XChange user interface. Please note that the captain needs to activate the self-registered user accounts before the Crew member </w:t>
      </w:r>
      <w:proofErr w:type="gramStart"/>
      <w:r w:rsidR="009B6F05">
        <w:t>is</w:t>
      </w:r>
      <w:r>
        <w:t xml:space="preserve"> able to</w:t>
      </w:r>
      <w:proofErr w:type="gramEnd"/>
      <w:r>
        <w:t xml:space="preserve"> use any services</w:t>
      </w:r>
      <w:r w:rsidR="001904B2">
        <w:t>.</w:t>
      </w:r>
      <w:r w:rsidR="00DB7EFB">
        <w:br/>
      </w:r>
      <w:r w:rsidR="00DB7EFB" w:rsidRPr="00DB7EFB">
        <w:rPr>
          <w:highlight w:val="yellow"/>
        </w:rPr>
        <w:t>P</w:t>
      </w:r>
      <w:r w:rsidR="00DB7EFB" w:rsidRPr="00DB7EFB">
        <w:rPr>
          <w:highlight w:val="yellow"/>
          <w:lang w:val="en-US"/>
        </w:rPr>
        <w:t xml:space="preserve">lease disable Self Registration and disable data for the </w:t>
      </w:r>
      <w:proofErr w:type="spellStart"/>
      <w:r w:rsidR="00DB7EFB" w:rsidRPr="00DB7EFB">
        <w:rPr>
          <w:highlight w:val="yellow"/>
          <w:lang w:val="en-US"/>
        </w:rPr>
        <w:t>NewEntry</w:t>
      </w:r>
      <w:proofErr w:type="spellEnd"/>
      <w:r w:rsidR="00DB7EFB" w:rsidRPr="00DB7EFB">
        <w:rPr>
          <w:highlight w:val="yellow"/>
          <w:lang w:val="en-US"/>
        </w:rPr>
        <w:t xml:space="preserve"> group.</w:t>
      </w:r>
    </w:p>
    <w:p w14:paraId="292CF6F9" w14:textId="77777777" w:rsidR="00FF77BB" w:rsidRDefault="00FF77BB" w:rsidP="00B11F90">
      <w:pPr>
        <w:pStyle w:val="BodyCopyRegular"/>
        <w:spacing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3"/>
        <w:gridCol w:w="4536"/>
      </w:tblGrid>
      <w:tr w:rsidR="00B37BCD" w:rsidRPr="001C7A30" w14:paraId="186BA26D" w14:textId="77777777" w:rsidTr="007B7C01">
        <w:tc>
          <w:tcPr>
            <w:tcW w:w="4533" w:type="dxa"/>
          </w:tcPr>
          <w:p w14:paraId="141A99C0" w14:textId="77777777" w:rsidR="001904B2" w:rsidRDefault="001904B2" w:rsidP="00B11F90">
            <w:pPr>
              <w:pStyle w:val="BodyCopyRegular"/>
              <w:spacing w:after="0" w:afterAutospacing="0"/>
              <w:rPr>
                <w:sz w:val="16"/>
              </w:rPr>
            </w:pPr>
          </w:p>
          <w:p w14:paraId="4FBBE1DA" w14:textId="77777777" w:rsidR="00B11F90" w:rsidRDefault="00E9740F" w:rsidP="00B11F90">
            <w:pPr>
              <w:pStyle w:val="BodyCopyRegular"/>
              <w:spacing w:after="0" w:afterAutospacing="0"/>
              <w:rPr>
                <w:sz w:val="16"/>
              </w:rPr>
            </w:pPr>
            <w:r>
              <w:rPr>
                <w:sz w:val="16"/>
              </w:rPr>
              <w:t xml:space="preserve">Allow </w:t>
            </w:r>
            <w:r w:rsidR="00B37BCD">
              <w:rPr>
                <w:sz w:val="16"/>
              </w:rPr>
              <w:t>User Self-registration</w:t>
            </w:r>
            <w:r>
              <w:rPr>
                <w:sz w:val="16"/>
              </w:rPr>
              <w:t>:</w:t>
            </w:r>
          </w:p>
          <w:p w14:paraId="40DB1630" w14:textId="75D435D1" w:rsidR="00E9740F" w:rsidRPr="00B11F90" w:rsidRDefault="00B11F90" w:rsidP="00B11F90">
            <w:pPr>
              <w:pStyle w:val="Example"/>
              <w:rPr>
                <w:sz w:val="16"/>
              </w:rPr>
            </w:pPr>
            <w:r>
              <w:t xml:space="preserve"> </w:t>
            </w:r>
            <w:r w:rsidR="00E9740F">
              <w:t>(Default: ON)</w:t>
            </w:r>
          </w:p>
        </w:tc>
        <w:tc>
          <w:tcPr>
            <w:tcW w:w="4536" w:type="dxa"/>
          </w:tcPr>
          <w:p w14:paraId="0A2217F0" w14:textId="730037D5" w:rsidR="00E9740F" w:rsidRDefault="00000000" w:rsidP="00E9740F">
            <w:pPr>
              <w:pStyle w:val="BodyCopyRegular"/>
              <w:rPr>
                <w:sz w:val="16"/>
              </w:rPr>
            </w:pPr>
            <w:sdt>
              <w:sdtPr>
                <w:rPr>
                  <w:rFonts w:eastAsia="Calibri"/>
                  <w:sz w:val="16"/>
                  <w:szCs w:val="16"/>
                </w:rPr>
                <w:id w:val="-105154178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33C2A">
                  <w:rPr>
                    <w:rFonts w:ascii="MS Gothic" w:eastAsia="MS Gothic" w:hAnsi="MS Gothic" w:hint="eastAsia"/>
                    <w:sz w:val="16"/>
                    <w:szCs w:val="16"/>
                  </w:rPr>
                  <w:t>☐</w:t>
                </w:r>
              </w:sdtContent>
            </w:sdt>
            <w:r w:rsidR="00E9740F">
              <w:rPr>
                <w:rFonts w:eastAsia="Calibri"/>
                <w:sz w:val="16"/>
                <w:szCs w:val="16"/>
              </w:rPr>
              <w:t xml:space="preserve"> </w:t>
            </w:r>
            <w:r w:rsidR="00E9740F">
              <w:rPr>
                <w:sz w:val="16"/>
              </w:rPr>
              <w:t>ON</w:t>
            </w:r>
          </w:p>
          <w:p w14:paraId="58FD19E5" w14:textId="77AC52BC" w:rsidR="00E9740F" w:rsidRDefault="00000000" w:rsidP="00E9740F">
            <w:pPr>
              <w:pStyle w:val="BodyCopyRegular"/>
              <w:rPr>
                <w:sz w:val="16"/>
              </w:rPr>
            </w:pPr>
            <w:sdt>
              <w:sdtPr>
                <w:rPr>
                  <w:rFonts w:eastAsia="Calibri"/>
                  <w:sz w:val="16"/>
                  <w:szCs w:val="16"/>
                </w:rPr>
                <w:id w:val="-99818856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33C2A">
                  <w:rPr>
                    <w:rFonts w:ascii="MS Gothic" w:eastAsia="MS Gothic" w:hAnsi="MS Gothic" w:hint="eastAsia"/>
                    <w:sz w:val="16"/>
                    <w:szCs w:val="16"/>
                  </w:rPr>
                  <w:t>☒</w:t>
                </w:r>
              </w:sdtContent>
            </w:sdt>
            <w:r w:rsidR="00E9740F">
              <w:rPr>
                <w:rFonts w:eastAsia="Calibri"/>
                <w:sz w:val="16"/>
                <w:szCs w:val="16"/>
              </w:rPr>
              <w:t xml:space="preserve"> </w:t>
            </w:r>
            <w:r w:rsidR="00E9740F">
              <w:rPr>
                <w:sz w:val="16"/>
              </w:rPr>
              <w:t>OFF</w:t>
            </w:r>
          </w:p>
          <w:p w14:paraId="7D9D58FB" w14:textId="77777777" w:rsidR="00B37BCD" w:rsidRDefault="00B37BCD" w:rsidP="00E9740F">
            <w:pPr>
              <w:pStyle w:val="BodyCopyRegular"/>
              <w:rPr>
                <w:sz w:val="16"/>
              </w:rPr>
            </w:pPr>
          </w:p>
        </w:tc>
      </w:tr>
    </w:tbl>
    <w:p w14:paraId="44CBEE3E" w14:textId="799D78B7" w:rsidR="001904B2" w:rsidRPr="007C7F3F" w:rsidRDefault="002F41FB" w:rsidP="007C7F3F">
      <w:pPr>
        <w:rPr>
          <w:b/>
        </w:rPr>
      </w:pPr>
      <w:r w:rsidRPr="007C7F3F">
        <w:rPr>
          <w:b/>
        </w:rPr>
        <w:t>N</w:t>
      </w:r>
      <w:r w:rsidR="001904B2" w:rsidRPr="007C7F3F">
        <w:rPr>
          <w:b/>
        </w:rPr>
        <w:t>ote:</w:t>
      </w:r>
    </w:p>
    <w:p w14:paraId="3C684A6A" w14:textId="00A90DF1" w:rsidR="002E10E8" w:rsidRDefault="001904B2" w:rsidP="002E10E8">
      <w:pPr>
        <w:pStyle w:val="ListParagraph"/>
        <w:numPr>
          <w:ilvl w:val="0"/>
          <w:numId w:val="47"/>
        </w:numPr>
      </w:pPr>
      <w:r>
        <w:t xml:space="preserve">In case crew members are not allowed </w:t>
      </w:r>
      <w:r w:rsidR="00F8420C">
        <w:t>to self-register to the system a dedicated person either on board or remotely needs to manually create user accounts.</w:t>
      </w:r>
    </w:p>
    <w:p w14:paraId="080C7359" w14:textId="76F28934" w:rsidR="00E9740F" w:rsidRDefault="00807790" w:rsidP="00E9740F">
      <w:pPr>
        <w:pStyle w:val="Heading2"/>
      </w:pPr>
      <w:bookmarkStart w:id="49" w:name="_Toc136338921"/>
      <w:bookmarkStart w:id="50" w:name="_Toc159340601"/>
      <w:commentRangeStart w:id="51"/>
      <w:r>
        <w:t>Credit m</w:t>
      </w:r>
      <w:r w:rsidR="00E9740F">
        <w:t>anagement</w:t>
      </w:r>
      <w:bookmarkEnd w:id="49"/>
      <w:r w:rsidR="00B651F5">
        <w:t xml:space="preserve"> (</w:t>
      </w:r>
      <w:r w:rsidR="00B651F5" w:rsidRPr="000E03C2">
        <w:rPr>
          <w:highlight w:val="yellow"/>
        </w:rPr>
        <w:t xml:space="preserve">Non </w:t>
      </w:r>
      <w:proofErr w:type="spellStart"/>
      <w:r w:rsidR="00B651F5" w:rsidRPr="000E03C2">
        <w:rPr>
          <w:highlight w:val="yellow"/>
        </w:rPr>
        <w:t>Starlink</w:t>
      </w:r>
      <w:proofErr w:type="spellEnd"/>
      <w:r w:rsidR="00A30C45" w:rsidRPr="000E03C2">
        <w:rPr>
          <w:highlight w:val="yellow"/>
        </w:rPr>
        <w:t xml:space="preserve"> connectivity</w:t>
      </w:r>
      <w:r w:rsidR="00B651F5">
        <w:t>)</w:t>
      </w:r>
      <w:bookmarkEnd w:id="50"/>
      <w:commentRangeEnd w:id="51"/>
      <w:r w:rsidR="00B165D9">
        <w:rPr>
          <w:rStyle w:val="CommentReference"/>
          <w:rFonts w:cs="Times New Roman"/>
          <w:b w:val="0"/>
          <w:bCs w:val="0"/>
          <w:iCs w:val="0"/>
          <w:color w:val="auto"/>
        </w:rPr>
        <w:commentReference w:id="51"/>
      </w:r>
    </w:p>
    <w:p w14:paraId="5D7D6447" w14:textId="49CDC8C9" w:rsidR="009B6F05" w:rsidRDefault="009B6F05" w:rsidP="009B6F05">
      <w:r>
        <w:t xml:space="preserve">By </w:t>
      </w:r>
      <w:proofErr w:type="gramStart"/>
      <w:r>
        <w:t>default</w:t>
      </w:r>
      <w:proofErr w:type="gramEnd"/>
      <w:r>
        <w:t xml:space="preserve"> the credit request functionality is enabled, allowing the crew to request additional credit top-up</w:t>
      </w:r>
      <w:r w:rsidR="009B581E">
        <w:t>s to</w:t>
      </w:r>
      <w:r>
        <w:t xml:space="preserve"> their personal account</w:t>
      </w:r>
      <w:r w:rsidR="009B581E">
        <w:t>s</w:t>
      </w:r>
      <w:r>
        <w:t>.  Unless the overall monthly credit request does not exceed the maximum monthly credit request, the captain does not have to validate every order.</w:t>
      </w:r>
    </w:p>
    <w:p w14:paraId="013DF7EC" w14:textId="15511448" w:rsidR="009B6F05" w:rsidRDefault="009B6F05" w:rsidP="009B6F05">
      <w:r>
        <w:lastRenderedPageBreak/>
        <w:t>The automatic credit reload functionality can be used to automatically reset or top-up the corporate credit provided to the crew group.</w:t>
      </w:r>
    </w:p>
    <w:p w14:paraId="6283DD2B" w14:textId="38084E22" w:rsidR="005409BF" w:rsidRDefault="005409BF" w:rsidP="009B6F05">
      <w:r w:rsidRPr="00D80842">
        <w:rPr>
          <w:highlight w:val="yellow"/>
        </w:rPr>
        <w:t>Create crew users based previous installs</w:t>
      </w:r>
      <w:r w:rsidR="00D80842" w:rsidRPr="00D80842">
        <w:rPr>
          <w:highlight w:val="yellow"/>
        </w:rPr>
        <w:t xml:space="preserve"> </w:t>
      </w:r>
      <w:r w:rsidRPr="00D80842">
        <w:rPr>
          <w:highlight w:val="yellow"/>
        </w:rPr>
        <w:t>and re-use the Xchange backup for the accounts</w:t>
      </w:r>
      <w:r w:rsidR="00975BA4" w:rsidRPr="00D80842">
        <w:rPr>
          <w:highlight w:val="yellow"/>
        </w:rPr>
        <w:t>.</w:t>
      </w:r>
      <w:r w:rsidR="00A46D9D" w:rsidRPr="00D80842">
        <w:rPr>
          <w:highlight w:val="yellow"/>
        </w:rPr>
        <w:t xml:space="preserve"> Crew Accounts to be made under crew group with unlimited data as local allowance under rating table USD$0/0.</w:t>
      </w:r>
    </w:p>
    <w:tbl>
      <w:tblPr>
        <w:tblStyle w:val="TableGrid"/>
        <w:tblW w:w="9103" w:type="dxa"/>
        <w:tblLook w:val="04A0" w:firstRow="1" w:lastRow="0" w:firstColumn="1" w:lastColumn="0" w:noHBand="0" w:noVBand="1"/>
      </w:tblPr>
      <w:tblGrid>
        <w:gridCol w:w="4492"/>
        <w:gridCol w:w="4611"/>
      </w:tblGrid>
      <w:tr w:rsidR="00E9740F" w:rsidRPr="00DF71AD" w14:paraId="1EDB5B70" w14:textId="77777777" w:rsidTr="00633A97">
        <w:trPr>
          <w:trHeight w:val="44"/>
        </w:trPr>
        <w:tc>
          <w:tcPr>
            <w:tcW w:w="9103" w:type="dxa"/>
            <w:gridSpan w:val="2"/>
          </w:tcPr>
          <w:p w14:paraId="60B1C4E4" w14:textId="29FDF47D" w:rsidR="00E9740F" w:rsidRPr="00DF71AD" w:rsidRDefault="00E9740F" w:rsidP="009B6F05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Credit Request (General Configuration)</w:t>
            </w:r>
            <w:r w:rsidR="009B6F05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</w:p>
        </w:tc>
      </w:tr>
      <w:tr w:rsidR="00E9740F" w:rsidRPr="00FE0C30" w14:paraId="7B80BA84" w14:textId="77777777" w:rsidTr="00633A97">
        <w:trPr>
          <w:trHeight w:val="44"/>
        </w:trPr>
        <w:tc>
          <w:tcPr>
            <w:tcW w:w="4492" w:type="dxa"/>
          </w:tcPr>
          <w:p w14:paraId="604F8DC9" w14:textId="14952EB8" w:rsidR="00E9740F" w:rsidRDefault="00E9740F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Allow users to request a credit top-up for their local allowance?</w:t>
            </w:r>
          </w:p>
          <w:p w14:paraId="66FF3767" w14:textId="37FD899D" w:rsidR="00E9740F" w:rsidRDefault="00E9740F" w:rsidP="00E9740F">
            <w:pPr>
              <w:pStyle w:val="Example"/>
              <w:rPr>
                <w:lang w:val="en-US"/>
              </w:rPr>
            </w:pPr>
            <w:r>
              <w:rPr>
                <w:lang w:val="en-US"/>
              </w:rPr>
              <w:t>(Default: Yes)</w:t>
            </w:r>
          </w:p>
        </w:tc>
        <w:tc>
          <w:tcPr>
            <w:tcW w:w="4611" w:type="dxa"/>
          </w:tcPr>
          <w:p w14:paraId="67FD4D06" w14:textId="6D2F8761" w:rsidR="00E9740F" w:rsidRPr="00FE0C30" w:rsidRDefault="00000000" w:rsidP="00E9740F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45456340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9740F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E9740F">
              <w:rPr>
                <w:rFonts w:cs="Arial"/>
                <w:sz w:val="16"/>
                <w:szCs w:val="16"/>
                <w:lang w:val="en-US" w:eastAsia="de-DE"/>
              </w:rPr>
              <w:t xml:space="preserve">Yes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624271702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9740F">
              <w:rPr>
                <w:rFonts w:cs="Arial"/>
                <w:sz w:val="16"/>
                <w:szCs w:val="16"/>
                <w:lang w:val="en-US" w:eastAsia="de-DE"/>
              </w:rPr>
              <w:t xml:space="preserve"> No </w:t>
            </w:r>
          </w:p>
        </w:tc>
      </w:tr>
      <w:tr w:rsidR="00E9740F" w:rsidRPr="00FE0C30" w14:paraId="3B1A05F1" w14:textId="77777777" w:rsidTr="00633A97">
        <w:trPr>
          <w:trHeight w:val="44"/>
        </w:trPr>
        <w:tc>
          <w:tcPr>
            <w:tcW w:w="4492" w:type="dxa"/>
          </w:tcPr>
          <w:p w14:paraId="148043E8" w14:textId="77777777" w:rsidR="00E9740F" w:rsidRDefault="00E9740F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Is it required to validate every credit request?</w:t>
            </w:r>
          </w:p>
          <w:p w14:paraId="17B9C8C4" w14:textId="77777777" w:rsidR="00E9740F" w:rsidRPr="00FE0C30" w:rsidRDefault="00E9740F" w:rsidP="007B7C01">
            <w:pPr>
              <w:pStyle w:val="Example"/>
              <w:rPr>
                <w:lang w:val="en-US"/>
              </w:rPr>
            </w:pPr>
            <w:r>
              <w:rPr>
                <w:lang w:val="en-US"/>
              </w:rPr>
              <w:t>(Default: No)</w:t>
            </w:r>
          </w:p>
        </w:tc>
        <w:tc>
          <w:tcPr>
            <w:tcW w:w="4611" w:type="dxa"/>
          </w:tcPr>
          <w:p w14:paraId="4D57C47E" w14:textId="77777777" w:rsidR="00E9740F" w:rsidRPr="00FE0C30" w:rsidRDefault="00000000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3565640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9740F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9740F">
              <w:rPr>
                <w:rFonts w:cs="Arial"/>
                <w:sz w:val="16"/>
                <w:szCs w:val="16"/>
                <w:lang w:val="en-US" w:eastAsia="de-DE"/>
              </w:rPr>
              <w:t xml:space="preserve"> Yes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366914580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9740F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E9740F">
              <w:rPr>
                <w:rFonts w:cs="Arial"/>
                <w:sz w:val="16"/>
                <w:szCs w:val="16"/>
                <w:lang w:val="en-US" w:eastAsia="de-DE"/>
              </w:rPr>
              <w:t xml:space="preserve"> No</w:t>
            </w:r>
          </w:p>
        </w:tc>
      </w:tr>
      <w:tr w:rsidR="001F4FAB" w:rsidRPr="00FE0C30" w14:paraId="596781E2" w14:textId="77777777" w:rsidTr="00633A97">
        <w:trPr>
          <w:trHeight w:val="44"/>
        </w:trPr>
        <w:tc>
          <w:tcPr>
            <w:tcW w:w="4492" w:type="dxa"/>
          </w:tcPr>
          <w:p w14:paraId="6EADB8A4" w14:textId="36C75740" w:rsidR="001F4FAB" w:rsidRDefault="001F4FAB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Maximum monthly credit request amount</w:t>
            </w:r>
            <w:r w:rsidR="00B11F90">
              <w:rPr>
                <w:rFonts w:cs="Arial"/>
                <w:sz w:val="16"/>
                <w:szCs w:val="16"/>
                <w:lang w:val="en-US" w:eastAsia="de-DE"/>
              </w:rPr>
              <w:t xml:space="preserve"> in defined currency:</w:t>
            </w:r>
          </w:p>
          <w:p w14:paraId="5915453D" w14:textId="58046D62" w:rsidR="001F4FAB" w:rsidRDefault="001F4FAB" w:rsidP="00B11F90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1F4FAB">
              <w:rPr>
                <w:i/>
                <w:sz w:val="16"/>
                <w:lang w:val="en-US"/>
              </w:rPr>
              <w:t>(Default 100)</w:t>
            </w:r>
          </w:p>
        </w:tc>
        <w:tc>
          <w:tcPr>
            <w:tcW w:w="4611" w:type="dxa"/>
          </w:tcPr>
          <w:p w14:paraId="200E2328" w14:textId="22431AEF" w:rsidR="001F4FAB" w:rsidRDefault="005D0CA2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Not applicable.</w:t>
            </w:r>
          </w:p>
        </w:tc>
      </w:tr>
      <w:tr w:rsidR="00E9740F" w:rsidRPr="00FE0C30" w14:paraId="0146ACB6" w14:textId="77777777" w:rsidTr="00633A97">
        <w:trPr>
          <w:trHeight w:val="44"/>
        </w:trPr>
        <w:tc>
          <w:tcPr>
            <w:tcW w:w="4492" w:type="dxa"/>
          </w:tcPr>
          <w:p w14:paraId="7062C52A" w14:textId="77777777" w:rsidR="00E9740F" w:rsidRDefault="00E9740F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How long shall the credit request be stored until it is removed</w:t>
            </w:r>
            <w:r w:rsidRPr="005028DC">
              <w:rPr>
                <w:rFonts w:cs="Arial"/>
                <w:sz w:val="16"/>
                <w:szCs w:val="16"/>
                <w:lang w:val="en-US" w:eastAsia="de-DE"/>
              </w:rPr>
              <w:t xml:space="preserve"> (in days)</w:t>
            </w:r>
          </w:p>
          <w:p w14:paraId="1832DB90" w14:textId="77777777" w:rsidR="00E9740F" w:rsidRPr="005028DC" w:rsidRDefault="00E9740F" w:rsidP="007B7C01">
            <w:pPr>
              <w:pStyle w:val="BodyCopyRegular"/>
              <w:rPr>
                <w:i/>
                <w:lang w:val="en-US"/>
              </w:rPr>
            </w:pPr>
            <w:r w:rsidRPr="005028DC">
              <w:rPr>
                <w:i/>
                <w:sz w:val="16"/>
                <w:lang w:val="en-US"/>
              </w:rPr>
              <w:t>(</w:t>
            </w:r>
            <w:r>
              <w:rPr>
                <w:i/>
                <w:sz w:val="16"/>
                <w:lang w:val="en-US"/>
              </w:rPr>
              <w:t>Default: 30 days)</w:t>
            </w:r>
          </w:p>
        </w:tc>
        <w:tc>
          <w:tcPr>
            <w:tcW w:w="4611" w:type="dxa"/>
          </w:tcPr>
          <w:p w14:paraId="721DEE2A" w14:textId="362459E2" w:rsidR="00E9740F" w:rsidRPr="00FE0C30" w:rsidRDefault="005D0CA2" w:rsidP="007B7C01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Not applicable.</w:t>
            </w:r>
          </w:p>
        </w:tc>
      </w:tr>
      <w:tr w:rsidR="003B57DB" w:rsidRPr="00DF71AD" w14:paraId="4A415D99" w14:textId="77777777" w:rsidTr="00633A97">
        <w:trPr>
          <w:trHeight w:val="44"/>
        </w:trPr>
        <w:tc>
          <w:tcPr>
            <w:tcW w:w="9103" w:type="dxa"/>
            <w:gridSpan w:val="2"/>
          </w:tcPr>
          <w:p w14:paraId="0DF668FD" w14:textId="31063198" w:rsidR="003B57DB" w:rsidRDefault="003B57DB" w:rsidP="00E84E65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DF71AD">
              <w:rPr>
                <w:rFonts w:cs="Arial"/>
                <w:sz w:val="16"/>
                <w:szCs w:val="16"/>
                <w:lang w:val="en-US" w:eastAsia="de-DE"/>
              </w:rPr>
              <w:t xml:space="preserve">Automatic Credit Reload modifies the corporate credit allowance (which can be used for using data 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services only) for the User Group as defined below.</w:t>
            </w:r>
          </w:p>
          <w:p w14:paraId="396747FC" w14:textId="77777777" w:rsidR="003B57DB" w:rsidRPr="00DF71AD" w:rsidRDefault="003B57DB" w:rsidP="00E84E65">
            <w:pPr>
              <w:pStyle w:val="BodyCopyRegular"/>
              <w:jc w:val="right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</w:tr>
      <w:tr w:rsidR="003B57DB" w:rsidRPr="00FE0C30" w14:paraId="5C213763" w14:textId="77777777" w:rsidTr="00633A97">
        <w:trPr>
          <w:trHeight w:val="44"/>
        </w:trPr>
        <w:tc>
          <w:tcPr>
            <w:tcW w:w="4492" w:type="dxa"/>
          </w:tcPr>
          <w:p w14:paraId="48B08242" w14:textId="77777777" w:rsidR="003B57DB" w:rsidRPr="007C7F3F" w:rsidRDefault="003B57DB" w:rsidP="007C7F3F">
            <w:pPr>
              <w:pStyle w:val="BodyCopyRegular"/>
              <w:rPr>
                <w:sz w:val="16"/>
                <w:lang w:val="en-US"/>
              </w:rPr>
            </w:pPr>
            <w:r w:rsidRPr="007C7F3F">
              <w:rPr>
                <w:sz w:val="16"/>
                <w:lang w:val="en-US"/>
              </w:rPr>
              <w:t>Mode</w:t>
            </w:r>
          </w:p>
          <w:p w14:paraId="3682095A" w14:textId="77777777" w:rsidR="003B57DB" w:rsidRPr="007C7F3F" w:rsidRDefault="003B57DB" w:rsidP="007C7F3F">
            <w:pPr>
              <w:pStyle w:val="BodyCopyRegular"/>
              <w:rPr>
                <w:i/>
                <w:sz w:val="16"/>
                <w:lang w:val="en-US"/>
              </w:rPr>
            </w:pPr>
            <w:r w:rsidRPr="007C7F3F">
              <w:rPr>
                <w:i/>
                <w:sz w:val="16"/>
                <w:lang w:val="en-US"/>
              </w:rPr>
              <w:t>(Default: Disabled)</w:t>
            </w:r>
          </w:p>
        </w:tc>
        <w:tc>
          <w:tcPr>
            <w:tcW w:w="4611" w:type="dxa"/>
          </w:tcPr>
          <w:p w14:paraId="35AD8056" w14:textId="59C60AED" w:rsidR="003B57DB" w:rsidRPr="00FE0C30" w:rsidRDefault="00000000" w:rsidP="00E84E65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60145188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D0C37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3B57DB">
              <w:rPr>
                <w:rFonts w:cs="Arial"/>
                <w:sz w:val="16"/>
                <w:szCs w:val="16"/>
                <w:lang w:val="en-US" w:eastAsia="de-DE"/>
              </w:rPr>
              <w:t xml:space="preserve">Disabled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91135898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B57DB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Reset 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48481074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B57DB" w:rsidRPr="00FE0C3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top-up</w:t>
            </w:r>
          </w:p>
        </w:tc>
      </w:tr>
      <w:tr w:rsidR="003B57DB" w:rsidRPr="00FE0C30" w14:paraId="74330599" w14:textId="77777777" w:rsidTr="00633A97">
        <w:trPr>
          <w:trHeight w:val="44"/>
        </w:trPr>
        <w:tc>
          <w:tcPr>
            <w:tcW w:w="4492" w:type="dxa"/>
          </w:tcPr>
          <w:p w14:paraId="0156AA22" w14:textId="77777777" w:rsidR="003B57DB" w:rsidRDefault="003B57DB" w:rsidP="007C7F3F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FE0C30">
              <w:rPr>
                <w:rFonts w:cs="Arial"/>
                <w:sz w:val="16"/>
                <w:szCs w:val="16"/>
                <w:lang w:val="en-US" w:eastAsia="de-DE"/>
              </w:rPr>
              <w:t>Periodicity</w:t>
            </w:r>
            <w:r>
              <w:rPr>
                <w:rFonts w:cs="Arial"/>
                <w:sz w:val="16"/>
                <w:szCs w:val="16"/>
                <w:lang w:val="en-US" w:eastAsia="de-DE"/>
              </w:rPr>
              <w:t xml:space="preserve"> (example monthly</w:t>
            </w:r>
          </w:p>
        </w:tc>
        <w:tc>
          <w:tcPr>
            <w:tcW w:w="4611" w:type="dxa"/>
          </w:tcPr>
          <w:p w14:paraId="74C993AB" w14:textId="7AA8DF1C" w:rsidR="003B57DB" w:rsidRPr="00FE0C30" w:rsidRDefault="00000000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78853506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B57DB" w:rsidRPr="00FE0C3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84637D">
              <w:rPr>
                <w:rFonts w:cs="Arial"/>
                <w:sz w:val="16"/>
                <w:szCs w:val="16"/>
                <w:lang w:val="en-US" w:eastAsia="de-DE"/>
              </w:rPr>
              <w:t>D</w:t>
            </w:r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aily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87981784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B57DB" w:rsidRPr="00FE0C3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84637D">
              <w:rPr>
                <w:rFonts w:cs="Arial"/>
                <w:sz w:val="16"/>
                <w:szCs w:val="16"/>
                <w:lang w:val="en-US" w:eastAsia="de-DE"/>
              </w:rPr>
              <w:t>W</w:t>
            </w:r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eekly </w:t>
            </w: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11443104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B57DB" w:rsidRPr="00FE0C3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84637D">
              <w:rPr>
                <w:rFonts w:cs="Arial"/>
                <w:sz w:val="16"/>
                <w:szCs w:val="16"/>
                <w:lang w:val="en-US" w:eastAsia="de-DE"/>
              </w:rPr>
              <w:t>M</w:t>
            </w:r>
            <w:r w:rsidR="003B57DB" w:rsidRPr="00FE0C30">
              <w:rPr>
                <w:rFonts w:cs="Arial"/>
                <w:sz w:val="16"/>
                <w:szCs w:val="16"/>
                <w:lang w:val="en-US" w:eastAsia="de-DE"/>
              </w:rPr>
              <w:t xml:space="preserve">onthly </w:t>
            </w:r>
          </w:p>
        </w:tc>
      </w:tr>
      <w:tr w:rsidR="003B57DB" w:rsidRPr="00FE0C30" w14:paraId="70D19696" w14:textId="77777777" w:rsidTr="00633A97">
        <w:trPr>
          <w:trHeight w:val="44"/>
        </w:trPr>
        <w:tc>
          <w:tcPr>
            <w:tcW w:w="4492" w:type="dxa"/>
          </w:tcPr>
          <w:p w14:paraId="646ABB56" w14:textId="77777777" w:rsidR="003B57DB" w:rsidRPr="00FE0C30" w:rsidRDefault="003B57DB" w:rsidP="007C7F3F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 w:rsidRPr="00FE0C30">
              <w:rPr>
                <w:rFonts w:cs="Arial"/>
                <w:sz w:val="16"/>
                <w:szCs w:val="16"/>
                <w:lang w:val="en-US" w:eastAsia="de-DE"/>
              </w:rPr>
              <w:t>Credit Amount</w:t>
            </w:r>
            <w:r>
              <w:rPr>
                <w:rFonts w:cs="Arial"/>
                <w:sz w:val="16"/>
                <w:szCs w:val="16"/>
                <w:lang w:val="en-US" w:eastAsia="de-DE"/>
              </w:rPr>
              <w:t xml:space="preserve"> in currency, e.g. 50 USD)</w:t>
            </w:r>
          </w:p>
        </w:tc>
        <w:tc>
          <w:tcPr>
            <w:tcW w:w="4611" w:type="dxa"/>
          </w:tcPr>
          <w:p w14:paraId="6DA1BCB6" w14:textId="036D16BF" w:rsidR="003B57DB" w:rsidRPr="00FE0C30" w:rsidRDefault="005D0CA2" w:rsidP="00E84E65">
            <w:pPr>
              <w:pStyle w:val="BodyCopyRegular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No access limits.</w:t>
            </w:r>
          </w:p>
        </w:tc>
      </w:tr>
    </w:tbl>
    <w:p w14:paraId="3ABB9589" w14:textId="77777777" w:rsidR="00F8420C" w:rsidRDefault="00F8420C" w:rsidP="00E9740F">
      <w:pPr>
        <w:rPr>
          <w:lang w:val="en-US"/>
        </w:rPr>
      </w:pPr>
    </w:p>
    <w:p w14:paraId="740D9043" w14:textId="77777777" w:rsidR="009B6F05" w:rsidRDefault="009B6F05" w:rsidP="00E9740F">
      <w:pPr>
        <w:rPr>
          <w:b/>
          <w:lang w:val="en-US"/>
        </w:rPr>
      </w:pPr>
    </w:p>
    <w:p w14:paraId="2FBCE075" w14:textId="7BFBAEEF" w:rsidR="009B6F05" w:rsidRDefault="009B6F05" w:rsidP="00E9740F">
      <w:pPr>
        <w:rPr>
          <w:b/>
          <w:lang w:val="en-US"/>
        </w:rPr>
      </w:pPr>
      <w:r w:rsidRPr="009B6F05">
        <w:rPr>
          <w:b/>
          <w:lang w:val="en-US"/>
        </w:rPr>
        <w:t>Note:</w:t>
      </w:r>
    </w:p>
    <w:p w14:paraId="0172FD24" w14:textId="3B843766" w:rsidR="009B6F05" w:rsidRPr="009B6F05" w:rsidRDefault="009B6F05" w:rsidP="009B6F05">
      <w:pPr>
        <w:pStyle w:val="ListParagraph"/>
        <w:numPr>
          <w:ilvl w:val="0"/>
          <w:numId w:val="49"/>
        </w:numPr>
        <w:rPr>
          <w:b/>
        </w:rPr>
      </w:pPr>
      <w:r>
        <w:t>Beneath the credit request – the default configuration also supports the creation of vouchers, which can be purchased by crew member</w:t>
      </w:r>
      <w:r w:rsidR="0084637D">
        <w:t>s</w:t>
      </w:r>
      <w:r>
        <w:t xml:space="preserve"> to top-up their personal </w:t>
      </w:r>
      <w:proofErr w:type="gramStart"/>
      <w:r>
        <w:t>credit</w:t>
      </w:r>
      <w:proofErr w:type="gramEnd"/>
    </w:p>
    <w:p w14:paraId="04E897E6" w14:textId="673DA5E9" w:rsidR="009B6F05" w:rsidRPr="009B6F05" w:rsidRDefault="009B6F05" w:rsidP="009B6F05">
      <w:pPr>
        <w:pStyle w:val="ListParagraph"/>
        <w:numPr>
          <w:ilvl w:val="0"/>
          <w:numId w:val="49"/>
        </w:numPr>
        <w:rPr>
          <w:b/>
        </w:rPr>
      </w:pPr>
      <w:r>
        <w:t xml:space="preserve">Every credit purchase and update </w:t>
      </w:r>
      <w:proofErr w:type="gramStart"/>
      <w:r>
        <w:t>is</w:t>
      </w:r>
      <w:proofErr w:type="gramEnd"/>
      <w:r>
        <w:t xml:space="preserve"> logged in the credit log available locally on board or remotely via the Portal360</w:t>
      </w:r>
    </w:p>
    <w:p w14:paraId="4312CEE2" w14:textId="67CD10F3" w:rsidR="009B6F05" w:rsidRPr="009B6F05" w:rsidRDefault="009B6F05" w:rsidP="009B6F05">
      <w:pPr>
        <w:pStyle w:val="ListParagraph"/>
        <w:numPr>
          <w:ilvl w:val="0"/>
          <w:numId w:val="49"/>
        </w:numPr>
        <w:rPr>
          <w:b/>
        </w:rPr>
      </w:pPr>
      <w:r>
        <w:t xml:space="preserve">Please refer </w:t>
      </w:r>
      <w:r w:rsidR="001E166C">
        <w:t>to the respective XChange user m</w:t>
      </w:r>
      <w:r>
        <w:t>anuals for further information</w:t>
      </w:r>
    </w:p>
    <w:p w14:paraId="5D071716" w14:textId="77777777" w:rsidR="009B6F05" w:rsidRDefault="009B6F05">
      <w:pPr>
        <w:tabs>
          <w:tab w:val="clear" w:pos="9084"/>
        </w:tabs>
        <w:spacing w:before="0" w:after="0"/>
        <w:rPr>
          <w:rFonts w:cs="Arial"/>
          <w:b/>
          <w:bCs/>
          <w:iCs/>
          <w:color w:val="F04C24" w:themeColor="accent3"/>
          <w:szCs w:val="20"/>
        </w:rPr>
      </w:pPr>
      <w:r>
        <w:br w:type="page"/>
      </w:r>
    </w:p>
    <w:p w14:paraId="5E4F230D" w14:textId="3199D13C" w:rsidR="008D6944" w:rsidRDefault="001E166C" w:rsidP="008D6944">
      <w:pPr>
        <w:pStyle w:val="Heading2"/>
      </w:pPr>
      <w:bookmarkStart w:id="52" w:name="_Toc136338922"/>
      <w:bookmarkStart w:id="53" w:name="_Toc159340602"/>
      <w:commentRangeStart w:id="54"/>
      <w:r>
        <w:lastRenderedPageBreak/>
        <w:t xml:space="preserve">User Group </w:t>
      </w:r>
      <w:r w:rsidR="00003A9D">
        <w:t xml:space="preserve">and Account </w:t>
      </w:r>
      <w:r>
        <w:t>c</w:t>
      </w:r>
      <w:r w:rsidR="008D6944">
        <w:t>onfiguration</w:t>
      </w:r>
      <w:bookmarkEnd w:id="52"/>
      <w:bookmarkEnd w:id="53"/>
      <w:commentRangeEnd w:id="54"/>
      <w:r w:rsidR="00B165D9">
        <w:rPr>
          <w:rStyle w:val="CommentReference"/>
          <w:rFonts w:cs="Times New Roman"/>
          <w:b w:val="0"/>
          <w:bCs w:val="0"/>
          <w:iCs w:val="0"/>
          <w:color w:val="auto"/>
        </w:rPr>
        <w:commentReference w:id="54"/>
      </w:r>
    </w:p>
    <w:p w14:paraId="66025045" w14:textId="49B87B2E" w:rsidR="001A5D1A" w:rsidRDefault="00807790" w:rsidP="001A5D1A">
      <w:r>
        <w:t>The m</w:t>
      </w:r>
      <w:r w:rsidR="001A5D1A">
        <w:t>aster group</w:t>
      </w:r>
      <w:r w:rsidR="0084637D">
        <w:t xml:space="preserve"> has</w:t>
      </w:r>
      <w:r w:rsidR="001A5D1A">
        <w:t xml:space="preserve"> a pre-configured user named</w:t>
      </w:r>
      <w:r w:rsidR="0084637D">
        <w:t>:</w:t>
      </w:r>
      <w:r w:rsidR="001A5D1A">
        <w:t xml:space="preserve"> </w:t>
      </w:r>
      <w:proofErr w:type="spellStart"/>
      <w:r w:rsidR="001A5D1A">
        <w:t>dcaptain</w:t>
      </w:r>
      <w:proofErr w:type="spellEnd"/>
      <w:r w:rsidR="00FF77BB">
        <w:t>.</w:t>
      </w:r>
    </w:p>
    <w:p w14:paraId="07F26ACC" w14:textId="5EEAA01D" w:rsidR="00AB15E5" w:rsidRDefault="00AB15E5" w:rsidP="00AB15E5">
      <w:pPr>
        <w:pStyle w:val="wordsection1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>Please add a user:</w:t>
      </w:r>
    </w:p>
    <w:p w14:paraId="79F7CC9A" w14:textId="77777777" w:rsidR="00AB15E5" w:rsidRDefault="00AB15E5" w:rsidP="00AB15E5">
      <w:pPr>
        <w:pStyle w:val="wordsection1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 xml:space="preserve">Username: </w:t>
      </w:r>
      <w:proofErr w:type="spellStart"/>
      <w:r>
        <w:rPr>
          <w:rFonts w:ascii="Calibri" w:hAnsi="Calibri"/>
          <w:sz w:val="22"/>
          <w:szCs w:val="22"/>
          <w:lang w:val="en-US" w:eastAsia="en-US"/>
        </w:rPr>
        <w:t>necst</w:t>
      </w:r>
      <w:proofErr w:type="spellEnd"/>
      <w:r>
        <w:rPr>
          <w:rFonts w:ascii="Calibri" w:hAnsi="Calibri"/>
          <w:sz w:val="22"/>
          <w:szCs w:val="22"/>
          <w:lang w:val="en-US" w:eastAsia="en-US"/>
        </w:rPr>
        <w:t xml:space="preserve"> </w:t>
      </w:r>
    </w:p>
    <w:p w14:paraId="32712E80" w14:textId="77777777" w:rsidR="00AB15E5" w:rsidRDefault="00AB15E5" w:rsidP="00AB15E5">
      <w:pPr>
        <w:pStyle w:val="wordsection1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>Password: N3c5tshare</w:t>
      </w:r>
    </w:p>
    <w:p w14:paraId="3B11B666" w14:textId="77777777" w:rsidR="00AB15E5" w:rsidRDefault="00AB15E5" w:rsidP="00AB15E5">
      <w:pPr>
        <w:pStyle w:val="wordsection1"/>
        <w:rPr>
          <w:rFonts w:ascii="Calibri" w:hAnsi="Calibri"/>
          <w:sz w:val="22"/>
          <w:szCs w:val="22"/>
          <w:lang w:val="en-US" w:eastAsia="en-US"/>
        </w:rPr>
      </w:pPr>
      <w:r>
        <w:rPr>
          <w:rFonts w:ascii="Calibri" w:hAnsi="Calibri"/>
          <w:sz w:val="22"/>
          <w:szCs w:val="22"/>
          <w:lang w:val="en-US" w:eastAsia="en-US"/>
        </w:rPr>
        <w:t>Group: Captain</w:t>
      </w:r>
    </w:p>
    <w:p w14:paraId="7FCAA3B9" w14:textId="77777777" w:rsidR="00003A9D" w:rsidRPr="001A5D1A" w:rsidRDefault="00003A9D" w:rsidP="001A5D1A"/>
    <w:tbl>
      <w:tblPr>
        <w:tblStyle w:val="TableGrid"/>
        <w:tblW w:w="8926" w:type="dxa"/>
        <w:tblLayout w:type="fixed"/>
        <w:tblLook w:val="04A0" w:firstRow="1" w:lastRow="0" w:firstColumn="1" w:lastColumn="0" w:noHBand="0" w:noVBand="1"/>
      </w:tblPr>
      <w:tblGrid>
        <w:gridCol w:w="6"/>
        <w:gridCol w:w="2095"/>
        <w:gridCol w:w="2238"/>
        <w:gridCol w:w="2238"/>
        <w:gridCol w:w="2349"/>
      </w:tblGrid>
      <w:tr w:rsidR="00111C3C" w:rsidRPr="00111C3C" w14:paraId="2E2C5358" w14:textId="77777777" w:rsidTr="00633A97">
        <w:trPr>
          <w:trHeight w:val="375"/>
        </w:trPr>
        <w:tc>
          <w:tcPr>
            <w:tcW w:w="2101" w:type="dxa"/>
            <w:gridSpan w:val="2"/>
            <w:noWrap/>
            <w:hideMark/>
          </w:tcPr>
          <w:p w14:paraId="606A223E" w14:textId="339C818E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Group Name</w:t>
            </w:r>
          </w:p>
        </w:tc>
        <w:tc>
          <w:tcPr>
            <w:tcW w:w="2238" w:type="dxa"/>
            <w:noWrap/>
            <w:hideMark/>
          </w:tcPr>
          <w:p w14:paraId="62B08734" w14:textId="64918F61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Master</w:t>
            </w:r>
          </w:p>
        </w:tc>
        <w:tc>
          <w:tcPr>
            <w:tcW w:w="2238" w:type="dxa"/>
          </w:tcPr>
          <w:p w14:paraId="293FB833" w14:textId="3F365900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Officer</w:t>
            </w:r>
          </w:p>
        </w:tc>
        <w:tc>
          <w:tcPr>
            <w:tcW w:w="2349" w:type="dxa"/>
            <w:noWrap/>
            <w:hideMark/>
          </w:tcPr>
          <w:p w14:paraId="0C8A3BFF" w14:textId="0EEB7037" w:rsidR="00111C3C" w:rsidRPr="00825760" w:rsidRDefault="005D0CA2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Crew</w:t>
            </w:r>
          </w:p>
        </w:tc>
      </w:tr>
      <w:tr w:rsidR="00111C3C" w:rsidRPr="00111C3C" w14:paraId="3E138180" w14:textId="77777777" w:rsidTr="00633A97">
        <w:trPr>
          <w:trHeight w:val="375"/>
        </w:trPr>
        <w:tc>
          <w:tcPr>
            <w:tcW w:w="2101" w:type="dxa"/>
            <w:gridSpan w:val="2"/>
            <w:noWrap/>
          </w:tcPr>
          <w:p w14:paraId="0020FC8C" w14:textId="0D5BE32B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Description</w:t>
            </w:r>
          </w:p>
        </w:tc>
        <w:tc>
          <w:tcPr>
            <w:tcW w:w="2238" w:type="dxa"/>
            <w:noWrap/>
          </w:tcPr>
          <w:p w14:paraId="0C8542CE" w14:textId="65A66705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Captain and managing personnel, allowed to administ</w:t>
            </w:r>
            <w:r w:rsidR="003B4A9B">
              <w:rPr>
                <w:rFonts w:cs="Arial"/>
                <w:sz w:val="16"/>
                <w:szCs w:val="16"/>
                <w:lang w:val="en-US" w:eastAsia="de-DE"/>
              </w:rPr>
              <w:t>er</w:t>
            </w:r>
            <w:r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the crew and credit.</w:t>
            </w:r>
          </w:p>
        </w:tc>
        <w:tc>
          <w:tcPr>
            <w:tcW w:w="2238" w:type="dxa"/>
          </w:tcPr>
          <w:p w14:paraId="6898C1E6" w14:textId="77777777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Office and Bridge staff</w:t>
            </w:r>
          </w:p>
          <w:p w14:paraId="0997B0E9" w14:textId="77777777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2349" w:type="dxa"/>
            <w:noWrap/>
          </w:tcPr>
          <w:p w14:paraId="6F60984D" w14:textId="4753707E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Crew Members</w:t>
            </w:r>
          </w:p>
        </w:tc>
      </w:tr>
      <w:tr w:rsidR="00111C3C" w:rsidRPr="00111C3C" w14:paraId="531C1DB3" w14:textId="77777777" w:rsidTr="00633A97">
        <w:trPr>
          <w:trHeight w:val="375"/>
        </w:trPr>
        <w:tc>
          <w:tcPr>
            <w:tcW w:w="2101" w:type="dxa"/>
            <w:gridSpan w:val="2"/>
            <w:noWrap/>
            <w:hideMark/>
          </w:tcPr>
          <w:p w14:paraId="77634A99" w14:textId="3156AECE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Credit Mode</w:t>
            </w:r>
          </w:p>
        </w:tc>
        <w:tc>
          <w:tcPr>
            <w:tcW w:w="2238" w:type="dxa"/>
            <w:noWrap/>
            <w:hideMark/>
          </w:tcPr>
          <w:p w14:paraId="08E1131A" w14:textId="27077D03" w:rsidR="00111C3C" w:rsidRPr="00825760" w:rsidRDefault="0084637D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C</w:t>
            </w:r>
            <w:r w:rsidR="00111C3C" w:rsidRPr="00825760">
              <w:rPr>
                <w:rFonts w:cs="Arial"/>
                <w:sz w:val="16"/>
                <w:szCs w:val="16"/>
                <w:lang w:val="en-US" w:eastAsia="de-DE"/>
              </w:rPr>
              <w:t>orporate usage</w:t>
            </w:r>
          </w:p>
        </w:tc>
        <w:tc>
          <w:tcPr>
            <w:tcW w:w="2238" w:type="dxa"/>
          </w:tcPr>
          <w:p w14:paraId="607C5CB6" w14:textId="34B2105E" w:rsidR="00111C3C" w:rsidRPr="00825760" w:rsidRDefault="0084637D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C</w:t>
            </w:r>
            <w:r w:rsidR="00111C3C" w:rsidRPr="00825760">
              <w:rPr>
                <w:rFonts w:cs="Arial"/>
                <w:sz w:val="16"/>
                <w:szCs w:val="16"/>
                <w:lang w:val="en-US" w:eastAsia="de-DE"/>
              </w:rPr>
              <w:t>orporate usage</w:t>
            </w:r>
          </w:p>
        </w:tc>
        <w:tc>
          <w:tcPr>
            <w:tcW w:w="2349" w:type="dxa"/>
            <w:noWrap/>
            <w:hideMark/>
          </w:tcPr>
          <w:p w14:paraId="3DA69294" w14:textId="5EA83293" w:rsidR="00111C3C" w:rsidRPr="00825760" w:rsidRDefault="0084637D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L</w:t>
            </w:r>
            <w:r w:rsidR="00111C3C" w:rsidRPr="00825760">
              <w:rPr>
                <w:rFonts w:cs="Arial"/>
                <w:sz w:val="16"/>
                <w:szCs w:val="16"/>
                <w:lang w:val="en-US" w:eastAsia="de-DE"/>
              </w:rPr>
              <w:t>ocal allowance</w:t>
            </w:r>
          </w:p>
        </w:tc>
      </w:tr>
      <w:tr w:rsidR="00111C3C" w:rsidRPr="00111C3C" w14:paraId="7E9BD428" w14:textId="77777777" w:rsidTr="00633A97">
        <w:trPr>
          <w:trHeight w:val="375"/>
        </w:trPr>
        <w:tc>
          <w:tcPr>
            <w:tcW w:w="8926" w:type="dxa"/>
            <w:gridSpan w:val="5"/>
            <w:noWrap/>
            <w:hideMark/>
          </w:tcPr>
          <w:p w14:paraId="67F516EA" w14:textId="7371504D" w:rsidR="00111C3C" w:rsidRPr="00825760" w:rsidRDefault="00111C3C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Network Access</w:t>
            </w:r>
          </w:p>
        </w:tc>
      </w:tr>
      <w:tr w:rsidR="00C55B86" w:rsidRPr="00111C3C" w14:paraId="0064A494" w14:textId="77777777" w:rsidTr="00633A9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3B26EDE7" w14:textId="77777777" w:rsidR="00C55B86" w:rsidRPr="00825760" w:rsidRDefault="00C55B86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LAN1</w:t>
            </w:r>
          </w:p>
        </w:tc>
        <w:tc>
          <w:tcPr>
            <w:tcW w:w="2238" w:type="dxa"/>
            <w:noWrap/>
            <w:hideMark/>
          </w:tcPr>
          <w:p w14:paraId="0A4A60C1" w14:textId="7DF9381C" w:rsidR="00C55B86" w:rsidRPr="00825760" w:rsidRDefault="0000000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917527514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55B86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C55B86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238" w:type="dxa"/>
          </w:tcPr>
          <w:p w14:paraId="2623517F" w14:textId="4DEF3CB2" w:rsidR="00C55B86" w:rsidRPr="00825760" w:rsidRDefault="0000000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914587991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A0AA3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9A0AA3">
              <w:rPr>
                <w:rFonts w:ascii="MS Gothic" w:eastAsia="MS Gothic" w:hAnsi="MS Gothic" w:cs="Arial" w:hint="eastAsia"/>
                <w:sz w:val="16"/>
                <w:szCs w:val="16"/>
                <w:lang w:val="en-US" w:eastAsia="de-DE"/>
              </w:rPr>
              <w:t xml:space="preserve"> </w:t>
            </w:r>
            <w:r w:rsidR="00C55B86" w:rsidRPr="00825760">
              <w:rPr>
                <w:rFonts w:cs="Arial"/>
                <w:sz w:val="16"/>
                <w:szCs w:val="16"/>
                <w:lang w:val="en-US" w:eastAsia="de-DE"/>
              </w:rPr>
              <w:t>enabled</w:t>
            </w:r>
          </w:p>
        </w:tc>
        <w:tc>
          <w:tcPr>
            <w:tcW w:w="2349" w:type="dxa"/>
            <w:noWrap/>
            <w:hideMark/>
          </w:tcPr>
          <w:p w14:paraId="626E7ACB" w14:textId="57E3AA2A" w:rsidR="00C55B86" w:rsidRPr="00825760" w:rsidRDefault="0000000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5450578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B4A9B">
                  <w:rPr>
                    <w:rFonts w:ascii="MS Gothic" w:eastAsia="MS Gothic" w:hAnsi="MS Gothic" w:cs="Segoe UI Symbo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C55B86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</w:tr>
      <w:tr w:rsidR="00C55B86" w:rsidRPr="00111C3C" w14:paraId="7D853B39" w14:textId="77777777" w:rsidTr="00633A9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300A625C" w14:textId="77777777" w:rsidR="00C55B86" w:rsidRPr="00825760" w:rsidRDefault="00C55B86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LAN2</w:t>
            </w:r>
          </w:p>
        </w:tc>
        <w:tc>
          <w:tcPr>
            <w:tcW w:w="2238" w:type="dxa"/>
            <w:noWrap/>
            <w:hideMark/>
          </w:tcPr>
          <w:p w14:paraId="688B327E" w14:textId="6A63CDBE" w:rsidR="00C55B86" w:rsidRPr="00825760" w:rsidRDefault="0000000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433320909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55B86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C55B86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238" w:type="dxa"/>
          </w:tcPr>
          <w:p w14:paraId="20BDEC25" w14:textId="560B816A" w:rsidR="00C55B86" w:rsidRPr="00825760" w:rsidRDefault="0000000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604300182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55B86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C55B86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349" w:type="dxa"/>
            <w:noWrap/>
            <w:hideMark/>
          </w:tcPr>
          <w:p w14:paraId="3F1CE9E2" w14:textId="145BB91D" w:rsidR="00C55B86" w:rsidRPr="00825760" w:rsidRDefault="00000000" w:rsidP="00825760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64139695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C55B86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</w:tr>
      <w:tr w:rsidR="008D28E9" w:rsidRPr="00111C3C" w14:paraId="3DB0CDEE" w14:textId="77777777" w:rsidTr="00633A97">
        <w:trPr>
          <w:gridBefore w:val="1"/>
          <w:wBefore w:w="6" w:type="dxa"/>
          <w:trHeight w:val="375"/>
        </w:trPr>
        <w:tc>
          <w:tcPr>
            <w:tcW w:w="2095" w:type="dxa"/>
            <w:noWrap/>
          </w:tcPr>
          <w:p w14:paraId="6FCD1A69" w14:textId="1086E3E6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LAN</w:t>
            </w:r>
            <w:r>
              <w:rPr>
                <w:rFonts w:cs="Arial"/>
                <w:sz w:val="16"/>
                <w:szCs w:val="16"/>
                <w:lang w:val="en-US" w:eastAsia="de-DE"/>
              </w:rPr>
              <w:t>4</w:t>
            </w:r>
          </w:p>
        </w:tc>
        <w:tc>
          <w:tcPr>
            <w:tcW w:w="2238" w:type="dxa"/>
            <w:noWrap/>
          </w:tcPr>
          <w:p w14:paraId="2A7B2BA7" w14:textId="4552448C" w:rsidR="008D28E9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203121411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  <w:tc>
          <w:tcPr>
            <w:tcW w:w="2238" w:type="dxa"/>
          </w:tcPr>
          <w:p w14:paraId="524662BC" w14:textId="773802C9" w:rsidR="008D28E9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39933289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A0AA3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9A0AA3">
              <w:rPr>
                <w:rFonts w:ascii="MS Gothic" w:eastAsia="MS Gothic" w:hAnsi="MS Gothic" w:cs="Arial" w:hint="eastAsia"/>
                <w:sz w:val="16"/>
                <w:szCs w:val="16"/>
                <w:lang w:val="en-US" w:eastAsia="de-DE"/>
              </w:rPr>
              <w:t xml:space="preserve"> </w:t>
            </w:r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>enabled</w:t>
            </w:r>
          </w:p>
        </w:tc>
        <w:tc>
          <w:tcPr>
            <w:tcW w:w="2349" w:type="dxa"/>
            <w:noWrap/>
          </w:tcPr>
          <w:p w14:paraId="7146A18F" w14:textId="33C234B3" w:rsidR="008D28E9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4348440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enabled</w:t>
            </w:r>
          </w:p>
        </w:tc>
      </w:tr>
      <w:tr w:rsidR="008D28E9" w:rsidRPr="00111C3C" w14:paraId="64828442" w14:textId="77777777" w:rsidTr="00633A97">
        <w:trPr>
          <w:trHeight w:val="375"/>
        </w:trPr>
        <w:tc>
          <w:tcPr>
            <w:tcW w:w="8926" w:type="dxa"/>
            <w:gridSpan w:val="5"/>
            <w:noWrap/>
            <w:hideMark/>
          </w:tcPr>
          <w:p w14:paraId="20F4F319" w14:textId="33AEA12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Connectivity</w:t>
            </w:r>
          </w:p>
        </w:tc>
      </w:tr>
      <w:tr w:rsidR="008D28E9" w:rsidRPr="00111C3C" w14:paraId="1DC73897" w14:textId="77777777" w:rsidTr="00633A9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1AFC4D30" w14:textId="2BB79B83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Data Access:</w:t>
            </w:r>
          </w:p>
          <w:p w14:paraId="568C8288" w14:textId="4A31E1DB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(In case of Sealink Plus package, the crew members are not allowed to access the backup device for internet)</w:t>
            </w:r>
          </w:p>
        </w:tc>
        <w:tc>
          <w:tcPr>
            <w:tcW w:w="2238" w:type="dxa"/>
            <w:noWrap/>
            <w:hideMark/>
          </w:tcPr>
          <w:p w14:paraId="5745D286" w14:textId="75FCAFEA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40109024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VSAT</w:t>
            </w:r>
          </w:p>
          <w:p w14:paraId="1D51E96F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  <w:p w14:paraId="13A9BE63" w14:textId="1C1E0874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02719074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Backup</w:t>
            </w:r>
          </w:p>
        </w:tc>
        <w:tc>
          <w:tcPr>
            <w:tcW w:w="2238" w:type="dxa"/>
          </w:tcPr>
          <w:p w14:paraId="28E307A3" w14:textId="6A994A9C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20970298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VSAT</w:t>
            </w:r>
            <w:r w:rsidR="00222288">
              <w:rPr>
                <w:rFonts w:cs="Arial"/>
                <w:sz w:val="16"/>
                <w:szCs w:val="16"/>
                <w:lang w:val="en-US" w:eastAsia="de-DE"/>
              </w:rPr>
              <w:t xml:space="preserve"> (</w:t>
            </w:r>
            <w:r w:rsidR="00CB29DE">
              <w:rPr>
                <w:rFonts w:cs="Arial"/>
                <w:sz w:val="16"/>
                <w:szCs w:val="16"/>
                <w:lang w:val="en-US" w:eastAsia="de-DE"/>
              </w:rPr>
              <w:t>VoIP</w:t>
            </w:r>
            <w:r w:rsidR="00222288">
              <w:rPr>
                <w:rFonts w:cs="Arial"/>
                <w:sz w:val="16"/>
                <w:szCs w:val="16"/>
                <w:lang w:val="en-US" w:eastAsia="de-DE"/>
              </w:rPr>
              <w:t xml:space="preserve"> only)</w:t>
            </w:r>
          </w:p>
          <w:p w14:paraId="28A8AF4A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  <w:p w14:paraId="75F279C4" w14:textId="44C2C905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96199391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36FC9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E36FC9">
              <w:rPr>
                <w:rFonts w:cs="Arial"/>
                <w:sz w:val="16"/>
                <w:szCs w:val="16"/>
                <w:lang w:val="en-US" w:eastAsia="de-DE"/>
              </w:rPr>
              <w:t xml:space="preserve"> </w:t>
            </w:r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>Backup</w:t>
            </w:r>
            <w:r w:rsidR="00803EDC">
              <w:rPr>
                <w:rFonts w:cs="Arial"/>
                <w:sz w:val="16"/>
                <w:szCs w:val="16"/>
                <w:lang w:val="en-US" w:eastAsia="de-DE"/>
              </w:rPr>
              <w:t xml:space="preserve"> (VoIP only)</w:t>
            </w:r>
          </w:p>
        </w:tc>
        <w:tc>
          <w:tcPr>
            <w:tcW w:w="2349" w:type="dxa"/>
            <w:noWrap/>
            <w:hideMark/>
          </w:tcPr>
          <w:p w14:paraId="0447E29A" w14:textId="1457DB9D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077432756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VSAT</w:t>
            </w:r>
            <w:r w:rsidR="00803EDC">
              <w:rPr>
                <w:rFonts w:cs="Arial"/>
                <w:sz w:val="16"/>
                <w:szCs w:val="16"/>
                <w:lang w:val="en-US" w:eastAsia="de-DE"/>
              </w:rPr>
              <w:t xml:space="preserve"> (Data only)</w:t>
            </w:r>
          </w:p>
          <w:p w14:paraId="54CCE7CA" w14:textId="5B3D5FBB" w:rsidR="008D28E9" w:rsidRPr="00825760" w:rsidRDefault="000569EC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commentRangeStart w:id="55"/>
            <w:r w:rsidRPr="00B165D9">
              <w:rPr>
                <w:rFonts w:cs="Arial"/>
                <w:sz w:val="16"/>
                <w:szCs w:val="16"/>
                <w:highlight w:val="yellow"/>
                <w:lang w:val="en-US" w:eastAsia="de-DE"/>
              </w:rPr>
              <w:t>Crew</w:t>
            </w:r>
            <w:commentRangeEnd w:id="55"/>
            <w:r w:rsidR="00B165D9">
              <w:rPr>
                <w:rStyle w:val="CommentReference"/>
              </w:rPr>
              <w:commentReference w:id="55"/>
            </w:r>
            <w:r w:rsidRPr="00B165D9">
              <w:rPr>
                <w:rFonts w:cs="Arial"/>
                <w:sz w:val="16"/>
                <w:szCs w:val="16"/>
                <w:highlight w:val="yellow"/>
                <w:lang w:val="en-US" w:eastAsia="de-DE"/>
              </w:rPr>
              <w:t xml:space="preserve"> Channel 466</w:t>
            </w:r>
          </w:p>
          <w:p w14:paraId="71F9A9F6" w14:textId="2B6655BF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35385590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F71FA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Backup</w:t>
            </w:r>
          </w:p>
        </w:tc>
      </w:tr>
      <w:tr w:rsidR="008D28E9" w:rsidRPr="00111C3C" w14:paraId="63565879" w14:textId="77777777" w:rsidTr="00633A97">
        <w:trPr>
          <w:gridBefore w:val="1"/>
          <w:wBefore w:w="6" w:type="dxa"/>
          <w:trHeight w:val="375"/>
        </w:trPr>
        <w:tc>
          <w:tcPr>
            <w:tcW w:w="2095" w:type="dxa"/>
            <w:noWrap/>
            <w:hideMark/>
          </w:tcPr>
          <w:p w14:paraId="537CCC87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Daily Access Limits</w:t>
            </w:r>
          </w:p>
        </w:tc>
        <w:tc>
          <w:tcPr>
            <w:tcW w:w="2238" w:type="dxa"/>
            <w:noWrap/>
            <w:hideMark/>
          </w:tcPr>
          <w:p w14:paraId="0E8B02E5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387079990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Disable</w:t>
            </w:r>
          </w:p>
          <w:p w14:paraId="05FAB2E8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53859056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Maximum Daily Duration</w:t>
            </w:r>
          </w:p>
          <w:p w14:paraId="7DAE2C18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15961990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Daily Time Windows</w:t>
            </w:r>
          </w:p>
          <w:p w14:paraId="1DDE8F4E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1.</w:t>
            </w:r>
          </w:p>
          <w:p w14:paraId="7E2C5D1A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2.</w:t>
            </w:r>
          </w:p>
          <w:p w14:paraId="435B78EB" w14:textId="06FCB060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3.</w:t>
            </w:r>
          </w:p>
        </w:tc>
        <w:tc>
          <w:tcPr>
            <w:tcW w:w="2238" w:type="dxa"/>
          </w:tcPr>
          <w:p w14:paraId="3DF31704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19862623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Disable</w:t>
            </w:r>
          </w:p>
          <w:p w14:paraId="31C6C3CE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73460473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Maximum Daily Duration</w:t>
            </w:r>
          </w:p>
          <w:p w14:paraId="31527706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02327720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Daily Time Windows</w:t>
            </w:r>
          </w:p>
          <w:p w14:paraId="43ACFC11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1.</w:t>
            </w:r>
          </w:p>
          <w:p w14:paraId="5E4EFEAD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2.</w:t>
            </w:r>
          </w:p>
          <w:p w14:paraId="05EF7886" w14:textId="178D1F46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3.</w:t>
            </w:r>
          </w:p>
        </w:tc>
        <w:tc>
          <w:tcPr>
            <w:tcW w:w="2349" w:type="dxa"/>
            <w:noWrap/>
            <w:hideMark/>
          </w:tcPr>
          <w:p w14:paraId="48087749" w14:textId="237DD3B4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389192219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47FED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Disable</w:t>
            </w:r>
          </w:p>
          <w:p w14:paraId="07D5055D" w14:textId="33F1F448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9001811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Maximum Daily Duration</w:t>
            </w:r>
          </w:p>
          <w:p w14:paraId="123B6C19" w14:textId="77777777" w:rsidR="008D28E9" w:rsidRPr="00825760" w:rsidRDefault="00000000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53065287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  <w:r w:rsidR="008D28E9" w:rsidRPr="00825760">
              <w:rPr>
                <w:rFonts w:cs="Arial"/>
                <w:sz w:val="16"/>
                <w:szCs w:val="16"/>
                <w:lang w:val="en-US" w:eastAsia="de-DE"/>
              </w:rPr>
              <w:t xml:space="preserve"> Daily Time Windows</w:t>
            </w:r>
          </w:p>
          <w:p w14:paraId="0CAEAE1D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1.</w:t>
            </w:r>
          </w:p>
          <w:p w14:paraId="245A3666" w14:textId="77777777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2.</w:t>
            </w:r>
          </w:p>
          <w:p w14:paraId="273AB49A" w14:textId="33E5B2CF" w:rsidR="008D28E9" w:rsidRPr="00825760" w:rsidRDefault="008D28E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3.</w:t>
            </w:r>
          </w:p>
        </w:tc>
      </w:tr>
      <w:tr w:rsidR="00452D99" w:rsidRPr="00111C3C" w14:paraId="26FBDA67" w14:textId="77777777" w:rsidTr="00633A97">
        <w:trPr>
          <w:trHeight w:val="375"/>
        </w:trPr>
        <w:tc>
          <w:tcPr>
            <w:tcW w:w="2101" w:type="dxa"/>
            <w:gridSpan w:val="2"/>
            <w:noWrap/>
          </w:tcPr>
          <w:p w14:paraId="3EE439BF" w14:textId="78FE3D27" w:rsidR="00452D99" w:rsidRPr="00825760" w:rsidRDefault="00792A1C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Fonts w:cs="Arial"/>
                <w:sz w:val="16"/>
                <w:szCs w:val="16"/>
                <w:lang w:val="en-US" w:eastAsia="de-DE"/>
              </w:rPr>
              <w:t>M</w:t>
            </w:r>
            <w:r w:rsidRPr="00792A1C">
              <w:rPr>
                <w:rFonts w:cs="Arial"/>
                <w:sz w:val="16"/>
                <w:szCs w:val="16"/>
                <w:lang w:val="en-US" w:eastAsia="de-DE"/>
              </w:rPr>
              <w:t>aximum mobile data session</w:t>
            </w:r>
          </w:p>
        </w:tc>
        <w:tc>
          <w:tcPr>
            <w:tcW w:w="2238" w:type="dxa"/>
            <w:noWrap/>
          </w:tcPr>
          <w:p w14:paraId="5488253C" w14:textId="77777777" w:rsidR="00452D99" w:rsidRDefault="00452D9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2238" w:type="dxa"/>
          </w:tcPr>
          <w:p w14:paraId="06094844" w14:textId="77777777" w:rsidR="00452D99" w:rsidRDefault="00452D99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</w:p>
        </w:tc>
        <w:tc>
          <w:tcPr>
            <w:tcW w:w="2349" w:type="dxa"/>
            <w:noWrap/>
          </w:tcPr>
          <w:p w14:paraId="2D260789" w14:textId="4FE2E7A8" w:rsidR="00452D99" w:rsidRDefault="00792A1C" w:rsidP="008D28E9">
            <w:pPr>
              <w:spacing w:before="40" w:after="40"/>
              <w:rPr>
                <w:rFonts w:cs="Arial"/>
                <w:sz w:val="16"/>
                <w:szCs w:val="16"/>
                <w:lang w:val="en-US" w:eastAsia="de-DE"/>
              </w:rPr>
            </w:pPr>
            <w:r w:rsidRPr="00792A1C">
              <w:rPr>
                <w:rFonts w:cs="Arial"/>
                <w:sz w:val="16"/>
                <w:szCs w:val="16"/>
                <w:lang w:val="en-US" w:eastAsia="de-DE"/>
              </w:rPr>
              <w:t>1 hour</w:t>
            </w:r>
            <w:r w:rsidR="00731BBB">
              <w:rPr>
                <w:rFonts w:cs="Arial"/>
                <w:sz w:val="16"/>
                <w:szCs w:val="16"/>
                <w:lang w:val="en-US" w:eastAsia="de-DE"/>
              </w:rPr>
              <w:t>.</w:t>
            </w:r>
            <w:r w:rsidR="000F4261">
              <w:rPr>
                <w:rFonts w:cs="Arial"/>
                <w:sz w:val="16"/>
                <w:szCs w:val="16"/>
                <w:lang w:val="en-US" w:eastAsia="de-DE"/>
              </w:rPr>
              <w:br/>
            </w:r>
            <w:r w:rsidR="00731BBB">
              <w:rPr>
                <w:rFonts w:cs="Arial"/>
                <w:sz w:val="16"/>
                <w:szCs w:val="16"/>
                <w:lang w:val="en-US" w:eastAsia="de-DE"/>
              </w:rPr>
              <w:t>See screen cap below.</w:t>
            </w:r>
          </w:p>
        </w:tc>
      </w:tr>
      <w:tr w:rsidR="008D28E9" w:rsidRPr="00B37BCD" w14:paraId="4FB4FB56" w14:textId="77777777" w:rsidTr="00633A97">
        <w:tc>
          <w:tcPr>
            <w:tcW w:w="8926" w:type="dxa"/>
            <w:gridSpan w:val="5"/>
          </w:tcPr>
          <w:p w14:paraId="5E391A5B" w14:textId="77777777" w:rsidR="008D28E9" w:rsidRPr="00825760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sz w:val="16"/>
                <w:szCs w:val="16"/>
                <w:lang w:val="en-US" w:eastAsia="de-DE"/>
              </w:rPr>
              <w:t>Firewall Setting</w:t>
            </w:r>
          </w:p>
        </w:tc>
      </w:tr>
      <w:tr w:rsidR="008D28E9" w:rsidRPr="00B37BCD" w14:paraId="2B386999" w14:textId="728BF0D7" w:rsidTr="00633A97">
        <w:trPr>
          <w:gridBefore w:val="1"/>
          <w:wBefore w:w="6" w:type="dxa"/>
        </w:trPr>
        <w:tc>
          <w:tcPr>
            <w:tcW w:w="2095" w:type="dxa"/>
          </w:tcPr>
          <w:p w14:paraId="2D36AD31" w14:textId="77777777" w:rsidR="008D28E9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Open</w:t>
            </w:r>
          </w:p>
          <w:p w14:paraId="6D1AE9C2" w14:textId="38CD7AA1" w:rsidR="008D28E9" w:rsidRPr="00DD3B4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(Any traffic is allowed)</w:t>
            </w:r>
          </w:p>
        </w:tc>
        <w:tc>
          <w:tcPr>
            <w:tcW w:w="2238" w:type="dxa"/>
          </w:tcPr>
          <w:p w14:paraId="126797D4" w14:textId="09AFA8A6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484845069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</w:p>
        </w:tc>
        <w:tc>
          <w:tcPr>
            <w:tcW w:w="2238" w:type="dxa"/>
          </w:tcPr>
          <w:p w14:paraId="7D2C2C93" w14:textId="218EA557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164822499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</w:p>
        </w:tc>
        <w:tc>
          <w:tcPr>
            <w:tcW w:w="2349" w:type="dxa"/>
          </w:tcPr>
          <w:p w14:paraId="7DA359B0" w14:textId="41C4E2FD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43455196"/>
                <w15:appearance w15:val="hidden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0CA2">
                  <w:rPr>
                    <w:rFonts w:ascii="MS Gothic" w:eastAsia="MS Gothic" w:hAnsi="MS Gothic" w:cs="Arial" w:hint="eastAsia"/>
                    <w:sz w:val="16"/>
                    <w:szCs w:val="16"/>
                    <w:lang w:val="en-US" w:eastAsia="de-DE"/>
                  </w:rPr>
                  <w:t>☒</w:t>
                </w:r>
              </w:sdtContent>
            </w:sdt>
          </w:p>
        </w:tc>
      </w:tr>
      <w:tr w:rsidR="008D28E9" w:rsidRPr="00B37BCD" w14:paraId="3500586B" w14:textId="0A69C0FD" w:rsidTr="00633A97">
        <w:trPr>
          <w:gridBefore w:val="1"/>
          <w:wBefore w:w="6" w:type="dxa"/>
        </w:trPr>
        <w:tc>
          <w:tcPr>
            <w:tcW w:w="2095" w:type="dxa"/>
            <w:hideMark/>
          </w:tcPr>
          <w:p w14:paraId="61A82229" w14:textId="77777777" w:rsidR="008D28E9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Block All</w:t>
            </w:r>
          </w:p>
          <w:p w14:paraId="2E37D44C" w14:textId="3218D0EF" w:rsidR="008D28E9" w:rsidRPr="00DD3B4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(All traffic is unavailable)</w:t>
            </w:r>
          </w:p>
        </w:tc>
        <w:tc>
          <w:tcPr>
            <w:tcW w:w="2238" w:type="dxa"/>
          </w:tcPr>
          <w:p w14:paraId="354BB8E1" w14:textId="77777777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93957239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3C96BC45" w14:textId="3AF39CBD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7543117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161D4F9A" w14:textId="7374C14C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834631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8D28E9" w:rsidRPr="00B37BCD" w14:paraId="7EC46506" w14:textId="6128757F" w:rsidTr="00633A97">
        <w:trPr>
          <w:gridBefore w:val="1"/>
          <w:wBefore w:w="6" w:type="dxa"/>
        </w:trPr>
        <w:tc>
          <w:tcPr>
            <w:tcW w:w="2095" w:type="dxa"/>
            <w:hideMark/>
          </w:tcPr>
          <w:p w14:paraId="6C295E55" w14:textId="77777777" w:rsidR="008D28E9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>Data Manager</w:t>
            </w:r>
          </w:p>
          <w:p w14:paraId="694CE20D" w14:textId="0A14D320" w:rsidR="008D28E9" w:rsidRPr="00DD3B4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Gives access to Data Manager</w:t>
            </w:r>
          </w:p>
        </w:tc>
        <w:tc>
          <w:tcPr>
            <w:tcW w:w="2238" w:type="dxa"/>
          </w:tcPr>
          <w:p w14:paraId="33632D0F" w14:textId="77777777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300072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1C312D99" w14:textId="2A2BB6CF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6442138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683070C3" w14:textId="575A1FCA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125447066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8D28E9" w:rsidRPr="00B37BCD" w14:paraId="6002E4B0" w14:textId="37827EB2" w:rsidTr="00633A97">
        <w:trPr>
          <w:gridBefore w:val="1"/>
          <w:wBefore w:w="6" w:type="dxa"/>
        </w:trPr>
        <w:tc>
          <w:tcPr>
            <w:tcW w:w="2095" w:type="dxa"/>
            <w:hideMark/>
          </w:tcPr>
          <w:p w14:paraId="1E5B2B9B" w14:textId="77777777" w:rsidR="008D28E9" w:rsidRPr="00003BB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003BBF">
              <w:rPr>
                <w:rFonts w:cs="Arial"/>
                <w:sz w:val="16"/>
                <w:szCs w:val="16"/>
                <w:lang w:val="en-US" w:eastAsia="de-DE"/>
              </w:rPr>
              <w:t>POP &amp; IMAP Email</w:t>
            </w:r>
          </w:p>
          <w:p w14:paraId="4F648972" w14:textId="36A6A902" w:rsidR="008D28E9" w:rsidRPr="009832B4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(POP and IMAP Email allowed)</w:t>
            </w:r>
          </w:p>
        </w:tc>
        <w:tc>
          <w:tcPr>
            <w:tcW w:w="2238" w:type="dxa"/>
          </w:tcPr>
          <w:p w14:paraId="2C8AB307" w14:textId="623BCEDC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84605482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28805D8A" w14:textId="53E22988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088305673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2443453D" w14:textId="370D5881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2021155474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8D28E9" w:rsidRPr="00B37BCD" w14:paraId="3C98F2E7" w14:textId="34BC1039" w:rsidTr="00633A97">
        <w:trPr>
          <w:gridBefore w:val="1"/>
          <w:wBefore w:w="6" w:type="dxa"/>
          <w:trHeight w:val="303"/>
        </w:trPr>
        <w:tc>
          <w:tcPr>
            <w:tcW w:w="2095" w:type="dxa"/>
            <w:hideMark/>
          </w:tcPr>
          <w:p w14:paraId="0958E8D2" w14:textId="77777777" w:rsidR="008D28E9" w:rsidRPr="00003BB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proofErr w:type="spellStart"/>
            <w:r w:rsidRPr="00003BBF">
              <w:rPr>
                <w:rFonts w:cs="Arial"/>
                <w:sz w:val="16"/>
                <w:szCs w:val="16"/>
                <w:lang w:val="en-US" w:eastAsia="de-DE"/>
              </w:rPr>
              <w:t>SkyFile</w:t>
            </w:r>
            <w:proofErr w:type="spellEnd"/>
            <w:r w:rsidRPr="00003BBF">
              <w:rPr>
                <w:rFonts w:cs="Arial"/>
                <w:sz w:val="16"/>
                <w:szCs w:val="16"/>
                <w:lang w:val="en-US" w:eastAsia="de-DE"/>
              </w:rPr>
              <w:t xml:space="preserve"> Access</w:t>
            </w:r>
          </w:p>
          <w:p w14:paraId="6A0C2946" w14:textId="69B4D34F" w:rsidR="008D28E9" w:rsidRPr="00003BB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lastRenderedPageBreak/>
              <w:t xml:space="preserve">(Allows </w:t>
            </w:r>
            <w:proofErr w:type="spellStart"/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>SkyFile</w:t>
            </w:r>
            <w:proofErr w:type="spellEnd"/>
            <w:r w:rsidRPr="00825760">
              <w:rPr>
                <w:rFonts w:cs="Arial"/>
                <w:i/>
                <w:sz w:val="16"/>
                <w:szCs w:val="16"/>
                <w:lang w:val="en-US" w:eastAsia="de-DE"/>
              </w:rPr>
              <w:t xml:space="preserve"> FTP traffic)</w:t>
            </w:r>
          </w:p>
        </w:tc>
        <w:tc>
          <w:tcPr>
            <w:tcW w:w="2238" w:type="dxa"/>
          </w:tcPr>
          <w:p w14:paraId="40E216FE" w14:textId="77777777" w:rsidR="008D28E9" w:rsidRPr="00825760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61213198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3E3F1A70" w14:textId="60B194C4" w:rsidR="008D28E9" w:rsidRPr="00825760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73475067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2DC72AA8" w14:textId="08294793" w:rsidR="008D28E9" w:rsidRPr="00825760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cs="Arial"/>
                  <w:sz w:val="16"/>
                  <w:szCs w:val="16"/>
                  <w:lang w:val="en-US" w:eastAsia="de-DE"/>
                </w:rPr>
                <w:id w:val="-172019856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825760">
                  <w:rPr>
                    <w:rFonts w:ascii="Segoe UI Symbol" w:hAnsi="Segoe UI Symbol" w:cs="Segoe UI Symbol"/>
                    <w:sz w:val="16"/>
                    <w:szCs w:val="16"/>
                    <w:lang w:val="en-US" w:eastAsia="de-DE"/>
                  </w:rPr>
                  <w:t>☐</w:t>
                </w:r>
              </w:sdtContent>
            </w:sdt>
          </w:p>
        </w:tc>
      </w:tr>
      <w:tr w:rsidR="008D28E9" w:rsidRPr="00B37BCD" w14:paraId="23269E83" w14:textId="32AB7C4A" w:rsidTr="00633A97">
        <w:trPr>
          <w:gridBefore w:val="1"/>
          <w:wBefore w:w="6" w:type="dxa"/>
        </w:trPr>
        <w:tc>
          <w:tcPr>
            <w:tcW w:w="2095" w:type="dxa"/>
            <w:hideMark/>
          </w:tcPr>
          <w:p w14:paraId="031BFE07" w14:textId="77777777" w:rsidR="008D28E9" w:rsidRPr="00003BB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proofErr w:type="spellStart"/>
            <w:r w:rsidRPr="00003BBF">
              <w:rPr>
                <w:rFonts w:cs="Arial"/>
                <w:sz w:val="16"/>
                <w:szCs w:val="16"/>
                <w:lang w:val="en-US" w:eastAsia="de-DE"/>
              </w:rPr>
              <w:t>SkyFile</w:t>
            </w:r>
            <w:proofErr w:type="spellEnd"/>
            <w:r w:rsidRPr="00003BBF">
              <w:rPr>
                <w:rFonts w:cs="Arial"/>
                <w:sz w:val="16"/>
                <w:szCs w:val="16"/>
                <w:lang w:val="en-US" w:eastAsia="de-DE"/>
              </w:rPr>
              <w:t xml:space="preserve"> Mail</w:t>
            </w:r>
          </w:p>
          <w:p w14:paraId="52AB5F95" w14:textId="0A056EC8" w:rsidR="008D28E9" w:rsidRPr="00003BB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Style w:val="ExampleChar"/>
              </w:rPr>
              <w:t>(</w:t>
            </w:r>
            <w:r w:rsidRPr="009832B4">
              <w:rPr>
                <w:rStyle w:val="ExampleChar"/>
              </w:rPr>
              <w:t xml:space="preserve">Allows </w:t>
            </w:r>
            <w:proofErr w:type="spellStart"/>
            <w:r w:rsidRPr="009832B4">
              <w:rPr>
                <w:rStyle w:val="ExampleChar"/>
              </w:rPr>
              <w:t>SkyFile</w:t>
            </w:r>
            <w:proofErr w:type="spellEnd"/>
            <w:r w:rsidRPr="009832B4">
              <w:rPr>
                <w:rStyle w:val="ExampleChar"/>
              </w:rPr>
              <w:t xml:space="preserve"> Mail traffic</w:t>
            </w:r>
            <w:r>
              <w:rPr>
                <w:rStyle w:val="ExampleChar"/>
              </w:rPr>
              <w:t>)</w:t>
            </w:r>
          </w:p>
        </w:tc>
        <w:tc>
          <w:tcPr>
            <w:tcW w:w="2238" w:type="dxa"/>
          </w:tcPr>
          <w:p w14:paraId="0154895E" w14:textId="43CB3F66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32186246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313E6D24" w14:textId="53D57F1F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204921642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77CBEAF6" w14:textId="634DAFB1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de-DE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905829166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8D28E9" w:rsidRPr="00B37BCD" w14:paraId="169BF7BB" w14:textId="178B182D" w:rsidTr="00633A97">
        <w:trPr>
          <w:gridBefore w:val="1"/>
          <w:wBefore w:w="6" w:type="dxa"/>
        </w:trPr>
        <w:tc>
          <w:tcPr>
            <w:tcW w:w="2095" w:type="dxa"/>
            <w:hideMark/>
          </w:tcPr>
          <w:p w14:paraId="760E46EF" w14:textId="77777777" w:rsidR="008D28E9" w:rsidRPr="00003BB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003BBF">
              <w:rPr>
                <w:rFonts w:cs="Arial"/>
                <w:sz w:val="16"/>
                <w:szCs w:val="16"/>
                <w:lang w:val="en-US" w:eastAsia="de-DE"/>
              </w:rPr>
              <w:t>Web</w:t>
            </w:r>
          </w:p>
          <w:p w14:paraId="1B9BC662" w14:textId="3FDA8329" w:rsidR="008D28E9" w:rsidRPr="009832B4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Style w:val="ExampleChar"/>
              </w:rPr>
              <w:t>(</w:t>
            </w:r>
            <w:r w:rsidRPr="009832B4">
              <w:rPr>
                <w:rStyle w:val="ExampleChar"/>
              </w:rPr>
              <w:t xml:space="preserve">Allows web surfing </w:t>
            </w:r>
            <w:r>
              <w:rPr>
                <w:rStyle w:val="ExampleChar"/>
              </w:rPr>
              <w:t xml:space="preserve">- </w:t>
            </w:r>
            <w:r w:rsidRPr="009832B4">
              <w:rPr>
                <w:rStyle w:val="ExampleChar"/>
              </w:rPr>
              <w:t>HTTP &amp; HTTPS)</w:t>
            </w:r>
          </w:p>
        </w:tc>
        <w:tc>
          <w:tcPr>
            <w:tcW w:w="2238" w:type="dxa"/>
          </w:tcPr>
          <w:p w14:paraId="7026ABDC" w14:textId="685A6D14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40252867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5C7D05A4" w14:textId="3ED9EC64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2036572709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4E2B27BA" w14:textId="786955B2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784421212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</w:tr>
      <w:tr w:rsidR="008D28E9" w:rsidRPr="00B37BCD" w14:paraId="7DD64FF4" w14:textId="01ADCAA2" w:rsidTr="00633A97">
        <w:trPr>
          <w:gridBefore w:val="1"/>
          <w:wBefore w:w="6" w:type="dxa"/>
        </w:trPr>
        <w:tc>
          <w:tcPr>
            <w:tcW w:w="2095" w:type="dxa"/>
          </w:tcPr>
          <w:p w14:paraId="439DF452" w14:textId="77777777" w:rsidR="008D28E9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 w:rsidRPr="00DD3B4F">
              <w:rPr>
                <w:rFonts w:cs="Arial"/>
                <w:sz w:val="16"/>
                <w:szCs w:val="16"/>
                <w:lang w:val="en-US" w:eastAsia="de-DE"/>
              </w:rPr>
              <w:t xml:space="preserve">FTP active </w:t>
            </w:r>
            <w:proofErr w:type="gramStart"/>
            <w:r w:rsidRPr="00DD3B4F">
              <w:rPr>
                <w:rFonts w:cs="Arial"/>
                <w:sz w:val="16"/>
                <w:szCs w:val="16"/>
                <w:lang w:val="en-US" w:eastAsia="de-DE"/>
              </w:rPr>
              <w:t>mode</w:t>
            </w:r>
            <w:proofErr w:type="gramEnd"/>
          </w:p>
          <w:p w14:paraId="787B8E7B" w14:textId="7719274D" w:rsidR="008D28E9" w:rsidRPr="00DD3B4F" w:rsidRDefault="008D28E9" w:rsidP="008D28E9">
            <w:pPr>
              <w:spacing w:before="40" w:after="40" w:line="240" w:lineRule="auto"/>
              <w:rPr>
                <w:rFonts w:cs="Arial"/>
                <w:sz w:val="16"/>
                <w:szCs w:val="16"/>
                <w:lang w:val="en-US" w:eastAsia="de-DE"/>
              </w:rPr>
            </w:pPr>
            <w:r>
              <w:rPr>
                <w:rStyle w:val="ExampleChar"/>
              </w:rPr>
              <w:t>(</w:t>
            </w:r>
            <w:r w:rsidRPr="009832B4">
              <w:rPr>
                <w:rStyle w:val="ExampleChar"/>
              </w:rPr>
              <w:t>Allows FTP traffic</w:t>
            </w:r>
            <w:r>
              <w:rPr>
                <w:rStyle w:val="ExampleChar"/>
              </w:rPr>
              <w:t>)</w:t>
            </w:r>
          </w:p>
        </w:tc>
        <w:tc>
          <w:tcPr>
            <w:tcW w:w="2238" w:type="dxa"/>
          </w:tcPr>
          <w:p w14:paraId="62C36A6A" w14:textId="77777777" w:rsidR="008D28E9" w:rsidRPr="00DD3B4F" w:rsidRDefault="00000000" w:rsidP="008D28E9">
            <w:pPr>
              <w:spacing w:before="40" w:after="4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1955366458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238" w:type="dxa"/>
          </w:tcPr>
          <w:p w14:paraId="73A13DD8" w14:textId="21616B0C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de-DE"/>
                </w:rPr>
                <w:id w:val="-1984233867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DD3B4F">
                  <w:rPr>
                    <w:rFonts w:ascii="MS Gothic" w:eastAsia="MS Gothic" w:hAnsi="MS Gothic" w:hint="eastAsia"/>
                    <w:sz w:val="16"/>
                    <w:szCs w:val="16"/>
                    <w:lang w:val="de-DE"/>
                  </w:rPr>
                  <w:t>☐</w:t>
                </w:r>
              </w:sdtContent>
            </w:sdt>
          </w:p>
        </w:tc>
        <w:tc>
          <w:tcPr>
            <w:tcW w:w="2349" w:type="dxa"/>
          </w:tcPr>
          <w:p w14:paraId="03434FF8" w14:textId="3230B506" w:rsidR="008D28E9" w:rsidRPr="00DD3B4F" w:rsidRDefault="00000000" w:rsidP="008D28E9">
            <w:pPr>
              <w:tabs>
                <w:tab w:val="clear" w:pos="9084"/>
              </w:tabs>
              <w:spacing w:before="0" w:after="0" w:line="240" w:lineRule="auto"/>
              <w:jc w:val="center"/>
              <w:rPr>
                <w:rFonts w:cs="Arial"/>
                <w:sz w:val="16"/>
                <w:szCs w:val="16"/>
                <w:lang w:val="en-US" w:eastAsia="de-DE"/>
              </w:rPr>
            </w:pPr>
            <w:sdt>
              <w:sdtPr>
                <w:rPr>
                  <w:rFonts w:eastAsia="Calibri"/>
                  <w:sz w:val="16"/>
                  <w:szCs w:val="16"/>
                  <w:lang w:val="en-US"/>
                </w:rPr>
                <w:id w:val="-1866586025"/>
                <w15:appearance w15:val="hidden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28E9" w:rsidRPr="00003BBF">
                  <w:rPr>
                    <w:rFonts w:ascii="MS Gothic" w:eastAsia="MS Gothic" w:hAnsi="MS Gothic" w:hint="eastAsia"/>
                    <w:sz w:val="16"/>
                    <w:szCs w:val="16"/>
                    <w:lang w:val="en-US"/>
                  </w:rPr>
                  <w:t>☐</w:t>
                </w:r>
              </w:sdtContent>
            </w:sdt>
          </w:p>
        </w:tc>
      </w:tr>
    </w:tbl>
    <w:p w14:paraId="33610C03" w14:textId="37B58227" w:rsidR="000F4261" w:rsidRDefault="000F4261">
      <w:pPr>
        <w:tabs>
          <w:tab w:val="clear" w:pos="9084"/>
        </w:tabs>
        <w:spacing w:before="0" w:after="0"/>
      </w:pPr>
    </w:p>
    <w:p w14:paraId="494EEA95" w14:textId="02A35C52" w:rsidR="008A41C4" w:rsidRDefault="00F802EC">
      <w:pPr>
        <w:tabs>
          <w:tab w:val="clear" w:pos="9084"/>
        </w:tabs>
        <w:spacing w:before="0" w:after="0"/>
      </w:pPr>
      <w:r>
        <w:t xml:space="preserve">Maximum Mobile Data Session Duration – </w:t>
      </w:r>
      <w:r w:rsidR="00C12B4B">
        <w:t>1</w:t>
      </w:r>
      <w:r>
        <w:t>hrs</w:t>
      </w:r>
    </w:p>
    <w:p w14:paraId="390A56A2" w14:textId="56A3ACF2" w:rsidR="00F802EC" w:rsidRDefault="00F802EC">
      <w:pPr>
        <w:tabs>
          <w:tab w:val="clear" w:pos="9084"/>
        </w:tabs>
        <w:spacing w:before="0" w:after="0"/>
      </w:pPr>
      <w:r>
        <w:t>As per instruction guide in the screen cap below.</w:t>
      </w:r>
    </w:p>
    <w:p w14:paraId="77B9082D" w14:textId="50195EC6" w:rsidR="00F802EC" w:rsidRDefault="008356A3">
      <w:pPr>
        <w:tabs>
          <w:tab w:val="clear" w:pos="9084"/>
        </w:tabs>
        <w:spacing w:before="0" w:after="0"/>
      </w:pPr>
      <w:r>
        <w:rPr>
          <w:noProof/>
          <w:lang w:val="en-US"/>
        </w:rPr>
        <w:drawing>
          <wp:inline distT="0" distB="0" distL="0" distR="0" wp14:anchorId="26366478" wp14:editId="61C32225">
            <wp:extent cx="5768340" cy="17125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4261">
        <w:t xml:space="preserve"> </w:t>
      </w:r>
    </w:p>
    <w:p w14:paraId="73B9B512" w14:textId="77777777" w:rsidR="00F802EC" w:rsidRDefault="00F802EC">
      <w:pPr>
        <w:tabs>
          <w:tab w:val="clear" w:pos="9084"/>
        </w:tabs>
        <w:spacing w:before="0" w:after="0"/>
      </w:pPr>
    </w:p>
    <w:p w14:paraId="7055BAE7" w14:textId="77777777" w:rsidR="00865201" w:rsidRDefault="00865201">
      <w:pPr>
        <w:tabs>
          <w:tab w:val="clear" w:pos="9084"/>
        </w:tabs>
        <w:spacing w:before="0" w:after="0"/>
      </w:pPr>
    </w:p>
    <w:p w14:paraId="66E95A04" w14:textId="77777777" w:rsidR="00622F72" w:rsidRDefault="00622F72">
      <w:pPr>
        <w:tabs>
          <w:tab w:val="clear" w:pos="9084"/>
        </w:tabs>
        <w:spacing w:before="0" w:after="0"/>
      </w:pPr>
    </w:p>
    <w:p w14:paraId="2B00E589" w14:textId="77777777" w:rsidR="00622F72" w:rsidRDefault="00622F72">
      <w:pPr>
        <w:tabs>
          <w:tab w:val="clear" w:pos="9084"/>
        </w:tabs>
        <w:spacing w:before="0" w:after="0"/>
      </w:pPr>
    </w:p>
    <w:p w14:paraId="32DC776E" w14:textId="77777777" w:rsidR="00622F72" w:rsidRDefault="00622F72">
      <w:pPr>
        <w:tabs>
          <w:tab w:val="clear" w:pos="9084"/>
        </w:tabs>
        <w:spacing w:before="0" w:after="0"/>
      </w:pPr>
    </w:p>
    <w:p w14:paraId="4ADBE05A" w14:textId="77777777" w:rsidR="00622F72" w:rsidRDefault="00622F72">
      <w:pPr>
        <w:tabs>
          <w:tab w:val="clear" w:pos="9084"/>
        </w:tabs>
        <w:spacing w:before="0" w:after="0"/>
      </w:pPr>
    </w:p>
    <w:p w14:paraId="184E2DE0" w14:textId="77777777" w:rsidR="00622F72" w:rsidRDefault="00622F72">
      <w:pPr>
        <w:tabs>
          <w:tab w:val="clear" w:pos="9084"/>
        </w:tabs>
        <w:spacing w:before="0" w:after="0"/>
      </w:pPr>
    </w:p>
    <w:p w14:paraId="38E80348" w14:textId="77777777" w:rsidR="00622F72" w:rsidRDefault="00622F72">
      <w:pPr>
        <w:tabs>
          <w:tab w:val="clear" w:pos="9084"/>
        </w:tabs>
        <w:spacing w:before="0" w:after="0"/>
      </w:pPr>
    </w:p>
    <w:p w14:paraId="2970E4EA" w14:textId="77777777" w:rsidR="00622F72" w:rsidRDefault="00622F72">
      <w:pPr>
        <w:tabs>
          <w:tab w:val="clear" w:pos="9084"/>
        </w:tabs>
        <w:spacing w:before="0" w:after="0"/>
      </w:pPr>
    </w:p>
    <w:p w14:paraId="151D69F5" w14:textId="77777777" w:rsidR="00622F72" w:rsidRDefault="00622F72">
      <w:pPr>
        <w:tabs>
          <w:tab w:val="clear" w:pos="9084"/>
        </w:tabs>
        <w:spacing w:before="0" w:after="0"/>
      </w:pPr>
    </w:p>
    <w:p w14:paraId="745CA87D" w14:textId="77777777" w:rsidR="00622F72" w:rsidRDefault="00622F72">
      <w:pPr>
        <w:tabs>
          <w:tab w:val="clear" w:pos="9084"/>
        </w:tabs>
        <w:spacing w:before="0" w:after="0"/>
      </w:pPr>
    </w:p>
    <w:p w14:paraId="4801721C" w14:textId="77777777" w:rsidR="00622F72" w:rsidRDefault="00622F72">
      <w:pPr>
        <w:tabs>
          <w:tab w:val="clear" w:pos="9084"/>
        </w:tabs>
        <w:spacing w:before="0" w:after="0"/>
      </w:pPr>
    </w:p>
    <w:p w14:paraId="20EB7BE9" w14:textId="77777777" w:rsidR="00622F72" w:rsidRDefault="00622F72">
      <w:pPr>
        <w:tabs>
          <w:tab w:val="clear" w:pos="9084"/>
        </w:tabs>
        <w:spacing w:before="0" w:after="0"/>
      </w:pPr>
    </w:p>
    <w:p w14:paraId="06395C48" w14:textId="77777777" w:rsidR="00622F72" w:rsidRDefault="00622F72">
      <w:pPr>
        <w:tabs>
          <w:tab w:val="clear" w:pos="9084"/>
        </w:tabs>
        <w:spacing w:before="0" w:after="0"/>
      </w:pPr>
    </w:p>
    <w:p w14:paraId="4D3C9407" w14:textId="77777777" w:rsidR="00622F72" w:rsidRDefault="00622F72">
      <w:pPr>
        <w:tabs>
          <w:tab w:val="clear" w:pos="9084"/>
        </w:tabs>
        <w:spacing w:before="0" w:after="0"/>
      </w:pPr>
    </w:p>
    <w:p w14:paraId="4748D87C" w14:textId="77777777" w:rsidR="00622F72" w:rsidRDefault="00622F72">
      <w:pPr>
        <w:tabs>
          <w:tab w:val="clear" w:pos="9084"/>
        </w:tabs>
        <w:spacing w:before="0" w:after="0"/>
      </w:pPr>
    </w:p>
    <w:p w14:paraId="0552BE44" w14:textId="77777777" w:rsidR="00622F72" w:rsidRDefault="00622F72">
      <w:pPr>
        <w:tabs>
          <w:tab w:val="clear" w:pos="9084"/>
        </w:tabs>
        <w:spacing w:before="0" w:after="0"/>
      </w:pPr>
    </w:p>
    <w:p w14:paraId="5CADCD13" w14:textId="77777777" w:rsidR="00622F72" w:rsidRDefault="00622F72">
      <w:pPr>
        <w:tabs>
          <w:tab w:val="clear" w:pos="9084"/>
        </w:tabs>
        <w:spacing w:before="0" w:after="0"/>
      </w:pPr>
    </w:p>
    <w:p w14:paraId="4D1A9E0E" w14:textId="77777777" w:rsidR="00622F72" w:rsidRDefault="00622F72">
      <w:pPr>
        <w:tabs>
          <w:tab w:val="clear" w:pos="9084"/>
        </w:tabs>
        <w:spacing w:before="0" w:after="0"/>
      </w:pPr>
    </w:p>
    <w:p w14:paraId="3BEDB890" w14:textId="77777777" w:rsidR="00622F72" w:rsidRDefault="00622F72">
      <w:pPr>
        <w:tabs>
          <w:tab w:val="clear" w:pos="9084"/>
        </w:tabs>
        <w:spacing w:before="0" w:after="0"/>
      </w:pPr>
    </w:p>
    <w:p w14:paraId="65C8817B" w14:textId="77777777" w:rsidR="00622F72" w:rsidRDefault="00622F72">
      <w:pPr>
        <w:tabs>
          <w:tab w:val="clear" w:pos="9084"/>
        </w:tabs>
        <w:spacing w:before="0" w:after="0"/>
      </w:pPr>
    </w:p>
    <w:p w14:paraId="4E2B3112" w14:textId="77777777" w:rsidR="00622F72" w:rsidRDefault="00622F72">
      <w:pPr>
        <w:tabs>
          <w:tab w:val="clear" w:pos="9084"/>
        </w:tabs>
        <w:spacing w:before="0" w:after="0"/>
      </w:pPr>
    </w:p>
    <w:p w14:paraId="11B9633D" w14:textId="77777777" w:rsidR="00622F72" w:rsidRDefault="00622F72">
      <w:pPr>
        <w:tabs>
          <w:tab w:val="clear" w:pos="9084"/>
        </w:tabs>
        <w:spacing w:before="0" w:after="0"/>
      </w:pPr>
    </w:p>
    <w:p w14:paraId="584A765D" w14:textId="77777777" w:rsidR="00622F72" w:rsidRDefault="00622F72">
      <w:pPr>
        <w:tabs>
          <w:tab w:val="clear" w:pos="9084"/>
        </w:tabs>
        <w:spacing w:before="0" w:after="0"/>
      </w:pPr>
    </w:p>
    <w:p w14:paraId="46F38CA3" w14:textId="77777777" w:rsidR="00622F72" w:rsidRDefault="00622F72">
      <w:pPr>
        <w:tabs>
          <w:tab w:val="clear" w:pos="9084"/>
        </w:tabs>
        <w:spacing w:before="0" w:after="0"/>
      </w:pPr>
    </w:p>
    <w:p w14:paraId="778AA3D3" w14:textId="77777777" w:rsidR="00622F72" w:rsidRDefault="00622F72">
      <w:pPr>
        <w:tabs>
          <w:tab w:val="clear" w:pos="9084"/>
        </w:tabs>
        <w:spacing w:before="0" w:after="0"/>
      </w:pPr>
    </w:p>
    <w:p w14:paraId="6B58D7B4" w14:textId="77777777" w:rsidR="00622F72" w:rsidRDefault="00622F72">
      <w:pPr>
        <w:tabs>
          <w:tab w:val="clear" w:pos="9084"/>
        </w:tabs>
        <w:spacing w:before="0" w:after="0"/>
      </w:pPr>
    </w:p>
    <w:p w14:paraId="2BFBEC5B" w14:textId="77777777" w:rsidR="00622F72" w:rsidRDefault="00622F72">
      <w:pPr>
        <w:tabs>
          <w:tab w:val="clear" w:pos="9084"/>
        </w:tabs>
        <w:spacing w:before="0" w:after="0"/>
      </w:pPr>
    </w:p>
    <w:p w14:paraId="78DD6827" w14:textId="77777777" w:rsidR="00622F72" w:rsidRDefault="00622F72">
      <w:pPr>
        <w:tabs>
          <w:tab w:val="clear" w:pos="9084"/>
        </w:tabs>
        <w:spacing w:before="0" w:after="0"/>
      </w:pPr>
    </w:p>
    <w:p w14:paraId="2CBF9B02" w14:textId="77777777" w:rsidR="00622F72" w:rsidRDefault="00622F72">
      <w:pPr>
        <w:tabs>
          <w:tab w:val="clear" w:pos="9084"/>
        </w:tabs>
        <w:spacing w:before="0" w:after="0"/>
      </w:pPr>
    </w:p>
    <w:p w14:paraId="1B9E9931" w14:textId="77777777" w:rsidR="00622F72" w:rsidRDefault="00622F72">
      <w:pPr>
        <w:tabs>
          <w:tab w:val="clear" w:pos="9084"/>
        </w:tabs>
        <w:spacing w:before="0" w:after="0"/>
      </w:pPr>
    </w:p>
    <w:p w14:paraId="5ACF9AB1" w14:textId="77777777" w:rsidR="00622F72" w:rsidRDefault="00622F72">
      <w:pPr>
        <w:tabs>
          <w:tab w:val="clear" w:pos="9084"/>
        </w:tabs>
        <w:spacing w:before="0" w:after="0"/>
      </w:pPr>
    </w:p>
    <w:p w14:paraId="4CA4AEF6" w14:textId="77777777" w:rsidR="00622F72" w:rsidRDefault="00622F72">
      <w:pPr>
        <w:tabs>
          <w:tab w:val="clear" w:pos="9084"/>
        </w:tabs>
        <w:spacing w:before="0" w:after="0"/>
      </w:pPr>
    </w:p>
    <w:p w14:paraId="6EF1945E" w14:textId="77777777" w:rsidR="00622F72" w:rsidRDefault="00622F72">
      <w:pPr>
        <w:tabs>
          <w:tab w:val="clear" w:pos="9084"/>
        </w:tabs>
        <w:spacing w:before="0" w:after="0"/>
      </w:pPr>
    </w:p>
    <w:p w14:paraId="23F019F2" w14:textId="4CB26B18" w:rsidR="00865201" w:rsidRDefault="00551CF6" w:rsidP="00865201">
      <w:pPr>
        <w:pStyle w:val="Heading2"/>
      </w:pPr>
      <w:bookmarkStart w:id="56" w:name="_Toc136338923"/>
      <w:bookmarkStart w:id="57" w:name="_Toc159340603"/>
      <w:commentRangeStart w:id="58"/>
      <w:r>
        <w:lastRenderedPageBreak/>
        <w:t xml:space="preserve">Crew Creation List (Advised by </w:t>
      </w:r>
      <w:r w:rsidR="00B165D9">
        <w:t>Customer</w:t>
      </w:r>
      <w:r>
        <w:t>)</w:t>
      </w:r>
      <w:bookmarkEnd w:id="56"/>
      <w:bookmarkEnd w:id="57"/>
      <w:commentRangeEnd w:id="58"/>
      <w:r w:rsidR="00B165D9">
        <w:rPr>
          <w:rStyle w:val="CommentReference"/>
          <w:rFonts w:cs="Times New Roman"/>
          <w:b w:val="0"/>
          <w:bCs w:val="0"/>
          <w:iCs w:val="0"/>
          <w:color w:val="auto"/>
        </w:rPr>
        <w:commentReference w:id="58"/>
      </w:r>
    </w:p>
    <w:p w14:paraId="7CA21BCF" w14:textId="125F2892" w:rsidR="00F35ACC" w:rsidRDefault="00622F72">
      <w:pPr>
        <w:tabs>
          <w:tab w:val="clear" w:pos="9084"/>
        </w:tabs>
        <w:spacing w:before="0" w:after="0"/>
      </w:pPr>
      <w:r w:rsidRPr="00622F72">
        <w:t>VSAT User-List</w:t>
      </w:r>
    </w:p>
    <w:p w14:paraId="31D77C1D" w14:textId="050DB51C" w:rsidR="00F35ACC" w:rsidRDefault="00F35ACC">
      <w:pPr>
        <w:tabs>
          <w:tab w:val="clear" w:pos="9084"/>
        </w:tabs>
        <w:spacing w:before="0" w:after="0"/>
      </w:pPr>
    </w:p>
    <w:p w14:paraId="3CDF3050" w14:textId="637A4EBD" w:rsidR="002E6178" w:rsidRDefault="00AB5168" w:rsidP="00B94F03">
      <w:pPr>
        <w:pStyle w:val="Heading1"/>
      </w:pPr>
      <w:bookmarkStart w:id="59" w:name="_Toc136338924"/>
      <w:bookmarkStart w:id="60" w:name="_Toc159340604"/>
      <w:r>
        <w:t>Telephony</w:t>
      </w:r>
      <w:r w:rsidR="002E6178">
        <w:t xml:space="preserve"> Configuration</w:t>
      </w:r>
      <w:bookmarkEnd w:id="59"/>
      <w:bookmarkEnd w:id="60"/>
    </w:p>
    <w:p w14:paraId="594D3B70" w14:textId="77777777" w:rsidR="00AB5168" w:rsidRDefault="00672BBA" w:rsidP="00AB5168">
      <w:r>
        <w:t xml:space="preserve">The XChange </w:t>
      </w:r>
      <w:proofErr w:type="gramStart"/>
      <w:r>
        <w:t>is able to</w:t>
      </w:r>
      <w:proofErr w:type="gramEnd"/>
      <w:r>
        <w:t xml:space="preserve"> </w:t>
      </w:r>
      <w:r w:rsidR="00AB5168">
        <w:t>hide the last four digits of called destination number</w:t>
      </w:r>
      <w:r>
        <w:t xml:space="preserve">s in the Call Log to ensure privacy.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957"/>
        <w:gridCol w:w="4536"/>
      </w:tblGrid>
      <w:tr w:rsidR="00AB5168" w14:paraId="604E8A77" w14:textId="77777777" w:rsidTr="00B12C20">
        <w:tc>
          <w:tcPr>
            <w:tcW w:w="4957" w:type="dxa"/>
          </w:tcPr>
          <w:p w14:paraId="021D79FA" w14:textId="77777777" w:rsidR="00CF4160" w:rsidRDefault="00AB5168" w:rsidP="004B211E">
            <w:pPr>
              <w:pStyle w:val="BodyCopyRegular"/>
              <w:rPr>
                <w:sz w:val="16"/>
              </w:rPr>
            </w:pPr>
            <w:r w:rsidRPr="004B211E">
              <w:rPr>
                <w:sz w:val="16"/>
              </w:rPr>
              <w:t>Hide destination number</w:t>
            </w:r>
            <w:r w:rsidR="00CF4160">
              <w:rPr>
                <w:sz w:val="16"/>
              </w:rPr>
              <w:t xml:space="preserve">: </w:t>
            </w:r>
          </w:p>
          <w:p w14:paraId="3FDD2717" w14:textId="77777777" w:rsidR="00AB5168" w:rsidRPr="004B211E" w:rsidRDefault="00CF4160" w:rsidP="004B211E">
            <w:pPr>
              <w:pStyle w:val="BodyCopyRegular"/>
              <w:rPr>
                <w:sz w:val="16"/>
              </w:rPr>
            </w:pPr>
            <w:r w:rsidRPr="00E905D3">
              <w:rPr>
                <w:i/>
                <w:sz w:val="14"/>
              </w:rPr>
              <w:t>(This hides the last four digits in call log to ensure privacy)</w:t>
            </w:r>
          </w:p>
        </w:tc>
        <w:tc>
          <w:tcPr>
            <w:tcW w:w="4536" w:type="dxa"/>
          </w:tcPr>
          <w:p w14:paraId="223181D5" w14:textId="77777777" w:rsidR="00AB5168" w:rsidRPr="004B211E" w:rsidRDefault="00000000" w:rsidP="004B211E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87682680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4160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AB5168" w:rsidRPr="009C401F">
              <w:rPr>
                <w:sz w:val="16"/>
              </w:rPr>
              <w:t xml:space="preserve"> </w:t>
            </w:r>
            <w:r w:rsidR="00AB5168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995346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B5168" w:rsidRPr="004B211E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AB5168" w:rsidRPr="009C401F">
              <w:rPr>
                <w:sz w:val="16"/>
              </w:rPr>
              <w:t xml:space="preserve"> </w:t>
            </w:r>
            <w:r w:rsidR="00AB5168" w:rsidRPr="004B211E">
              <w:rPr>
                <w:sz w:val="16"/>
              </w:rPr>
              <w:t xml:space="preserve">No </w:t>
            </w:r>
          </w:p>
        </w:tc>
      </w:tr>
    </w:tbl>
    <w:p w14:paraId="4022D903" w14:textId="77777777" w:rsidR="00986450" w:rsidRDefault="00986450">
      <w:pPr>
        <w:tabs>
          <w:tab w:val="clear" w:pos="9084"/>
        </w:tabs>
        <w:spacing w:before="0" w:after="0"/>
        <w:rPr>
          <w:rFonts w:cs="Arial"/>
          <w:color w:val="000000"/>
          <w:szCs w:val="20"/>
        </w:rPr>
      </w:pPr>
    </w:p>
    <w:p w14:paraId="3FF40139" w14:textId="6B128EAB" w:rsidR="00E07008" w:rsidRDefault="00E07008" w:rsidP="007C7F3F">
      <w:pPr>
        <w:pStyle w:val="Heading2"/>
      </w:pPr>
      <w:bookmarkStart w:id="61" w:name="_Toc136338925"/>
      <w:bookmarkStart w:id="62" w:name="_Toc159340605"/>
      <w:r>
        <w:t>SIP PHONES</w:t>
      </w:r>
      <w:bookmarkEnd w:id="61"/>
      <w:bookmarkEnd w:id="62"/>
      <w:r>
        <w:t xml:space="preserve"> </w:t>
      </w:r>
    </w:p>
    <w:p w14:paraId="4B3A6A0E" w14:textId="77777777" w:rsidR="000158AC" w:rsidRPr="00351D54" w:rsidRDefault="000158AC" w:rsidP="007C7F3F">
      <w:r w:rsidRPr="007C7F3F">
        <w:t>The XChange has a built in SIP interface allowing it to “talk” to IP Phones plugged into either LAN, or to Smartphones running the FREE Marlink XChange Voice App.</w:t>
      </w:r>
    </w:p>
    <w:p w14:paraId="119D87EA" w14:textId="5E42473D" w:rsidR="00825760" w:rsidRDefault="000158AC" w:rsidP="009C401F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P</w:t>
      </w:r>
      <w:r w:rsidR="001A5D1A">
        <w:rPr>
          <w:rFonts w:cs="Arial"/>
          <w:color w:val="000000"/>
          <w:szCs w:val="20"/>
        </w:rPr>
        <w:t xml:space="preserve">lease state the configuration of up to </w:t>
      </w:r>
      <w:r w:rsidR="00E07008">
        <w:rPr>
          <w:rFonts w:cs="Arial"/>
          <w:color w:val="000000"/>
          <w:szCs w:val="20"/>
        </w:rPr>
        <w:t>5</w:t>
      </w:r>
      <w:r w:rsidR="001A5D1A">
        <w:rPr>
          <w:rFonts w:cs="Arial"/>
          <w:color w:val="000000"/>
          <w:szCs w:val="20"/>
        </w:rPr>
        <w:t xml:space="preserve"> phones. </w:t>
      </w:r>
    </w:p>
    <w:tbl>
      <w:tblPr>
        <w:tblStyle w:val="TableGrid"/>
        <w:tblW w:w="9491" w:type="dxa"/>
        <w:tblLook w:val="0600" w:firstRow="0" w:lastRow="0" w:firstColumn="0" w:lastColumn="0" w:noHBand="1" w:noVBand="1"/>
      </w:tblPr>
      <w:tblGrid>
        <w:gridCol w:w="1731"/>
        <w:gridCol w:w="1457"/>
        <w:gridCol w:w="1456"/>
        <w:gridCol w:w="1456"/>
        <w:gridCol w:w="1422"/>
        <w:gridCol w:w="1969"/>
      </w:tblGrid>
      <w:tr w:rsidR="009948D5" w14:paraId="2609A361" w14:textId="1B13F748" w:rsidTr="00771C1A">
        <w:tc>
          <w:tcPr>
            <w:tcW w:w="1817" w:type="dxa"/>
          </w:tcPr>
          <w:p w14:paraId="651AD66A" w14:textId="77777777" w:rsidR="009948D5" w:rsidRPr="00C85C28" w:rsidRDefault="009948D5" w:rsidP="009C401F">
            <w:pPr>
              <w:pStyle w:val="BodyCopyRegular"/>
              <w:rPr>
                <w:sz w:val="16"/>
              </w:rPr>
            </w:pPr>
            <w:r w:rsidRPr="00C85C28">
              <w:rPr>
                <w:sz w:val="16"/>
              </w:rPr>
              <w:t>Phone</w:t>
            </w:r>
            <w:r>
              <w:rPr>
                <w:sz w:val="16"/>
              </w:rPr>
              <w:t xml:space="preserve"> device</w:t>
            </w:r>
          </w:p>
        </w:tc>
        <w:tc>
          <w:tcPr>
            <w:tcW w:w="1516" w:type="dxa"/>
          </w:tcPr>
          <w:p w14:paraId="51A09672" w14:textId="77777777" w:rsidR="009948D5" w:rsidRPr="009C401F" w:rsidRDefault="009948D5" w:rsidP="00351D54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Phone#1</w:t>
            </w:r>
          </w:p>
        </w:tc>
        <w:tc>
          <w:tcPr>
            <w:tcW w:w="1515" w:type="dxa"/>
          </w:tcPr>
          <w:p w14:paraId="18B86982" w14:textId="77777777" w:rsidR="009948D5" w:rsidRPr="009C401F" w:rsidRDefault="009948D5" w:rsidP="00351D54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Phone#2</w:t>
            </w:r>
          </w:p>
        </w:tc>
        <w:tc>
          <w:tcPr>
            <w:tcW w:w="1515" w:type="dxa"/>
          </w:tcPr>
          <w:p w14:paraId="75B46EC0" w14:textId="77777777" w:rsidR="009948D5" w:rsidRPr="009C401F" w:rsidRDefault="009948D5" w:rsidP="00351D54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Phone#3</w:t>
            </w:r>
          </w:p>
        </w:tc>
        <w:tc>
          <w:tcPr>
            <w:tcW w:w="1508" w:type="dxa"/>
          </w:tcPr>
          <w:p w14:paraId="0EDB62BB" w14:textId="740FBD7E" w:rsidR="009948D5" w:rsidRDefault="009948D5" w:rsidP="00351D54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Phone#4</w:t>
            </w:r>
          </w:p>
        </w:tc>
        <w:tc>
          <w:tcPr>
            <w:tcW w:w="1620" w:type="dxa"/>
          </w:tcPr>
          <w:p w14:paraId="68024C30" w14:textId="1AE57F24" w:rsidR="009948D5" w:rsidRDefault="009948D5" w:rsidP="00351D54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Phone#5</w:t>
            </w:r>
          </w:p>
        </w:tc>
      </w:tr>
      <w:tr w:rsidR="00D41DEC" w14:paraId="3C6AF434" w14:textId="77777777" w:rsidTr="00771C1A">
        <w:tc>
          <w:tcPr>
            <w:tcW w:w="1817" w:type="dxa"/>
          </w:tcPr>
          <w:p w14:paraId="35146B92" w14:textId="73A89D02" w:rsidR="00D41DEC" w:rsidRPr="00C85C28" w:rsidRDefault="00D41DEC" w:rsidP="00D41DEC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Shall the telephone be configured?</w:t>
            </w:r>
          </w:p>
        </w:tc>
        <w:tc>
          <w:tcPr>
            <w:tcW w:w="1516" w:type="dxa"/>
          </w:tcPr>
          <w:p w14:paraId="6B6F8AF7" w14:textId="6C698A88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83206443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4637D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772724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4637D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515" w:type="dxa"/>
          </w:tcPr>
          <w:p w14:paraId="31331826" w14:textId="1712AA60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9714383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11484089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515" w:type="dxa"/>
          </w:tcPr>
          <w:p w14:paraId="10322B5F" w14:textId="3658AF9B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62412448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6806506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508" w:type="dxa"/>
          </w:tcPr>
          <w:p w14:paraId="6FB68C83" w14:textId="7A0D612D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88591439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2936018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620" w:type="dxa"/>
          </w:tcPr>
          <w:p w14:paraId="493975D9" w14:textId="367F8142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68205601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4234590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</w:tr>
      <w:tr w:rsidR="00D41DEC" w14:paraId="31D943F4" w14:textId="3B31AEC5" w:rsidTr="00771C1A">
        <w:tc>
          <w:tcPr>
            <w:tcW w:w="1817" w:type="dxa"/>
          </w:tcPr>
          <w:p w14:paraId="573DEDB1" w14:textId="2D42299B" w:rsidR="00D41DEC" w:rsidRDefault="00D41DEC" w:rsidP="00D41DEC">
            <w:pPr>
              <w:pStyle w:val="BodyCopyRegular"/>
              <w:rPr>
                <w:i/>
              </w:rPr>
            </w:pPr>
            <w:commentRangeStart w:id="63"/>
            <w:commentRangeStart w:id="64"/>
            <w:r>
              <w:rPr>
                <w:sz w:val="16"/>
              </w:rPr>
              <w:t xml:space="preserve">Phone </w:t>
            </w:r>
            <w:r w:rsidRPr="009C401F">
              <w:rPr>
                <w:sz w:val="16"/>
              </w:rPr>
              <w:t>Name</w:t>
            </w:r>
            <w:r>
              <w:rPr>
                <w:sz w:val="16"/>
              </w:rPr>
              <w:t xml:space="preserve"> </w:t>
            </w:r>
          </w:p>
          <w:p w14:paraId="5ACD7BCE" w14:textId="5F7F8DDB" w:rsidR="00D41DEC" w:rsidRPr="00E905D3" w:rsidRDefault="00D41DEC" w:rsidP="00D41DEC">
            <w:pPr>
              <w:pStyle w:val="BodyCopyRegular"/>
              <w:rPr>
                <w:i/>
                <w:sz w:val="16"/>
              </w:rPr>
            </w:pPr>
            <w:r>
              <w:rPr>
                <w:i/>
                <w:sz w:val="14"/>
              </w:rPr>
              <w:t>(</w:t>
            </w:r>
            <w:r w:rsidRPr="00E905D3">
              <w:rPr>
                <w:i/>
                <w:sz w:val="14"/>
              </w:rPr>
              <w:t>e.g. Bridge, Captain’s cabin, crew 1)</w:t>
            </w:r>
          </w:p>
        </w:tc>
        <w:tc>
          <w:tcPr>
            <w:tcW w:w="1516" w:type="dxa"/>
          </w:tcPr>
          <w:p w14:paraId="749F5501" w14:textId="77777777" w:rsidR="00D41DEC" w:rsidRDefault="00F04F48" w:rsidP="00D41DEC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Bridge</w:t>
            </w:r>
          </w:p>
          <w:p w14:paraId="18137730" w14:textId="341A3695" w:rsidR="00F04F48" w:rsidRPr="009C401F" w:rsidRDefault="00F04F48" w:rsidP="00D41DEC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192.168.0.51</w:t>
            </w:r>
          </w:p>
        </w:tc>
        <w:tc>
          <w:tcPr>
            <w:tcW w:w="1515" w:type="dxa"/>
          </w:tcPr>
          <w:p w14:paraId="4E04978D" w14:textId="77DACCF4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Captain</w:t>
            </w:r>
          </w:p>
          <w:p w14:paraId="3DD02EC0" w14:textId="23149D6B" w:rsidR="00D41DEC" w:rsidRPr="009C401F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192.168.0.52</w:t>
            </w:r>
          </w:p>
        </w:tc>
        <w:tc>
          <w:tcPr>
            <w:tcW w:w="1515" w:type="dxa"/>
          </w:tcPr>
          <w:p w14:paraId="1FF5ABCC" w14:textId="0E18B636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Ship Office</w:t>
            </w:r>
          </w:p>
          <w:p w14:paraId="769E4C12" w14:textId="1EDE1541" w:rsidR="00D41DEC" w:rsidRPr="009C401F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192.168.0.53</w:t>
            </w:r>
          </w:p>
        </w:tc>
        <w:tc>
          <w:tcPr>
            <w:tcW w:w="1508" w:type="dxa"/>
          </w:tcPr>
          <w:p w14:paraId="48E23395" w14:textId="3C351FCC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Officer Smoke Room</w:t>
            </w:r>
          </w:p>
          <w:p w14:paraId="43EF1534" w14:textId="2B95D221" w:rsidR="00D41DEC" w:rsidRPr="009C401F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10.0.2.201</w:t>
            </w:r>
          </w:p>
        </w:tc>
        <w:tc>
          <w:tcPr>
            <w:tcW w:w="1620" w:type="dxa"/>
          </w:tcPr>
          <w:p w14:paraId="49003946" w14:textId="3601DF0B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Crew Smoke Room</w:t>
            </w:r>
          </w:p>
          <w:p w14:paraId="7C0A9387" w14:textId="3F0D2CEF" w:rsidR="00D41DEC" w:rsidRPr="009C401F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10.0.2.202</w:t>
            </w:r>
            <w:commentRangeEnd w:id="63"/>
            <w:r w:rsidR="00B165D9">
              <w:rPr>
                <w:rStyle w:val="CommentReference"/>
                <w:lang w:eastAsia="fr-FR"/>
              </w:rPr>
              <w:commentReference w:id="63"/>
            </w:r>
            <w:r w:rsidR="00D05F12">
              <w:rPr>
                <w:rStyle w:val="CommentReference"/>
                <w:lang w:eastAsia="fr-FR"/>
              </w:rPr>
              <w:commentReference w:id="64"/>
            </w:r>
          </w:p>
        </w:tc>
      </w:tr>
      <w:commentRangeEnd w:id="64"/>
      <w:tr w:rsidR="00D41DEC" w14:paraId="06296BAE" w14:textId="3CCAABB0" w:rsidTr="00771C1A">
        <w:tc>
          <w:tcPr>
            <w:tcW w:w="1817" w:type="dxa"/>
          </w:tcPr>
          <w:p w14:paraId="7710B364" w14:textId="77777777" w:rsidR="00D41DEC" w:rsidRPr="009C401F" w:rsidRDefault="00D41DEC" w:rsidP="00D41DEC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Crew Phone</w:t>
            </w:r>
          </w:p>
        </w:tc>
        <w:tc>
          <w:tcPr>
            <w:tcW w:w="1516" w:type="dxa"/>
          </w:tcPr>
          <w:p w14:paraId="56BEF5AB" w14:textId="1207A124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380264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28385487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515" w:type="dxa"/>
          </w:tcPr>
          <w:p w14:paraId="76E38226" w14:textId="538366D2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5634534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9883934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515" w:type="dxa"/>
          </w:tcPr>
          <w:p w14:paraId="1104F4A0" w14:textId="3DB0D993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8341365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161793931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508" w:type="dxa"/>
          </w:tcPr>
          <w:p w14:paraId="0801F40C" w14:textId="08F85410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66608566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0069003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  <w:tc>
          <w:tcPr>
            <w:tcW w:w="1620" w:type="dxa"/>
          </w:tcPr>
          <w:p w14:paraId="46294C57" w14:textId="3CFF9242" w:rsidR="00D41DEC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51283591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6252318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D41DEC" w:rsidRPr="004B211E">
              <w:rPr>
                <w:sz w:val="16"/>
              </w:rPr>
              <w:t>No</w:t>
            </w:r>
          </w:p>
        </w:tc>
      </w:tr>
      <w:tr w:rsidR="00D41DEC" w14:paraId="3A219560" w14:textId="3962716F" w:rsidTr="00771C1A">
        <w:tc>
          <w:tcPr>
            <w:tcW w:w="1817" w:type="dxa"/>
          </w:tcPr>
          <w:p w14:paraId="77632438" w14:textId="77777777" w:rsidR="00D41DEC" w:rsidRDefault="00D41DEC" w:rsidP="00D41DEC">
            <w:pPr>
              <w:pStyle w:val="BodyCopyRegular"/>
              <w:rPr>
                <w:sz w:val="16"/>
              </w:rPr>
            </w:pPr>
            <w:r w:rsidRPr="009C401F">
              <w:rPr>
                <w:sz w:val="16"/>
              </w:rPr>
              <w:t>Authentication</w:t>
            </w:r>
            <w:r>
              <w:rPr>
                <w:sz w:val="16"/>
              </w:rPr>
              <w:t xml:space="preserve">: </w:t>
            </w:r>
          </w:p>
          <w:p w14:paraId="792242BC" w14:textId="21976EA8" w:rsidR="00D41DEC" w:rsidRPr="009C401F" w:rsidRDefault="00D41DEC" w:rsidP="00D41DEC">
            <w:pPr>
              <w:pStyle w:val="BodyCopyRegular"/>
              <w:rPr>
                <w:sz w:val="16"/>
              </w:rPr>
            </w:pPr>
            <w:r w:rsidRPr="00E905D3">
              <w:rPr>
                <w:i/>
                <w:sz w:val="14"/>
              </w:rPr>
              <w:t>(</w:t>
            </w:r>
            <w:r>
              <w:rPr>
                <w:i/>
                <w:sz w:val="14"/>
              </w:rPr>
              <w:t>E</w:t>
            </w:r>
            <w:r w:rsidRPr="00E905D3">
              <w:rPr>
                <w:i/>
                <w:sz w:val="14"/>
              </w:rPr>
              <w:t>ither open or PIN restricted</w:t>
            </w:r>
            <w:r>
              <w:rPr>
                <w:i/>
                <w:sz w:val="14"/>
              </w:rPr>
              <w:t xml:space="preserve">. </w:t>
            </w:r>
            <w:r w:rsidRPr="00E905D3">
              <w:rPr>
                <w:i/>
                <w:sz w:val="14"/>
              </w:rPr>
              <w:t>For crew phones, select the PIN restricted option)</w:t>
            </w:r>
          </w:p>
        </w:tc>
        <w:tc>
          <w:tcPr>
            <w:tcW w:w="1516" w:type="dxa"/>
          </w:tcPr>
          <w:p w14:paraId="32672A3F" w14:textId="0E8D5CDC" w:rsidR="00D41DEC" w:rsidRPr="009C401F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67676747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Open</w:t>
            </w:r>
          </w:p>
          <w:p w14:paraId="3ACC87C8" w14:textId="53E4EF1D" w:rsidR="00D41DEC" w:rsidRPr="009C401F" w:rsidRDefault="00000000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6383434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84637D">
              <w:rPr>
                <w:sz w:val="16"/>
              </w:rPr>
              <w:t>PIN</w:t>
            </w:r>
            <w:r w:rsidR="0084637D" w:rsidRPr="009C401F">
              <w:rPr>
                <w:sz w:val="16"/>
              </w:rPr>
              <w:t xml:space="preserve"> </w:t>
            </w:r>
            <w:r w:rsidR="00D41DEC" w:rsidRPr="009C401F">
              <w:rPr>
                <w:sz w:val="16"/>
              </w:rPr>
              <w:t>restricted</w:t>
            </w:r>
          </w:p>
        </w:tc>
        <w:tc>
          <w:tcPr>
            <w:tcW w:w="1515" w:type="dxa"/>
          </w:tcPr>
          <w:p w14:paraId="5381D5C7" w14:textId="070CE24B" w:rsidR="00D41DEC" w:rsidRPr="009C401F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1268490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Open</w:t>
            </w:r>
          </w:p>
          <w:p w14:paraId="36F31021" w14:textId="3A2CA812" w:rsidR="00D41DEC" w:rsidRPr="009C401F" w:rsidRDefault="00000000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20953807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84637D">
              <w:rPr>
                <w:sz w:val="16"/>
              </w:rPr>
              <w:t>PIN</w:t>
            </w:r>
            <w:r w:rsidR="0084637D" w:rsidRPr="009C401F">
              <w:rPr>
                <w:sz w:val="16"/>
              </w:rPr>
              <w:t xml:space="preserve"> </w:t>
            </w:r>
            <w:r w:rsidR="00D41DEC" w:rsidRPr="009C401F">
              <w:rPr>
                <w:sz w:val="16"/>
              </w:rPr>
              <w:t>restricted</w:t>
            </w:r>
          </w:p>
        </w:tc>
        <w:tc>
          <w:tcPr>
            <w:tcW w:w="1515" w:type="dxa"/>
          </w:tcPr>
          <w:p w14:paraId="25BE9DDA" w14:textId="29D1341F" w:rsidR="00D41DEC" w:rsidRPr="009C401F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89164842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Open</w:t>
            </w:r>
          </w:p>
          <w:p w14:paraId="1CBA8233" w14:textId="0DD961DF" w:rsidR="00D41DEC" w:rsidRPr="009C401F" w:rsidRDefault="00000000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7375394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84637D">
              <w:rPr>
                <w:sz w:val="16"/>
              </w:rPr>
              <w:t>PIN</w:t>
            </w:r>
            <w:r w:rsidR="0084637D" w:rsidRPr="009C401F">
              <w:rPr>
                <w:sz w:val="16"/>
              </w:rPr>
              <w:t xml:space="preserve"> </w:t>
            </w:r>
            <w:r w:rsidR="00D41DEC" w:rsidRPr="009C401F">
              <w:rPr>
                <w:sz w:val="16"/>
              </w:rPr>
              <w:t>restricted</w:t>
            </w:r>
          </w:p>
        </w:tc>
        <w:tc>
          <w:tcPr>
            <w:tcW w:w="1508" w:type="dxa"/>
          </w:tcPr>
          <w:p w14:paraId="707C0B8F" w14:textId="2A29AE63" w:rsidR="00D41DEC" w:rsidRPr="009C401F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20300673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Open</w:t>
            </w:r>
          </w:p>
          <w:p w14:paraId="5C70807E" w14:textId="3FA0C153" w:rsidR="00D41DEC" w:rsidRDefault="00000000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26496823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84637D">
              <w:rPr>
                <w:sz w:val="16"/>
              </w:rPr>
              <w:t>PIN</w:t>
            </w:r>
            <w:r w:rsidR="0084637D" w:rsidRPr="009C401F">
              <w:rPr>
                <w:sz w:val="16"/>
              </w:rPr>
              <w:t xml:space="preserve"> </w:t>
            </w:r>
            <w:r w:rsidR="00D41DEC" w:rsidRPr="009C401F">
              <w:rPr>
                <w:sz w:val="16"/>
              </w:rPr>
              <w:t>restricted</w:t>
            </w:r>
          </w:p>
        </w:tc>
        <w:tc>
          <w:tcPr>
            <w:tcW w:w="1620" w:type="dxa"/>
          </w:tcPr>
          <w:p w14:paraId="1F80721A" w14:textId="77777777" w:rsidR="00D41DEC" w:rsidRPr="009C401F" w:rsidRDefault="00000000" w:rsidP="00D41DEC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3167681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41DEC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D41DEC" w:rsidRPr="009C401F">
              <w:rPr>
                <w:sz w:val="16"/>
              </w:rPr>
              <w:t xml:space="preserve"> Open</w:t>
            </w:r>
          </w:p>
          <w:p w14:paraId="10A68246" w14:textId="598F1B83" w:rsidR="00D41DEC" w:rsidRDefault="00000000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7103098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D41DEC" w:rsidRPr="009C401F">
              <w:rPr>
                <w:sz w:val="16"/>
              </w:rPr>
              <w:t xml:space="preserve"> </w:t>
            </w:r>
            <w:r w:rsidR="0084637D">
              <w:rPr>
                <w:sz w:val="16"/>
              </w:rPr>
              <w:t>PIN</w:t>
            </w:r>
            <w:r w:rsidR="0084637D" w:rsidRPr="009C401F">
              <w:rPr>
                <w:sz w:val="16"/>
              </w:rPr>
              <w:t xml:space="preserve"> </w:t>
            </w:r>
            <w:r w:rsidR="00D41DEC" w:rsidRPr="009C401F">
              <w:rPr>
                <w:sz w:val="16"/>
              </w:rPr>
              <w:t>restricted</w:t>
            </w:r>
          </w:p>
        </w:tc>
      </w:tr>
      <w:tr w:rsidR="00F04F48" w14:paraId="07F41B7A" w14:textId="5EE06DD3" w:rsidTr="00771C1A">
        <w:trPr>
          <w:trHeight w:val="2023"/>
        </w:trPr>
        <w:tc>
          <w:tcPr>
            <w:tcW w:w="1817" w:type="dxa"/>
          </w:tcPr>
          <w:p w14:paraId="356C5C37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Outgoing Lines:</w:t>
            </w:r>
          </w:p>
          <w:p w14:paraId="191A89BE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Which of the available voice lines should be assigned per phone?</w:t>
            </w:r>
          </w:p>
          <w:p w14:paraId="1A60C41F" w14:textId="77777777" w:rsidR="00F04F48" w:rsidRPr="00BA7637" w:rsidRDefault="00F04F48" w:rsidP="00F04F48">
            <w:pPr>
              <w:pStyle w:val="BodyCopyRegular"/>
              <w:rPr>
                <w:sz w:val="12"/>
              </w:rPr>
            </w:pPr>
            <w:r w:rsidRPr="00E905D3">
              <w:rPr>
                <w:i/>
                <w:sz w:val="14"/>
              </w:rPr>
              <w:t>(The order in which the lines are stated here, define the priority in which the voice lines are used.)</w:t>
            </w:r>
          </w:p>
        </w:tc>
        <w:tc>
          <w:tcPr>
            <w:tcW w:w="1516" w:type="dxa"/>
          </w:tcPr>
          <w:p w14:paraId="0D509EB9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68E5E14B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5600DC07" w14:textId="0F6C6E39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VSAT line #</w:t>
            </w:r>
            <w:r>
              <w:rPr>
                <w:sz w:val="16"/>
              </w:rPr>
              <w:t>3</w:t>
            </w:r>
          </w:p>
          <w:p w14:paraId="7A05D3F4" w14:textId="00B133F9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5" w:type="dxa"/>
          </w:tcPr>
          <w:p w14:paraId="353F2317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5231F88E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62193933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VSAT line #</w:t>
            </w:r>
            <w:r>
              <w:rPr>
                <w:sz w:val="16"/>
              </w:rPr>
              <w:t>3</w:t>
            </w:r>
          </w:p>
          <w:p w14:paraId="3D729358" w14:textId="7CB43CA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5" w:type="dxa"/>
          </w:tcPr>
          <w:p w14:paraId="064D2E52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59F6AE65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678D31C7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VSAT line #</w:t>
            </w:r>
            <w:r>
              <w:rPr>
                <w:sz w:val="16"/>
              </w:rPr>
              <w:t>3</w:t>
            </w:r>
          </w:p>
          <w:p w14:paraId="11FF3DD7" w14:textId="2EBB9E5F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08" w:type="dxa"/>
          </w:tcPr>
          <w:p w14:paraId="43E9759C" w14:textId="5A4ABE34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 VSAT #4 Prepaid</w:t>
            </w:r>
          </w:p>
          <w:p w14:paraId="6E51B8A9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5026272D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4E786540" w14:textId="7A2DD93B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620" w:type="dxa"/>
          </w:tcPr>
          <w:p w14:paraId="3A3BE2D3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 VSAT #4 Prepaid</w:t>
            </w:r>
          </w:p>
          <w:p w14:paraId="5AE745DE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75704E5B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62E232E8" w14:textId="70B57845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</w:tr>
      <w:tr w:rsidR="00F04F48" w14:paraId="27284694" w14:textId="1AC7E6C5" w:rsidTr="00771C1A">
        <w:tc>
          <w:tcPr>
            <w:tcW w:w="1817" w:type="dxa"/>
          </w:tcPr>
          <w:p w14:paraId="3ACEDDE7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Incoming Lines:</w:t>
            </w:r>
          </w:p>
          <w:p w14:paraId="5041DD2A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E905D3">
              <w:rPr>
                <w:i/>
                <w:sz w:val="14"/>
              </w:rPr>
              <w:t>(Note: Phones used by crew usually do not have any incoming lines associated)</w:t>
            </w:r>
          </w:p>
        </w:tc>
        <w:tc>
          <w:tcPr>
            <w:tcW w:w="1516" w:type="dxa"/>
          </w:tcPr>
          <w:p w14:paraId="09CE754B" w14:textId="77777777" w:rsidR="00F04F48" w:rsidRPr="00BA7637" w:rsidRDefault="00000000" w:rsidP="00F04F48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6278206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 w:rsidRPr="00BA7637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F04F48" w:rsidRPr="00BA7637">
              <w:rPr>
                <w:sz w:val="16"/>
              </w:rPr>
              <w:t xml:space="preserve"> NO</w:t>
            </w:r>
          </w:p>
          <w:p w14:paraId="1AC19762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0FD93ADC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1BB3BC80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VSAT line #</w:t>
            </w:r>
            <w:r>
              <w:rPr>
                <w:sz w:val="16"/>
              </w:rPr>
              <w:t>3</w:t>
            </w:r>
          </w:p>
          <w:p w14:paraId="54190388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5" w:type="dxa"/>
          </w:tcPr>
          <w:p w14:paraId="5EA9553E" w14:textId="77777777" w:rsidR="00F04F48" w:rsidRPr="00BA7637" w:rsidRDefault="00000000" w:rsidP="00F04F48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3160411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 w:rsidRPr="00BA7637">
                  <w:rPr>
                    <w:rFonts w:ascii="MS Gothic" w:eastAsia="MS Gothic" w:hAnsi="MS Gothic"/>
                    <w:sz w:val="16"/>
                  </w:rPr>
                  <w:t>☐</w:t>
                </w:r>
              </w:sdtContent>
            </w:sdt>
            <w:r w:rsidR="00F04F48" w:rsidRPr="00BA7637">
              <w:rPr>
                <w:sz w:val="16"/>
              </w:rPr>
              <w:t xml:space="preserve"> NO</w:t>
            </w:r>
          </w:p>
          <w:p w14:paraId="59534547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6A959945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0825DC2A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VSAT line #</w:t>
            </w:r>
            <w:r>
              <w:rPr>
                <w:sz w:val="16"/>
              </w:rPr>
              <w:t>3</w:t>
            </w:r>
          </w:p>
          <w:p w14:paraId="612973E4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5" w:type="dxa"/>
          </w:tcPr>
          <w:p w14:paraId="2F9F36C8" w14:textId="26DF331B" w:rsidR="00F04F48" w:rsidRDefault="00000000" w:rsidP="00F04F48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2645009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F04F48" w:rsidRPr="00BA7637">
              <w:rPr>
                <w:sz w:val="16"/>
              </w:rPr>
              <w:t xml:space="preserve"> NO</w:t>
            </w:r>
          </w:p>
          <w:p w14:paraId="2F7BE08B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3E62118F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5348655A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VSAT line #</w:t>
            </w:r>
            <w:r>
              <w:rPr>
                <w:sz w:val="16"/>
              </w:rPr>
              <w:t>3</w:t>
            </w:r>
          </w:p>
          <w:p w14:paraId="0E4FD197" w14:textId="4B643BEC" w:rsidR="00F04F48" w:rsidRPr="00BA7637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08" w:type="dxa"/>
          </w:tcPr>
          <w:p w14:paraId="2F39B0A7" w14:textId="3010C9C4" w:rsidR="00F04F48" w:rsidRPr="00BA7637" w:rsidRDefault="00000000" w:rsidP="00F04F48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24808367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F04F48" w:rsidRPr="00BA7637">
              <w:rPr>
                <w:sz w:val="16"/>
              </w:rPr>
              <w:t xml:space="preserve"> NO</w:t>
            </w:r>
          </w:p>
          <w:p w14:paraId="533AC8DD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</w:t>
            </w:r>
          </w:p>
          <w:p w14:paraId="1138AA18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45E20C19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20C80185" w14:textId="460251F7" w:rsidR="00F04F48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620" w:type="dxa"/>
          </w:tcPr>
          <w:p w14:paraId="70D484E1" w14:textId="06B87312" w:rsidR="00F04F48" w:rsidRPr="00BA7637" w:rsidRDefault="00000000" w:rsidP="00F04F48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83190539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☒</w:t>
                </w:r>
              </w:sdtContent>
            </w:sdt>
            <w:r w:rsidR="00F04F48" w:rsidRPr="00BA7637">
              <w:rPr>
                <w:sz w:val="16"/>
              </w:rPr>
              <w:t xml:space="preserve"> NO</w:t>
            </w:r>
          </w:p>
          <w:p w14:paraId="23FA934B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</w:t>
            </w:r>
          </w:p>
          <w:p w14:paraId="5EF158EB" w14:textId="77777777" w:rsidR="00F04F48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6BED23CF" w14:textId="77777777" w:rsidR="00F04F48" w:rsidRPr="00BA7637" w:rsidRDefault="00F04F48" w:rsidP="00F04F48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01ECCA0B" w14:textId="2D184F9B" w:rsidR="00F04F48" w:rsidRDefault="00F04F48" w:rsidP="00F04F48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</w:tr>
    </w:tbl>
    <w:p w14:paraId="2536D1E8" w14:textId="4FFA1B7B" w:rsidR="00A26275" w:rsidRDefault="00A26275">
      <w:pPr>
        <w:tabs>
          <w:tab w:val="clear" w:pos="9084"/>
        </w:tabs>
        <w:spacing w:before="0" w:after="0"/>
        <w:rPr>
          <w:b/>
          <w:lang w:eastAsia="zh-TW"/>
        </w:rPr>
      </w:pPr>
      <w:r>
        <w:rPr>
          <w:b/>
          <w:lang w:eastAsia="zh-TW"/>
        </w:rPr>
        <w:br w:type="page"/>
      </w:r>
    </w:p>
    <w:p w14:paraId="76BDDFB6" w14:textId="2B189ED2" w:rsidR="00E07008" w:rsidRPr="00FB1156" w:rsidRDefault="00807790" w:rsidP="007C7F3F">
      <w:pPr>
        <w:pStyle w:val="Heading2"/>
        <w:rPr>
          <w:lang w:val="fr-FR"/>
        </w:rPr>
      </w:pPr>
      <w:bookmarkStart w:id="65" w:name="_Toc462148717"/>
      <w:bookmarkStart w:id="66" w:name="_Toc136338926"/>
      <w:bookmarkStart w:id="67" w:name="_Toc159340606"/>
      <w:bookmarkEnd w:id="65"/>
      <w:r w:rsidRPr="00FB1156">
        <w:rPr>
          <w:lang w:val="fr-FR"/>
        </w:rPr>
        <w:lastRenderedPageBreak/>
        <w:t>Analogue phones (</w:t>
      </w:r>
      <w:proofErr w:type="spellStart"/>
      <w:r w:rsidRPr="00FB1156">
        <w:rPr>
          <w:lang w:val="fr-FR"/>
        </w:rPr>
        <w:t>o</w:t>
      </w:r>
      <w:r w:rsidR="00E07008" w:rsidRPr="00FB1156">
        <w:rPr>
          <w:lang w:val="fr-FR"/>
        </w:rPr>
        <w:t>ptional</w:t>
      </w:r>
      <w:proofErr w:type="spellEnd"/>
      <w:r w:rsidR="00E07008" w:rsidRPr="00FB1156">
        <w:rPr>
          <w:lang w:val="fr-FR"/>
        </w:rPr>
        <w:t>)</w:t>
      </w:r>
      <w:bookmarkEnd w:id="66"/>
      <w:r w:rsidR="00FB1156" w:rsidRPr="00FB1156">
        <w:rPr>
          <w:lang w:val="fr-FR"/>
        </w:rPr>
        <w:t xml:space="preserve"> – Not </w:t>
      </w:r>
      <w:proofErr w:type="spellStart"/>
      <w:r w:rsidR="00FB1156">
        <w:rPr>
          <w:lang w:val="fr-FR"/>
        </w:rPr>
        <w:t>used</w:t>
      </w:r>
      <w:proofErr w:type="spellEnd"/>
      <w:r w:rsidR="00FB1156">
        <w:rPr>
          <w:lang w:val="fr-FR"/>
        </w:rPr>
        <w:t>.</w:t>
      </w:r>
      <w:bookmarkEnd w:id="67"/>
    </w:p>
    <w:p w14:paraId="35145A83" w14:textId="3F7AA231" w:rsidR="000158AC" w:rsidRDefault="000158AC" w:rsidP="007C7F3F">
      <w:r>
        <w:t>If required, Marlink can offer an</w:t>
      </w:r>
      <w:r w:rsidRPr="00124AAA">
        <w:t xml:space="preserve"> interface to </w:t>
      </w:r>
      <w:r w:rsidR="0084637D">
        <w:t>a</w:t>
      </w:r>
      <w:r w:rsidRPr="00124AAA">
        <w:t>nalog</w:t>
      </w:r>
      <w:r w:rsidR="0084637D">
        <w:t>ue</w:t>
      </w:r>
      <w:r w:rsidRPr="00124AAA">
        <w:t xml:space="preserve"> </w:t>
      </w:r>
      <w:r w:rsidR="0084637D">
        <w:t>t</w:t>
      </w:r>
      <w:r w:rsidRPr="00124AAA">
        <w:t>elepho</w:t>
      </w:r>
      <w:r>
        <w:t xml:space="preserve">nes for an extra charge. </w:t>
      </w:r>
    </w:p>
    <w:p w14:paraId="1F3DA855" w14:textId="2DE6A4FF" w:rsidR="000158AC" w:rsidRDefault="000158AC" w:rsidP="007C7F3F">
      <w:r>
        <w:t>Please contact your sales representative for more information.</w:t>
      </w:r>
    </w:p>
    <w:p w14:paraId="23DD3869" w14:textId="1EA4A8A6" w:rsidR="00E07008" w:rsidRPr="00E07008" w:rsidRDefault="00E07008" w:rsidP="007C7F3F"/>
    <w:tbl>
      <w:tblPr>
        <w:tblStyle w:val="TableGrid"/>
        <w:tblW w:w="9488" w:type="dxa"/>
        <w:tblLook w:val="0600" w:firstRow="0" w:lastRow="0" w:firstColumn="0" w:lastColumn="0" w:noHBand="1" w:noVBand="1"/>
      </w:tblPr>
      <w:tblGrid>
        <w:gridCol w:w="6"/>
        <w:gridCol w:w="1822"/>
        <w:gridCol w:w="1510"/>
        <w:gridCol w:w="1510"/>
        <w:gridCol w:w="1510"/>
        <w:gridCol w:w="1510"/>
        <w:gridCol w:w="1620"/>
      </w:tblGrid>
      <w:tr w:rsidR="006A7F7F" w14:paraId="0B1BDDAC" w14:textId="77777777" w:rsidTr="00771C1A">
        <w:tc>
          <w:tcPr>
            <w:tcW w:w="1828" w:type="dxa"/>
            <w:gridSpan w:val="2"/>
          </w:tcPr>
          <w:p w14:paraId="071CE6DD" w14:textId="77777777" w:rsidR="006A7F7F" w:rsidRPr="00C85C28" w:rsidRDefault="006A7F7F" w:rsidP="006A7F7F">
            <w:pPr>
              <w:pStyle w:val="BodyCopyRegular"/>
              <w:rPr>
                <w:sz w:val="16"/>
              </w:rPr>
            </w:pPr>
            <w:r w:rsidRPr="00C85C28">
              <w:rPr>
                <w:sz w:val="16"/>
              </w:rPr>
              <w:t>Phone</w:t>
            </w:r>
            <w:r>
              <w:rPr>
                <w:sz w:val="16"/>
              </w:rPr>
              <w:t xml:space="preserve"> device</w:t>
            </w:r>
          </w:p>
        </w:tc>
        <w:tc>
          <w:tcPr>
            <w:tcW w:w="1510" w:type="dxa"/>
          </w:tcPr>
          <w:p w14:paraId="7AD16647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Phone#1</w:t>
            </w:r>
          </w:p>
        </w:tc>
        <w:tc>
          <w:tcPr>
            <w:tcW w:w="1510" w:type="dxa"/>
          </w:tcPr>
          <w:p w14:paraId="4E4DA243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Phone#2</w:t>
            </w:r>
          </w:p>
        </w:tc>
        <w:tc>
          <w:tcPr>
            <w:tcW w:w="1510" w:type="dxa"/>
          </w:tcPr>
          <w:p w14:paraId="1356B08C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Phone#3</w:t>
            </w:r>
          </w:p>
        </w:tc>
        <w:tc>
          <w:tcPr>
            <w:tcW w:w="1510" w:type="dxa"/>
          </w:tcPr>
          <w:p w14:paraId="74907CC4" w14:textId="127586C0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Phone#4</w:t>
            </w:r>
          </w:p>
        </w:tc>
        <w:tc>
          <w:tcPr>
            <w:tcW w:w="1620" w:type="dxa"/>
          </w:tcPr>
          <w:p w14:paraId="7FBF93EB" w14:textId="6270D962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Phone#</w:t>
            </w:r>
            <w:r w:rsidR="00667819">
              <w:rPr>
                <w:sz w:val="16"/>
              </w:rPr>
              <w:t>5</w:t>
            </w:r>
          </w:p>
        </w:tc>
      </w:tr>
      <w:tr w:rsidR="006A7F7F" w14:paraId="56B01BD0" w14:textId="77777777" w:rsidTr="00771C1A">
        <w:trPr>
          <w:gridBefore w:val="1"/>
          <w:wBefore w:w="6" w:type="dxa"/>
        </w:trPr>
        <w:tc>
          <w:tcPr>
            <w:tcW w:w="1822" w:type="dxa"/>
          </w:tcPr>
          <w:p w14:paraId="4713D70A" w14:textId="77777777" w:rsidR="006A7F7F" w:rsidRPr="00C85C28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Shall the telephone be configured?</w:t>
            </w:r>
          </w:p>
        </w:tc>
        <w:tc>
          <w:tcPr>
            <w:tcW w:w="1510" w:type="dxa"/>
          </w:tcPr>
          <w:p w14:paraId="5F2D8661" w14:textId="0FFE2C01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4362578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5373906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510" w:type="dxa"/>
          </w:tcPr>
          <w:p w14:paraId="708918B8" w14:textId="5E4B9F99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492151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1555714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510" w:type="dxa"/>
          </w:tcPr>
          <w:p w14:paraId="568630BF" w14:textId="4709F027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6336348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7061831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510" w:type="dxa"/>
          </w:tcPr>
          <w:p w14:paraId="19E5DB2E" w14:textId="669FBD1C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20889116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286917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620" w:type="dxa"/>
          </w:tcPr>
          <w:p w14:paraId="7508EA6C" w14:textId="7ED5506B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1260378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17606367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</w:tr>
      <w:tr w:rsidR="006A7F7F" w14:paraId="20627449" w14:textId="77777777" w:rsidTr="00771C1A">
        <w:tc>
          <w:tcPr>
            <w:tcW w:w="1828" w:type="dxa"/>
            <w:gridSpan w:val="2"/>
          </w:tcPr>
          <w:p w14:paraId="3D27DCCB" w14:textId="77777777" w:rsidR="006A7F7F" w:rsidRDefault="006A7F7F" w:rsidP="006A7F7F">
            <w:pPr>
              <w:pStyle w:val="BodyCopyRegular"/>
              <w:rPr>
                <w:i/>
              </w:rPr>
            </w:pPr>
            <w:r>
              <w:rPr>
                <w:sz w:val="16"/>
              </w:rPr>
              <w:t xml:space="preserve">Phone </w:t>
            </w:r>
            <w:r w:rsidRPr="009C401F">
              <w:rPr>
                <w:sz w:val="16"/>
              </w:rPr>
              <w:t>Name</w:t>
            </w:r>
            <w:r>
              <w:rPr>
                <w:sz w:val="16"/>
              </w:rPr>
              <w:t xml:space="preserve"> </w:t>
            </w:r>
          </w:p>
          <w:p w14:paraId="3D4E369B" w14:textId="77777777" w:rsidR="006A7F7F" w:rsidRPr="00E905D3" w:rsidRDefault="006A7F7F" w:rsidP="006A7F7F">
            <w:pPr>
              <w:pStyle w:val="BodyCopyRegular"/>
              <w:rPr>
                <w:i/>
                <w:sz w:val="16"/>
              </w:rPr>
            </w:pPr>
            <w:r>
              <w:rPr>
                <w:i/>
                <w:sz w:val="14"/>
              </w:rPr>
              <w:t>(</w:t>
            </w:r>
            <w:r w:rsidRPr="00E905D3">
              <w:rPr>
                <w:i/>
                <w:sz w:val="14"/>
              </w:rPr>
              <w:t>e.g. Bridge, Captain’s cabin, crew 1)</w:t>
            </w:r>
          </w:p>
        </w:tc>
        <w:tc>
          <w:tcPr>
            <w:tcW w:w="1510" w:type="dxa"/>
          </w:tcPr>
          <w:p w14:paraId="7C91B07F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</w:p>
        </w:tc>
        <w:tc>
          <w:tcPr>
            <w:tcW w:w="1510" w:type="dxa"/>
          </w:tcPr>
          <w:p w14:paraId="7C2CF051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</w:p>
        </w:tc>
        <w:tc>
          <w:tcPr>
            <w:tcW w:w="1510" w:type="dxa"/>
          </w:tcPr>
          <w:p w14:paraId="630C611D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</w:p>
        </w:tc>
        <w:tc>
          <w:tcPr>
            <w:tcW w:w="1510" w:type="dxa"/>
          </w:tcPr>
          <w:p w14:paraId="75609096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</w:p>
        </w:tc>
        <w:tc>
          <w:tcPr>
            <w:tcW w:w="1620" w:type="dxa"/>
          </w:tcPr>
          <w:p w14:paraId="6CF681F4" w14:textId="57CD2DBD" w:rsidR="006A7F7F" w:rsidRPr="009C401F" w:rsidRDefault="006A7F7F" w:rsidP="006A7F7F">
            <w:pPr>
              <w:pStyle w:val="BodyCopyRegular"/>
              <w:rPr>
                <w:sz w:val="16"/>
              </w:rPr>
            </w:pPr>
          </w:p>
        </w:tc>
      </w:tr>
      <w:tr w:rsidR="006A7F7F" w14:paraId="5BBA4EB7" w14:textId="77777777" w:rsidTr="00771C1A">
        <w:trPr>
          <w:gridBefore w:val="1"/>
          <w:wBefore w:w="6" w:type="dxa"/>
        </w:trPr>
        <w:tc>
          <w:tcPr>
            <w:tcW w:w="1822" w:type="dxa"/>
          </w:tcPr>
          <w:p w14:paraId="2D4D613D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Crew Phone</w:t>
            </w:r>
          </w:p>
        </w:tc>
        <w:tc>
          <w:tcPr>
            <w:tcW w:w="1510" w:type="dxa"/>
          </w:tcPr>
          <w:p w14:paraId="0C982C04" w14:textId="46D7F693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3054757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20789291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510" w:type="dxa"/>
          </w:tcPr>
          <w:p w14:paraId="44DD5A89" w14:textId="649FB020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7847740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5587066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510" w:type="dxa"/>
          </w:tcPr>
          <w:p w14:paraId="7AE725BD" w14:textId="0701CE45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3858437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84210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 w:rsidRPr="004B211E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510" w:type="dxa"/>
          </w:tcPr>
          <w:p w14:paraId="6B612297" w14:textId="66E9F6BD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3589319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17928558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  <w:tc>
          <w:tcPr>
            <w:tcW w:w="1620" w:type="dxa"/>
          </w:tcPr>
          <w:p w14:paraId="109FBA0D" w14:textId="79FFF4D9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31811607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 xml:space="preserve">Yes </w:t>
            </w:r>
            <w:sdt>
              <w:sdtPr>
                <w:rPr>
                  <w:sz w:val="16"/>
                </w:rPr>
                <w:id w:val="-15277140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 w:rsidRPr="004B211E">
              <w:rPr>
                <w:sz w:val="16"/>
              </w:rPr>
              <w:t>No</w:t>
            </w:r>
          </w:p>
        </w:tc>
      </w:tr>
      <w:tr w:rsidR="006A7F7F" w14:paraId="3EE04F3E" w14:textId="77777777" w:rsidTr="00771C1A">
        <w:trPr>
          <w:gridBefore w:val="1"/>
          <w:wBefore w:w="6" w:type="dxa"/>
        </w:trPr>
        <w:tc>
          <w:tcPr>
            <w:tcW w:w="1822" w:type="dxa"/>
          </w:tcPr>
          <w:p w14:paraId="156AAC5B" w14:textId="77777777" w:rsidR="006A7F7F" w:rsidRDefault="006A7F7F" w:rsidP="006A7F7F">
            <w:pPr>
              <w:pStyle w:val="BodyCopyRegular"/>
              <w:rPr>
                <w:sz w:val="16"/>
              </w:rPr>
            </w:pPr>
            <w:r w:rsidRPr="009C401F">
              <w:rPr>
                <w:sz w:val="16"/>
              </w:rPr>
              <w:t>Authentication</w:t>
            </w:r>
            <w:r>
              <w:rPr>
                <w:sz w:val="16"/>
              </w:rPr>
              <w:t xml:space="preserve">: </w:t>
            </w:r>
          </w:p>
          <w:p w14:paraId="3862EBC9" w14:textId="77777777" w:rsidR="006A7F7F" w:rsidRPr="009C401F" w:rsidRDefault="006A7F7F" w:rsidP="006A7F7F">
            <w:pPr>
              <w:pStyle w:val="BodyCopyRegular"/>
              <w:rPr>
                <w:sz w:val="16"/>
              </w:rPr>
            </w:pPr>
            <w:r w:rsidRPr="00E905D3">
              <w:rPr>
                <w:i/>
                <w:sz w:val="14"/>
              </w:rPr>
              <w:t>(</w:t>
            </w:r>
            <w:r>
              <w:rPr>
                <w:i/>
                <w:sz w:val="14"/>
              </w:rPr>
              <w:t>E</w:t>
            </w:r>
            <w:r w:rsidRPr="00E905D3">
              <w:rPr>
                <w:i/>
                <w:sz w:val="14"/>
              </w:rPr>
              <w:t>ither open or PIN restricted</w:t>
            </w:r>
            <w:r>
              <w:rPr>
                <w:i/>
                <w:sz w:val="14"/>
              </w:rPr>
              <w:t xml:space="preserve">. </w:t>
            </w:r>
            <w:r w:rsidRPr="00E905D3">
              <w:rPr>
                <w:i/>
                <w:sz w:val="14"/>
              </w:rPr>
              <w:t>For crew phones, select the PIN restricted option)</w:t>
            </w:r>
          </w:p>
        </w:tc>
        <w:tc>
          <w:tcPr>
            <w:tcW w:w="1510" w:type="dxa"/>
          </w:tcPr>
          <w:p w14:paraId="45FC57DC" w14:textId="77777777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1955403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Open</w:t>
            </w:r>
          </w:p>
          <w:p w14:paraId="7CC36497" w14:textId="3C001A18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3742420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>
              <w:rPr>
                <w:sz w:val="16"/>
              </w:rPr>
              <w:t>PIN</w:t>
            </w:r>
            <w:r w:rsidR="006A7F7F" w:rsidRPr="009C401F">
              <w:rPr>
                <w:sz w:val="16"/>
              </w:rPr>
              <w:t xml:space="preserve"> restricted</w:t>
            </w:r>
          </w:p>
        </w:tc>
        <w:tc>
          <w:tcPr>
            <w:tcW w:w="1510" w:type="dxa"/>
          </w:tcPr>
          <w:p w14:paraId="6EF6F49B" w14:textId="7836BDA2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710147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Open</w:t>
            </w:r>
          </w:p>
          <w:p w14:paraId="1312D2FA" w14:textId="0AF88B52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363040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>
              <w:rPr>
                <w:sz w:val="16"/>
              </w:rPr>
              <w:t>PIN</w:t>
            </w:r>
            <w:r w:rsidR="006A7F7F" w:rsidRPr="009C401F">
              <w:rPr>
                <w:sz w:val="16"/>
              </w:rPr>
              <w:t xml:space="preserve"> restricted</w:t>
            </w:r>
          </w:p>
        </w:tc>
        <w:tc>
          <w:tcPr>
            <w:tcW w:w="1510" w:type="dxa"/>
          </w:tcPr>
          <w:p w14:paraId="54346D40" w14:textId="77777777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701799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 w:rsidRPr="009C401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Open</w:t>
            </w:r>
          </w:p>
          <w:p w14:paraId="7A50256F" w14:textId="4E14ACF0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9512360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04F48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>
              <w:rPr>
                <w:sz w:val="16"/>
              </w:rPr>
              <w:t>PIN</w:t>
            </w:r>
            <w:r w:rsidR="006A7F7F" w:rsidRPr="009C401F">
              <w:rPr>
                <w:sz w:val="16"/>
              </w:rPr>
              <w:t xml:space="preserve"> restricted</w:t>
            </w:r>
          </w:p>
        </w:tc>
        <w:tc>
          <w:tcPr>
            <w:tcW w:w="1510" w:type="dxa"/>
          </w:tcPr>
          <w:p w14:paraId="53F99965" w14:textId="77777777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9014839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Open</w:t>
            </w:r>
          </w:p>
          <w:p w14:paraId="1753CE68" w14:textId="297E8F82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11185711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>
              <w:rPr>
                <w:sz w:val="16"/>
              </w:rPr>
              <w:t>PIN</w:t>
            </w:r>
            <w:r w:rsidR="006A7F7F" w:rsidRPr="009C401F">
              <w:rPr>
                <w:sz w:val="16"/>
              </w:rPr>
              <w:t xml:space="preserve"> restricted</w:t>
            </w:r>
          </w:p>
        </w:tc>
        <w:tc>
          <w:tcPr>
            <w:tcW w:w="1620" w:type="dxa"/>
          </w:tcPr>
          <w:p w14:paraId="6FB916D2" w14:textId="68336919" w:rsidR="006A7F7F" w:rsidRPr="009C401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5232863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Open</w:t>
            </w:r>
          </w:p>
          <w:p w14:paraId="2AAD6E1A" w14:textId="7D132D30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275940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9C401F">
              <w:rPr>
                <w:sz w:val="16"/>
              </w:rPr>
              <w:t xml:space="preserve"> </w:t>
            </w:r>
            <w:r w:rsidR="006A7F7F">
              <w:rPr>
                <w:sz w:val="16"/>
              </w:rPr>
              <w:t>PIN</w:t>
            </w:r>
            <w:r w:rsidR="006A7F7F" w:rsidRPr="009C401F">
              <w:rPr>
                <w:sz w:val="16"/>
              </w:rPr>
              <w:t xml:space="preserve"> restricted</w:t>
            </w:r>
          </w:p>
        </w:tc>
      </w:tr>
      <w:tr w:rsidR="006A7F7F" w14:paraId="0994A0D6" w14:textId="77777777" w:rsidTr="00771C1A">
        <w:trPr>
          <w:trHeight w:val="2023"/>
        </w:trPr>
        <w:tc>
          <w:tcPr>
            <w:tcW w:w="1828" w:type="dxa"/>
            <w:gridSpan w:val="2"/>
          </w:tcPr>
          <w:p w14:paraId="3E4CD471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Outgoing Lines:</w:t>
            </w:r>
          </w:p>
          <w:p w14:paraId="247EC181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Which of the available voice lines should be assigned per phone?</w:t>
            </w:r>
          </w:p>
          <w:p w14:paraId="2DD22C29" w14:textId="77777777" w:rsidR="006A7F7F" w:rsidRPr="00BA7637" w:rsidRDefault="006A7F7F" w:rsidP="006A7F7F">
            <w:pPr>
              <w:pStyle w:val="BodyCopyRegular"/>
              <w:rPr>
                <w:sz w:val="12"/>
              </w:rPr>
            </w:pPr>
            <w:r w:rsidRPr="00E905D3">
              <w:rPr>
                <w:i/>
                <w:sz w:val="14"/>
              </w:rPr>
              <w:t>(The order in which the lines are stated here, define the priority in which the voice lines are used.)</w:t>
            </w:r>
          </w:p>
        </w:tc>
        <w:tc>
          <w:tcPr>
            <w:tcW w:w="1510" w:type="dxa"/>
          </w:tcPr>
          <w:p w14:paraId="72F4E082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3755BD3C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6F4970C0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Backup line #1</w:t>
            </w:r>
          </w:p>
          <w:p w14:paraId="6F775A4D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0" w:type="dxa"/>
          </w:tcPr>
          <w:p w14:paraId="50D0332F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5E486B9D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1B554233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Backup line #1</w:t>
            </w:r>
          </w:p>
          <w:p w14:paraId="30D9620A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0" w:type="dxa"/>
          </w:tcPr>
          <w:p w14:paraId="1E92E65D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049C3144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771AA902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Backup line #1</w:t>
            </w:r>
          </w:p>
          <w:p w14:paraId="54D2B17A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0" w:type="dxa"/>
          </w:tcPr>
          <w:p w14:paraId="77544391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</w:t>
            </w:r>
          </w:p>
          <w:p w14:paraId="76B10D9B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0163DDF0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62D5658C" w14:textId="6F45DF94" w:rsidR="006A7F7F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620" w:type="dxa"/>
          </w:tcPr>
          <w:p w14:paraId="31EF89FC" w14:textId="26493DD2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</w:t>
            </w:r>
          </w:p>
          <w:p w14:paraId="4D8D5B44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42F32DEC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063597FF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</w:tr>
      <w:tr w:rsidR="006A7F7F" w14:paraId="60E144A7" w14:textId="77777777" w:rsidTr="00771C1A">
        <w:trPr>
          <w:gridBefore w:val="1"/>
          <w:wBefore w:w="6" w:type="dxa"/>
        </w:trPr>
        <w:tc>
          <w:tcPr>
            <w:tcW w:w="1822" w:type="dxa"/>
          </w:tcPr>
          <w:p w14:paraId="25EAE5F8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Incoming Lines:</w:t>
            </w:r>
          </w:p>
          <w:p w14:paraId="3F8525B9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E905D3">
              <w:rPr>
                <w:i/>
                <w:sz w:val="14"/>
              </w:rPr>
              <w:t>(Note: Phones used by crew usually do not have any incoming lines associated)</w:t>
            </w:r>
          </w:p>
        </w:tc>
        <w:tc>
          <w:tcPr>
            <w:tcW w:w="1510" w:type="dxa"/>
          </w:tcPr>
          <w:p w14:paraId="720500BF" w14:textId="77777777" w:rsidR="006A7F7F" w:rsidRPr="00BA7637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4425381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 w:rsidRPr="00BA7637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6A7F7F" w:rsidRPr="00BA7637">
              <w:rPr>
                <w:sz w:val="16"/>
              </w:rPr>
              <w:t xml:space="preserve"> NO</w:t>
            </w:r>
          </w:p>
          <w:p w14:paraId="44FA97B9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5C9B6341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503BA6A7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Backup line #1</w:t>
            </w:r>
          </w:p>
          <w:p w14:paraId="1B75400B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0" w:type="dxa"/>
          </w:tcPr>
          <w:p w14:paraId="7C26A4A2" w14:textId="77777777" w:rsidR="006A7F7F" w:rsidRPr="00BA7637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7002385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 w:rsidRPr="00BA7637">
                  <w:rPr>
                    <w:rFonts w:ascii="MS Gothic" w:eastAsia="MS Gothic" w:hAnsi="MS Gothic"/>
                    <w:sz w:val="16"/>
                  </w:rPr>
                  <w:t>☐</w:t>
                </w:r>
              </w:sdtContent>
            </w:sdt>
            <w:r w:rsidR="006A7F7F" w:rsidRPr="00BA7637">
              <w:rPr>
                <w:sz w:val="16"/>
              </w:rPr>
              <w:t xml:space="preserve"> NO</w:t>
            </w:r>
          </w:p>
          <w:p w14:paraId="7186D55B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5CB403A9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00FD5120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Backup line #1</w:t>
            </w:r>
          </w:p>
          <w:p w14:paraId="111DED3A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0" w:type="dxa"/>
          </w:tcPr>
          <w:p w14:paraId="4422912E" w14:textId="77777777" w:rsidR="006A7F7F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8187975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>
                  <w:rPr>
                    <w:rFonts w:ascii="MS Gothic" w:eastAsia="MS Gothic" w:hAnsi="MS Gothic" w:hint="eastAsia"/>
                    <w:sz w:val="16"/>
                  </w:rPr>
                  <w:t>☐</w:t>
                </w:r>
              </w:sdtContent>
            </w:sdt>
            <w:r w:rsidR="006A7F7F" w:rsidRPr="00BA7637">
              <w:rPr>
                <w:sz w:val="16"/>
              </w:rPr>
              <w:t xml:space="preserve"> NO</w:t>
            </w:r>
          </w:p>
          <w:p w14:paraId="7D285F25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1: VSAT line #1</w:t>
            </w:r>
          </w:p>
          <w:p w14:paraId="10D71744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2: VSAT line #2</w:t>
            </w:r>
          </w:p>
          <w:p w14:paraId="26A432E4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3: Backup line #1</w:t>
            </w:r>
          </w:p>
          <w:p w14:paraId="04412E99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510" w:type="dxa"/>
          </w:tcPr>
          <w:p w14:paraId="03DC83AB" w14:textId="77777777" w:rsidR="006A7F7F" w:rsidRPr="00BA7637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8516378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 w:rsidRPr="00BA7637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6A7F7F" w:rsidRPr="00BA7637">
              <w:rPr>
                <w:sz w:val="16"/>
              </w:rPr>
              <w:t xml:space="preserve"> NO</w:t>
            </w:r>
          </w:p>
          <w:p w14:paraId="3DB3DEC2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</w:t>
            </w:r>
          </w:p>
          <w:p w14:paraId="387595B0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11FC5948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4CD5D15E" w14:textId="18F9D88E" w:rsidR="006A7F7F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  <w:tc>
          <w:tcPr>
            <w:tcW w:w="1620" w:type="dxa"/>
          </w:tcPr>
          <w:p w14:paraId="53A547EC" w14:textId="5EE330D9" w:rsidR="006A7F7F" w:rsidRPr="00BA7637" w:rsidRDefault="00000000" w:rsidP="006A7F7F">
            <w:pPr>
              <w:pStyle w:val="BodyCopyRegular"/>
              <w:rPr>
                <w:sz w:val="16"/>
              </w:rPr>
            </w:pPr>
            <w:sdt>
              <w:sdtPr>
                <w:rPr>
                  <w:sz w:val="16"/>
                </w:rPr>
                <w:id w:val="-1871061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7F7F" w:rsidRPr="00BA7637">
                  <w:rPr>
                    <w:rFonts w:ascii="Segoe UI Symbol" w:hAnsi="Segoe UI Symbol" w:cs="Segoe UI Symbol"/>
                    <w:sz w:val="16"/>
                  </w:rPr>
                  <w:t>☐</w:t>
                </w:r>
              </w:sdtContent>
            </w:sdt>
            <w:r w:rsidR="006A7F7F" w:rsidRPr="00BA7637">
              <w:rPr>
                <w:sz w:val="16"/>
              </w:rPr>
              <w:t xml:space="preserve"> NO</w:t>
            </w:r>
          </w:p>
          <w:p w14:paraId="06C50640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1:</w:t>
            </w:r>
          </w:p>
          <w:p w14:paraId="4F8D6CBD" w14:textId="77777777" w:rsidR="006A7F7F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2:</w:t>
            </w:r>
          </w:p>
          <w:p w14:paraId="7F915DEE" w14:textId="77777777" w:rsidR="006A7F7F" w:rsidRPr="00BA7637" w:rsidRDefault="006A7F7F" w:rsidP="006A7F7F">
            <w:pPr>
              <w:pStyle w:val="BodyCopyRegular"/>
              <w:rPr>
                <w:sz w:val="16"/>
              </w:rPr>
            </w:pPr>
            <w:r>
              <w:rPr>
                <w:sz w:val="16"/>
              </w:rPr>
              <w:t>3:</w:t>
            </w:r>
          </w:p>
          <w:p w14:paraId="06CD7A69" w14:textId="77777777" w:rsidR="006A7F7F" w:rsidRDefault="006A7F7F" w:rsidP="006A7F7F">
            <w:pPr>
              <w:pStyle w:val="BodyCopyRegular"/>
              <w:rPr>
                <w:sz w:val="16"/>
              </w:rPr>
            </w:pPr>
            <w:r w:rsidRPr="00BA7637">
              <w:rPr>
                <w:sz w:val="16"/>
              </w:rPr>
              <w:t>4:</w:t>
            </w:r>
          </w:p>
        </w:tc>
      </w:tr>
    </w:tbl>
    <w:p w14:paraId="3D3767AE" w14:textId="36CD9426" w:rsidR="00E07008" w:rsidRDefault="00E07008" w:rsidP="007C7F3F"/>
    <w:p w14:paraId="07B94A7A" w14:textId="2F875E4E" w:rsidR="00A77AA1" w:rsidRDefault="00A77AA1" w:rsidP="007C7F3F"/>
    <w:p w14:paraId="77399A38" w14:textId="46B2E904" w:rsidR="00AA0448" w:rsidRDefault="00AA0448" w:rsidP="007C7F3F"/>
    <w:p w14:paraId="58A20915" w14:textId="5B43412B" w:rsidR="00AA0448" w:rsidRDefault="00AA0448" w:rsidP="007C7F3F"/>
    <w:p w14:paraId="3E2806F5" w14:textId="209FB3E8" w:rsidR="00AA0448" w:rsidRDefault="00AA0448" w:rsidP="007C7F3F"/>
    <w:p w14:paraId="29C58906" w14:textId="1A26786F" w:rsidR="00AA0448" w:rsidRDefault="00AA0448" w:rsidP="007C7F3F"/>
    <w:p w14:paraId="50E6F837" w14:textId="47CD312B" w:rsidR="00AA0448" w:rsidRDefault="00AA0448" w:rsidP="007C7F3F"/>
    <w:p w14:paraId="25E41AA3" w14:textId="3ADE94CA" w:rsidR="00AA0448" w:rsidRDefault="00AA0448" w:rsidP="007C7F3F"/>
    <w:p w14:paraId="07FEDE5B" w14:textId="57A4FBC9" w:rsidR="00AA0448" w:rsidRDefault="00AA0448" w:rsidP="007C7F3F"/>
    <w:p w14:paraId="6F5C26BB" w14:textId="3D46D689" w:rsidR="00AA0448" w:rsidRDefault="00AA0448" w:rsidP="007C7F3F"/>
    <w:p w14:paraId="61A11052" w14:textId="77777777" w:rsidR="00AA0448" w:rsidRDefault="00AA0448" w:rsidP="007C7F3F"/>
    <w:p w14:paraId="38C963A4" w14:textId="6824E74C" w:rsidR="00A77AA1" w:rsidRDefault="00A77AA1" w:rsidP="00A77AA1">
      <w:pPr>
        <w:pStyle w:val="Heading1"/>
      </w:pPr>
      <w:bookmarkStart w:id="68" w:name="_Toc136338927"/>
      <w:bookmarkStart w:id="69" w:name="_Toc159340607"/>
      <w:commentRangeStart w:id="70"/>
      <w:r>
        <w:lastRenderedPageBreak/>
        <w:t>Data</w:t>
      </w:r>
      <w:r w:rsidR="005333B9">
        <w:t>Manager</w:t>
      </w:r>
      <w:r>
        <w:t xml:space="preserve"> Configuration</w:t>
      </w:r>
      <w:bookmarkEnd w:id="68"/>
      <w:bookmarkEnd w:id="69"/>
      <w:commentRangeEnd w:id="70"/>
      <w:r w:rsidR="00B165D9">
        <w:rPr>
          <w:rStyle w:val="CommentReference"/>
          <w:rFonts w:cs="Times New Roman"/>
          <w:b w:val="0"/>
          <w:bCs w:val="0"/>
          <w:caps w:val="0"/>
          <w:color w:val="auto"/>
          <w:kern w:val="0"/>
        </w:rPr>
        <w:commentReference w:id="70"/>
      </w:r>
    </w:p>
    <w:p w14:paraId="35F646A5" w14:textId="3F65CB73" w:rsidR="00E36FC9" w:rsidRDefault="0039727E" w:rsidP="007C7F3F">
      <w:r>
        <w:t>This</w:t>
      </w:r>
      <w:r w:rsidR="0047784E">
        <w:t xml:space="preserve"> </w:t>
      </w:r>
      <w:r>
        <w:t xml:space="preserve">section </w:t>
      </w:r>
      <w:r w:rsidR="0047784E">
        <w:t>contains information provided by customer</w:t>
      </w:r>
      <w:r w:rsidR="00002BBB">
        <w:t xml:space="preserve">, the whitelist URLs and IP address. </w:t>
      </w:r>
      <w:r w:rsidR="00D63F76">
        <w:t xml:space="preserve">The setup in </w:t>
      </w:r>
      <w:proofErr w:type="spellStart"/>
      <w:r w:rsidR="00D63F76">
        <w:t>Data</w:t>
      </w:r>
      <w:r w:rsidR="00E13C26">
        <w:t>M</w:t>
      </w:r>
      <w:r w:rsidR="00D63F76">
        <w:t>anger</w:t>
      </w:r>
      <w:proofErr w:type="spellEnd"/>
      <w:r w:rsidR="00D63F76">
        <w:t xml:space="preserve"> </w:t>
      </w:r>
      <w:r w:rsidR="004E39CA">
        <w:t>is already in force</w:t>
      </w:r>
      <w:r w:rsidR="00AF6760">
        <w:t xml:space="preserve"> before this </w:t>
      </w:r>
      <w:r w:rsidR="009B3CFD">
        <w:t>documentation</w:t>
      </w:r>
      <w:r w:rsidR="000C4ADD">
        <w:t xml:space="preserve">, this is </w:t>
      </w:r>
      <w:r w:rsidR="00BF6C59">
        <w:t>only general reference.</w:t>
      </w:r>
      <w:r w:rsidR="00D72D43">
        <w:t xml:space="preserve"> </w:t>
      </w:r>
      <w:r w:rsidR="000817DB">
        <w:t>Customer will</w:t>
      </w:r>
      <w:r w:rsidR="000A1ED8">
        <w:t xml:space="preserve"> </w:t>
      </w:r>
      <w:r w:rsidR="00850627">
        <w:t>notif</w:t>
      </w:r>
      <w:r w:rsidR="000817DB">
        <w:t>y direct</w:t>
      </w:r>
      <w:r w:rsidR="000A1ED8">
        <w:t xml:space="preserve"> to </w:t>
      </w:r>
      <w:r w:rsidR="00466306">
        <w:t xml:space="preserve">and maintained by </w:t>
      </w:r>
      <w:r w:rsidR="000A1ED8">
        <w:t>Sales and Service Manager</w:t>
      </w:r>
      <w:r w:rsidR="005C058E">
        <w:t>, including Customer Whitelist list, Customer allowed Business IP</w:t>
      </w:r>
      <w:r w:rsidR="00837463">
        <w:t xml:space="preserve"> and Customer Firewall Summary. </w:t>
      </w:r>
    </w:p>
    <w:p w14:paraId="2DC314C7" w14:textId="77777777" w:rsidR="00A77AA1" w:rsidRPr="007C7F3F" w:rsidRDefault="00A77AA1" w:rsidP="007C7F3F"/>
    <w:p w14:paraId="31824F40" w14:textId="3D7C7750" w:rsidR="004B211E" w:rsidRDefault="00710160" w:rsidP="00710160">
      <w:pPr>
        <w:pStyle w:val="Heading1"/>
      </w:pPr>
      <w:bookmarkStart w:id="71" w:name="_Toc136338928"/>
      <w:bookmarkStart w:id="72" w:name="_Toc159340608"/>
      <w:r>
        <w:t>Excluded Configuration</w:t>
      </w:r>
      <w:bookmarkEnd w:id="71"/>
      <w:bookmarkEnd w:id="72"/>
    </w:p>
    <w:p w14:paraId="4C66AF1A" w14:textId="502FFD3F" w:rsidR="004B211E" w:rsidRDefault="00A26275" w:rsidP="004B211E">
      <w:pPr>
        <w:pStyle w:val="ListParagraph"/>
        <w:numPr>
          <w:ilvl w:val="0"/>
          <w:numId w:val="27"/>
        </w:numPr>
      </w:pPr>
      <w:r>
        <w:t>Setup</w:t>
      </w:r>
      <w:r w:rsidR="004B211E">
        <w:t xml:space="preserve"> up </w:t>
      </w:r>
      <w:r w:rsidR="00F27F7E">
        <w:t xml:space="preserve">of </w:t>
      </w:r>
      <w:r w:rsidR="004B211E">
        <w:t xml:space="preserve">crew accounts or </w:t>
      </w:r>
      <w:r w:rsidR="00F27F7E">
        <w:t xml:space="preserve">assignment of </w:t>
      </w:r>
      <w:r w:rsidR="004B211E">
        <w:t xml:space="preserve">credit and related operational tasks are not included in the </w:t>
      </w:r>
      <w:r>
        <w:t xml:space="preserve">configuration </w:t>
      </w:r>
      <w:proofErr w:type="gramStart"/>
      <w:r>
        <w:t>service</w:t>
      </w:r>
      <w:proofErr w:type="gramEnd"/>
    </w:p>
    <w:p w14:paraId="28C59100" w14:textId="1F44347C" w:rsidR="000158AC" w:rsidRDefault="005211DA" w:rsidP="004B211E">
      <w:pPr>
        <w:pStyle w:val="ListParagraph"/>
        <w:numPr>
          <w:ilvl w:val="0"/>
          <w:numId w:val="27"/>
        </w:numPr>
      </w:pPr>
      <w:r>
        <w:t>Configuration of</w:t>
      </w:r>
      <w:r w:rsidR="003D6C8E">
        <w:t xml:space="preserve"> onboard equipment</w:t>
      </w:r>
      <w:r w:rsidR="001E166C">
        <w:t xml:space="preserve"> and network clients</w:t>
      </w:r>
      <w:r w:rsidR="003D6C8E">
        <w:t>, lik</w:t>
      </w:r>
      <w:r>
        <w:t xml:space="preserve">e existing telephones or services is not included in the configuration </w:t>
      </w:r>
      <w:proofErr w:type="gramStart"/>
      <w:r>
        <w:t>service</w:t>
      </w:r>
      <w:proofErr w:type="gramEnd"/>
      <w:r w:rsidR="00667700">
        <w:t xml:space="preserve"> </w:t>
      </w:r>
    </w:p>
    <w:p w14:paraId="108B3712" w14:textId="1FF19F64" w:rsidR="000158AC" w:rsidRDefault="00667700" w:rsidP="007C7F3F">
      <w:pPr>
        <w:pStyle w:val="ListParagraph"/>
        <w:numPr>
          <w:ilvl w:val="0"/>
          <w:numId w:val="27"/>
        </w:numPr>
      </w:pPr>
      <w:r>
        <w:t xml:space="preserve">The customer has to ensure that the onboard network </w:t>
      </w:r>
      <w:r w:rsidR="000158AC">
        <w:t xml:space="preserve">and clients are </w:t>
      </w:r>
      <w:r>
        <w:t>configured accordingly</w:t>
      </w:r>
      <w:r w:rsidR="000158AC">
        <w:t xml:space="preserve"> prior to the visit of the field engineer on </w:t>
      </w:r>
      <w:proofErr w:type="gramStart"/>
      <w:r w:rsidR="000158AC">
        <w:t>board</w:t>
      </w:r>
      <w:proofErr w:type="gramEnd"/>
    </w:p>
    <w:p w14:paraId="1B23E085" w14:textId="77777777" w:rsidR="00A0194C" w:rsidRPr="00A0194C" w:rsidRDefault="00A0194C" w:rsidP="00A0194C">
      <w:pPr>
        <w:pStyle w:val="ListParagraph"/>
        <w:numPr>
          <w:ilvl w:val="0"/>
          <w:numId w:val="0"/>
        </w:numPr>
        <w:ind w:left="720"/>
      </w:pPr>
    </w:p>
    <w:p w14:paraId="1DB0B944" w14:textId="76524DBD" w:rsidR="00284059" w:rsidRDefault="00284059">
      <w:pPr>
        <w:tabs>
          <w:tab w:val="clear" w:pos="9084"/>
        </w:tabs>
        <w:spacing w:before="0" w:after="0"/>
        <w:rPr>
          <w:rFonts w:cs="Arial"/>
          <w:b/>
          <w:bCs/>
          <w:caps/>
          <w:color w:val="F04C24" w:themeColor="accent3"/>
          <w:kern w:val="32"/>
          <w:sz w:val="24"/>
        </w:rPr>
      </w:pPr>
    </w:p>
    <w:p w14:paraId="4E7D4485" w14:textId="77777777" w:rsidR="006D5FF2" w:rsidRDefault="006D5FF2">
      <w:pPr>
        <w:tabs>
          <w:tab w:val="clear" w:pos="9084"/>
        </w:tabs>
        <w:spacing w:before="0" w:after="0"/>
        <w:rPr>
          <w:rFonts w:cs="Arial"/>
          <w:b/>
          <w:bCs/>
          <w:caps/>
          <w:color w:val="F04C24" w:themeColor="accent3"/>
          <w:kern w:val="32"/>
          <w:sz w:val="24"/>
        </w:rPr>
      </w:pPr>
    </w:p>
    <w:p w14:paraId="5B0DBF68" w14:textId="2B78F812" w:rsidR="00CB6181" w:rsidRDefault="00CB6181" w:rsidP="00FD4ABC">
      <w:pPr>
        <w:pStyle w:val="Heading1"/>
      </w:pPr>
      <w:bookmarkStart w:id="73" w:name="_Toc136338929"/>
      <w:bookmarkStart w:id="74" w:name="_Toc159340609"/>
      <w:r>
        <w:t>Configuration</w:t>
      </w:r>
      <w:r w:rsidRPr="008F015A">
        <w:t xml:space="preserve"> acknowledged</w:t>
      </w:r>
      <w:bookmarkEnd w:id="73"/>
      <w:bookmarkEnd w:id="74"/>
    </w:p>
    <w:p w14:paraId="5AD188CE" w14:textId="4677C981" w:rsidR="00C82CFD" w:rsidRPr="00C82CFD" w:rsidRDefault="00C82CFD" w:rsidP="00C82CFD">
      <w:pPr>
        <w:rPr>
          <w:color w:val="FF0000"/>
        </w:rPr>
      </w:pPr>
      <w:r w:rsidRPr="00C82CFD">
        <w:rPr>
          <w:color w:val="FF0000"/>
        </w:rPr>
        <w:t>Not applicable.</w:t>
      </w:r>
    </w:p>
    <w:p w14:paraId="43D2A0EA" w14:textId="77777777" w:rsidR="00BC5EA4" w:rsidRPr="00BC5EA4" w:rsidRDefault="00BC5EA4" w:rsidP="00BC5EA4"/>
    <w:p w14:paraId="22CED07E" w14:textId="77777777" w:rsidR="00D44AF8" w:rsidRDefault="00D44AF8" w:rsidP="00D44AF8"/>
    <w:p w14:paraId="63844684" w14:textId="6D6C2920" w:rsidR="00CB6181" w:rsidRDefault="00CB6181" w:rsidP="00D44AF8"/>
    <w:p w14:paraId="4958C436" w14:textId="77777777" w:rsidR="00CB6181" w:rsidRPr="00D44AF8" w:rsidRDefault="00CB6181" w:rsidP="00D44AF8"/>
    <w:tbl>
      <w:tblPr>
        <w:tblW w:w="0" w:type="auto"/>
        <w:tblLook w:val="04A0" w:firstRow="1" w:lastRow="0" w:firstColumn="1" w:lastColumn="0" w:noHBand="0" w:noVBand="1"/>
      </w:tblPr>
      <w:tblGrid>
        <w:gridCol w:w="4153"/>
        <w:gridCol w:w="4154"/>
      </w:tblGrid>
      <w:tr w:rsidR="00AC6E81" w:rsidRPr="008F015A" w14:paraId="58024D41" w14:textId="77777777" w:rsidTr="002E1FF5">
        <w:tc>
          <w:tcPr>
            <w:tcW w:w="4153" w:type="dxa"/>
            <w:shd w:val="clear" w:color="auto" w:fill="auto"/>
          </w:tcPr>
          <w:p w14:paraId="7321470A" w14:textId="77777777" w:rsidR="00AC6E81" w:rsidRPr="008F015A" w:rsidRDefault="00AC6E81" w:rsidP="00AC6E81">
            <w:r w:rsidRPr="008F015A">
              <w:t>___________________________________</w:t>
            </w:r>
          </w:p>
          <w:p w14:paraId="0BB3B08E" w14:textId="77777777" w:rsidR="00AC6E81" w:rsidRDefault="00AC6E81" w:rsidP="00AC6E81">
            <w:pPr>
              <w:rPr>
                <w:lang w:val="fr-FR"/>
              </w:rPr>
            </w:pPr>
            <w:r w:rsidRPr="008F015A">
              <w:t>(</w:t>
            </w:r>
            <w:r>
              <w:t>Signature</w:t>
            </w:r>
            <w:r w:rsidRPr="008F015A">
              <w:rPr>
                <w:lang w:val="fr-FR"/>
              </w:rPr>
              <w:t>, Date)</w:t>
            </w:r>
          </w:p>
          <w:p w14:paraId="5EAF3F98" w14:textId="77777777" w:rsidR="00807790" w:rsidRPr="008F015A" w:rsidRDefault="00807790" w:rsidP="00AC6E81"/>
        </w:tc>
        <w:tc>
          <w:tcPr>
            <w:tcW w:w="4154" w:type="dxa"/>
            <w:shd w:val="clear" w:color="auto" w:fill="auto"/>
          </w:tcPr>
          <w:p w14:paraId="042798E4" w14:textId="77777777" w:rsidR="00AC6E81" w:rsidRPr="008F015A" w:rsidRDefault="00AC6E81" w:rsidP="00AC6E81">
            <w:r w:rsidRPr="008F015A">
              <w:t>___________________________________</w:t>
            </w:r>
          </w:p>
          <w:p w14:paraId="7E21212A" w14:textId="77777777" w:rsidR="00AC6E81" w:rsidRPr="008F015A" w:rsidRDefault="00AC6E81" w:rsidP="00AC6E81">
            <w:pPr>
              <w:rPr>
                <w:lang w:val="fr-FR"/>
              </w:rPr>
            </w:pPr>
            <w:r w:rsidRPr="008F015A">
              <w:t>(</w:t>
            </w:r>
            <w:r>
              <w:t>Signature</w:t>
            </w:r>
            <w:r w:rsidRPr="008F015A">
              <w:rPr>
                <w:lang w:val="fr-FR"/>
              </w:rPr>
              <w:t>, Date)</w:t>
            </w:r>
          </w:p>
        </w:tc>
      </w:tr>
      <w:tr w:rsidR="00807790" w:rsidRPr="008F015A" w14:paraId="37A21769" w14:textId="77777777" w:rsidTr="002E1FF5">
        <w:tc>
          <w:tcPr>
            <w:tcW w:w="4153" w:type="dxa"/>
            <w:shd w:val="clear" w:color="auto" w:fill="auto"/>
          </w:tcPr>
          <w:p w14:paraId="1CCADCED" w14:textId="77777777" w:rsidR="00807790" w:rsidRDefault="00807790" w:rsidP="00807790">
            <w:r>
              <w:t>Marlink AS</w:t>
            </w:r>
          </w:p>
          <w:p w14:paraId="2D8A3841" w14:textId="77777777" w:rsidR="00807790" w:rsidRPr="00AC6E81" w:rsidRDefault="00807790" w:rsidP="00807790">
            <w:r w:rsidRPr="00AC6E81">
              <w:t>Name:</w:t>
            </w:r>
          </w:p>
          <w:p w14:paraId="0EC5E866" w14:textId="2A9CEC62" w:rsidR="00807790" w:rsidRPr="00AC6E81" w:rsidRDefault="00807790" w:rsidP="00807790">
            <w:r w:rsidRPr="00AC6E81">
              <w:t>Sales Account Manager</w:t>
            </w:r>
          </w:p>
        </w:tc>
        <w:tc>
          <w:tcPr>
            <w:tcW w:w="4154" w:type="dxa"/>
            <w:shd w:val="clear" w:color="auto" w:fill="auto"/>
          </w:tcPr>
          <w:p w14:paraId="59714CEC" w14:textId="77777777" w:rsidR="00807790" w:rsidRDefault="00807790" w:rsidP="00807790">
            <w:pPr>
              <w:rPr>
                <w:lang w:val="nl-NL"/>
              </w:rPr>
            </w:pPr>
            <w:r w:rsidRPr="008F015A">
              <w:rPr>
                <w:lang w:val="nl-NL"/>
              </w:rPr>
              <w:t>Customer Name:</w:t>
            </w:r>
          </w:p>
          <w:p w14:paraId="7B7CEAFE" w14:textId="024FFACD" w:rsidR="00807790" w:rsidRPr="008F015A" w:rsidRDefault="00807790" w:rsidP="00807790">
            <w:pPr>
              <w:rPr>
                <w:lang w:val="nl-NL"/>
              </w:rPr>
            </w:pPr>
            <w:r>
              <w:rPr>
                <w:lang w:val="nl-NL"/>
              </w:rPr>
              <w:t>Role:</w:t>
            </w:r>
          </w:p>
          <w:p w14:paraId="6AA0D897" w14:textId="77777777" w:rsidR="00807790" w:rsidRPr="008F015A" w:rsidRDefault="00807790" w:rsidP="00807790">
            <w:pPr>
              <w:rPr>
                <w:lang w:val="fr-FR"/>
              </w:rPr>
            </w:pPr>
          </w:p>
        </w:tc>
      </w:tr>
      <w:tr w:rsidR="00807790" w:rsidRPr="008F015A" w14:paraId="22B98C6F" w14:textId="77777777" w:rsidTr="002E1FF5">
        <w:trPr>
          <w:trHeight w:val="195"/>
        </w:trPr>
        <w:tc>
          <w:tcPr>
            <w:tcW w:w="4153" w:type="dxa"/>
            <w:shd w:val="clear" w:color="auto" w:fill="auto"/>
          </w:tcPr>
          <w:p w14:paraId="6068E8F7" w14:textId="6A1A3D6F" w:rsidR="00807790" w:rsidRPr="00AC6E81" w:rsidRDefault="00807790" w:rsidP="00807790">
            <w:r w:rsidRPr="00AC6E81">
              <w:t>Address:</w:t>
            </w:r>
          </w:p>
        </w:tc>
        <w:tc>
          <w:tcPr>
            <w:tcW w:w="4154" w:type="dxa"/>
            <w:shd w:val="clear" w:color="auto" w:fill="auto"/>
          </w:tcPr>
          <w:p w14:paraId="33BE330F" w14:textId="77777777" w:rsidR="00807790" w:rsidRPr="008F015A" w:rsidRDefault="00807790" w:rsidP="00807790">
            <w:pPr>
              <w:rPr>
                <w:lang w:val="nl-NL"/>
              </w:rPr>
            </w:pPr>
            <w:r w:rsidRPr="008F015A">
              <w:rPr>
                <w:lang w:val="nl-NL"/>
              </w:rPr>
              <w:t>Address:</w:t>
            </w:r>
          </w:p>
        </w:tc>
      </w:tr>
      <w:tr w:rsidR="00AC6E81" w:rsidRPr="008F015A" w14:paraId="34062750" w14:textId="77777777" w:rsidTr="002E1FF5">
        <w:tc>
          <w:tcPr>
            <w:tcW w:w="4153" w:type="dxa"/>
            <w:shd w:val="clear" w:color="auto" w:fill="auto"/>
          </w:tcPr>
          <w:p w14:paraId="434D4AD3" w14:textId="77777777" w:rsidR="00AC6E81" w:rsidRPr="00AC6E81" w:rsidRDefault="00AC6E81" w:rsidP="00AC6E81">
            <w:pPr>
              <w:spacing w:after="0"/>
              <w:contextualSpacing/>
              <w:rPr>
                <w:sz w:val="18"/>
              </w:rPr>
            </w:pPr>
            <w:r w:rsidRPr="00AC6E81">
              <w:rPr>
                <w:sz w:val="18"/>
              </w:rPr>
              <w:t xml:space="preserve"> </w:t>
            </w:r>
          </w:p>
        </w:tc>
        <w:tc>
          <w:tcPr>
            <w:tcW w:w="4154" w:type="dxa"/>
            <w:shd w:val="clear" w:color="auto" w:fill="auto"/>
          </w:tcPr>
          <w:p w14:paraId="073C6BF4" w14:textId="77777777" w:rsidR="00AC6E81" w:rsidRPr="008F015A" w:rsidRDefault="00AC6E81" w:rsidP="00AC6E81">
            <w:pPr>
              <w:pStyle w:val="PlainText"/>
              <w:rPr>
                <w:sz w:val="18"/>
                <w:szCs w:val="24"/>
                <w:lang w:val="fr-FR"/>
              </w:rPr>
            </w:pPr>
          </w:p>
        </w:tc>
      </w:tr>
    </w:tbl>
    <w:p w14:paraId="6B1F0053" w14:textId="77777777" w:rsidR="004F5401" w:rsidRDefault="004F5401" w:rsidP="00F333B7"/>
    <w:sectPr w:rsidR="004F5401" w:rsidSect="008C17B3">
      <w:headerReference w:type="default" r:id="rId30"/>
      <w:footerReference w:type="default" r:id="rId31"/>
      <w:pgSz w:w="11906" w:h="16838" w:code="9"/>
      <w:pgMar w:top="1411" w:right="1411" w:bottom="1411" w:left="1411" w:header="706" w:footer="706" w:gutter="0"/>
      <w:cols w:space="708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SI, Guanglin" w:date="2024-03-12T10:46:00Z" w:initials="GS">
    <w:p w14:paraId="6C1A5213" w14:textId="77777777" w:rsidR="0013017E" w:rsidRDefault="0013017E" w:rsidP="0013017E">
      <w:pPr>
        <w:pStyle w:val="CommentText"/>
      </w:pPr>
      <w:r>
        <w:rPr>
          <w:rStyle w:val="CommentReference"/>
        </w:rPr>
        <w:annotationRef/>
      </w:r>
      <w:r>
        <w:t>Reference vessel name</w:t>
      </w:r>
    </w:p>
  </w:comment>
  <w:comment w:id="18" w:author="SI, Guanglin" w:date="2024-03-12T10:48:00Z" w:initials="GS">
    <w:p w14:paraId="34E13ABB" w14:textId="77777777" w:rsidR="0013017E" w:rsidRDefault="0013017E" w:rsidP="0013017E">
      <w:pPr>
        <w:pStyle w:val="CommentText"/>
      </w:pPr>
      <w:r>
        <w:rPr>
          <w:rStyle w:val="CommentReference"/>
        </w:rPr>
        <w:annotationRef/>
      </w:r>
      <w:r>
        <w:t>To be updated for AESM</w:t>
      </w:r>
    </w:p>
  </w:comment>
  <w:comment w:id="22" w:author="SI, Guanglin" w:date="2024-03-12T10:50:00Z" w:initials="GS">
    <w:p w14:paraId="71E5602D" w14:textId="77777777" w:rsidR="0013017E" w:rsidRDefault="0013017E" w:rsidP="0013017E">
      <w:pPr>
        <w:pStyle w:val="CommentText"/>
      </w:pPr>
      <w:r>
        <w:rPr>
          <w:rStyle w:val="CommentReference"/>
        </w:rPr>
        <w:annotationRef/>
      </w:r>
      <w:r>
        <w:t>Xchange -&gt; Devices</w:t>
      </w:r>
    </w:p>
  </w:comment>
  <w:comment w:id="33" w:author="SI, Guanglin" w:date="2024-03-12T10:54:00Z" w:initials="GS">
    <w:p w14:paraId="1B42E534" w14:textId="77777777" w:rsidR="0013017E" w:rsidRDefault="0013017E" w:rsidP="0013017E">
      <w:pPr>
        <w:pStyle w:val="CommentText"/>
      </w:pPr>
      <w:r>
        <w:rPr>
          <w:rStyle w:val="CommentReference"/>
        </w:rPr>
        <w:annotationRef/>
      </w:r>
      <w:r>
        <w:t>Specify the defined machine groups</w:t>
      </w:r>
    </w:p>
  </w:comment>
  <w:comment w:id="41" w:author="SI, Guanglin" w:date="2024-03-12T13:16:00Z" w:initials="SG">
    <w:p w14:paraId="0F3A49A2" w14:textId="77777777" w:rsidR="00D45444" w:rsidRDefault="00D45444" w:rsidP="00D45444">
      <w:pPr>
        <w:pStyle w:val="CommentText"/>
      </w:pPr>
      <w:r>
        <w:rPr>
          <w:rStyle w:val="CommentReference"/>
        </w:rPr>
        <w:annotationRef/>
      </w:r>
      <w:r>
        <w:t>This is for customized non-machine group</w:t>
      </w:r>
    </w:p>
  </w:comment>
  <w:comment w:id="51" w:author="SI, Guanglin" w:date="2024-03-12T10:57:00Z" w:initials="GS">
    <w:p w14:paraId="32CA7AF2" w14:textId="3512199F" w:rsidR="00B165D9" w:rsidRDefault="00B165D9" w:rsidP="00B165D9">
      <w:pPr>
        <w:pStyle w:val="CommentText"/>
      </w:pPr>
      <w:r>
        <w:rPr>
          <w:rStyle w:val="CommentReference"/>
        </w:rPr>
        <w:annotationRef/>
      </w:r>
      <w:r>
        <w:t>To be updated for AESM</w:t>
      </w:r>
    </w:p>
  </w:comment>
  <w:comment w:id="54" w:author="SI, Guanglin" w:date="2024-03-12T10:58:00Z" w:initials="GS">
    <w:p w14:paraId="31AA3383" w14:textId="77777777" w:rsidR="00B62F86" w:rsidRDefault="00B165D9" w:rsidP="00B62F86">
      <w:pPr>
        <w:pStyle w:val="CommentText"/>
      </w:pPr>
      <w:r>
        <w:rPr>
          <w:rStyle w:val="CommentReference"/>
        </w:rPr>
        <w:annotationRef/>
      </w:r>
      <w:r w:rsidR="00B62F86">
        <w:t>To be updated.</w:t>
      </w:r>
      <w:r w:rsidR="00B62F86">
        <w:br/>
        <w:t>each vessel has different accounts.</w:t>
      </w:r>
    </w:p>
  </w:comment>
  <w:comment w:id="55" w:author="SI, Guanglin" w:date="2024-03-12T11:00:00Z" w:initials="GS">
    <w:p w14:paraId="336793C2" w14:textId="622D3D2E" w:rsidR="00B165D9" w:rsidRDefault="00B165D9" w:rsidP="00B165D9">
      <w:pPr>
        <w:pStyle w:val="CommentText"/>
      </w:pPr>
      <w:r>
        <w:rPr>
          <w:rStyle w:val="CommentReference"/>
        </w:rPr>
        <w:annotationRef/>
      </w:r>
      <w:r>
        <w:t>Need to highlight AESM’s special setup, e.g., crew group is on m2m/vlan 463</w:t>
      </w:r>
    </w:p>
  </w:comment>
  <w:comment w:id="58" w:author="SI, Guanglin" w:date="2024-03-12T11:01:00Z" w:initials="GS">
    <w:p w14:paraId="73C35DB1" w14:textId="77777777" w:rsidR="00B165D9" w:rsidRDefault="00B165D9" w:rsidP="00B165D9">
      <w:pPr>
        <w:pStyle w:val="CommentText"/>
      </w:pPr>
      <w:r>
        <w:rPr>
          <w:rStyle w:val="CommentReference"/>
        </w:rPr>
        <w:annotationRef/>
      </w:r>
      <w:r>
        <w:t>If AESM requires us to pre-configure any crew accounts, with specific user name/password</w:t>
      </w:r>
    </w:p>
  </w:comment>
  <w:comment w:id="63" w:author="SI, Guanglin" w:date="2024-03-12T11:02:00Z" w:initials="GS">
    <w:p w14:paraId="766D0828" w14:textId="77777777" w:rsidR="00B165D9" w:rsidRDefault="00B165D9" w:rsidP="00B165D9">
      <w:pPr>
        <w:pStyle w:val="CommentText"/>
      </w:pPr>
      <w:r>
        <w:rPr>
          <w:rStyle w:val="CommentReference"/>
        </w:rPr>
        <w:annotationRef/>
      </w:r>
      <w:r>
        <w:t>Any specific IP reserved for IP phones?</w:t>
      </w:r>
    </w:p>
  </w:comment>
  <w:comment w:id="64" w:author="SI, Guanglin" w:date="2024-03-12T13:26:00Z" w:initials="SG">
    <w:p w14:paraId="79E9A658" w14:textId="77777777" w:rsidR="00D05F12" w:rsidRDefault="00D05F12" w:rsidP="00D05F12">
      <w:pPr>
        <w:pStyle w:val="CommentText"/>
      </w:pPr>
      <w:r>
        <w:rPr>
          <w:rStyle w:val="CommentReference"/>
        </w:rPr>
        <w:annotationRef/>
      </w:r>
      <w:r>
        <w:t>No, on dhcp</w:t>
      </w:r>
    </w:p>
  </w:comment>
  <w:comment w:id="70" w:author="SI, Guanglin" w:date="2024-03-12T11:02:00Z" w:initials="GS">
    <w:p w14:paraId="61E4D51A" w14:textId="77777777" w:rsidR="00E7563E" w:rsidRDefault="00B165D9" w:rsidP="00E7563E">
      <w:pPr>
        <w:pStyle w:val="CommentText"/>
      </w:pPr>
      <w:r>
        <w:rPr>
          <w:rStyle w:val="CommentReference"/>
        </w:rPr>
        <w:annotationRef/>
      </w:r>
      <w:r w:rsidR="00E7563E">
        <w:t>Important part. Need to be updated.</w:t>
      </w:r>
      <w:r w:rsidR="00E7563E">
        <w:br/>
        <w:t>To capture the URLs under each Vlan’s web filter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C1A5213" w15:done="0"/>
  <w15:commentEx w15:paraId="34E13ABB" w15:done="0"/>
  <w15:commentEx w15:paraId="71E5602D" w15:done="0"/>
  <w15:commentEx w15:paraId="1B42E534" w15:done="0"/>
  <w15:commentEx w15:paraId="0F3A49A2" w15:done="0"/>
  <w15:commentEx w15:paraId="32CA7AF2" w15:done="0"/>
  <w15:commentEx w15:paraId="31AA3383" w15:done="0"/>
  <w15:commentEx w15:paraId="336793C2" w15:done="0"/>
  <w15:commentEx w15:paraId="73C35DB1" w15:done="0"/>
  <w15:commentEx w15:paraId="766D0828" w15:done="0"/>
  <w15:commentEx w15:paraId="79E9A658" w15:paraIdParent="766D0828" w15:done="0"/>
  <w15:commentEx w15:paraId="61E4D5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06891B5" w16cex:dateUtc="2024-03-12T02:46:00Z"/>
  <w16cex:commentExtensible w16cex:durableId="4F8B35F5" w16cex:dateUtc="2024-03-12T02:48:00Z"/>
  <w16cex:commentExtensible w16cex:durableId="243C33C5" w16cex:dateUtc="2024-03-12T02:50:00Z"/>
  <w16cex:commentExtensible w16cex:durableId="518BCC29" w16cex:dateUtc="2024-03-12T02:54:00Z"/>
  <w16cex:commentExtensible w16cex:durableId="64AB767F" w16cex:dateUtc="2024-03-12T05:16:00Z"/>
  <w16cex:commentExtensible w16cex:durableId="0B3364B0" w16cex:dateUtc="2024-03-12T02:57:00Z"/>
  <w16cex:commentExtensible w16cex:durableId="44CB8082" w16cex:dateUtc="2024-03-12T02:58:00Z"/>
  <w16cex:commentExtensible w16cex:durableId="5D0195B6" w16cex:dateUtc="2024-03-12T03:00:00Z"/>
  <w16cex:commentExtensible w16cex:durableId="192B37E5" w16cex:dateUtc="2024-03-12T03:01:00Z"/>
  <w16cex:commentExtensible w16cex:durableId="25D60690" w16cex:dateUtc="2024-03-12T03:02:00Z"/>
  <w16cex:commentExtensible w16cex:durableId="2241641A" w16cex:dateUtc="2024-03-12T05:26:00Z"/>
  <w16cex:commentExtensible w16cex:durableId="5F8AD5D7" w16cex:dateUtc="2024-03-12T03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C1A5213" w16cid:durableId="206891B5"/>
  <w16cid:commentId w16cid:paraId="34E13ABB" w16cid:durableId="4F8B35F5"/>
  <w16cid:commentId w16cid:paraId="71E5602D" w16cid:durableId="243C33C5"/>
  <w16cid:commentId w16cid:paraId="1B42E534" w16cid:durableId="518BCC29"/>
  <w16cid:commentId w16cid:paraId="0F3A49A2" w16cid:durableId="64AB767F"/>
  <w16cid:commentId w16cid:paraId="32CA7AF2" w16cid:durableId="0B3364B0"/>
  <w16cid:commentId w16cid:paraId="31AA3383" w16cid:durableId="44CB8082"/>
  <w16cid:commentId w16cid:paraId="336793C2" w16cid:durableId="5D0195B6"/>
  <w16cid:commentId w16cid:paraId="73C35DB1" w16cid:durableId="192B37E5"/>
  <w16cid:commentId w16cid:paraId="766D0828" w16cid:durableId="25D60690"/>
  <w16cid:commentId w16cid:paraId="79E9A658" w16cid:durableId="2241641A"/>
  <w16cid:commentId w16cid:paraId="61E4D51A" w16cid:durableId="5F8AD5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327DA" w14:textId="77777777" w:rsidR="008C17B3" w:rsidRDefault="008C17B3" w:rsidP="003723F3">
      <w:r>
        <w:separator/>
      </w:r>
    </w:p>
  </w:endnote>
  <w:endnote w:type="continuationSeparator" w:id="0">
    <w:p w14:paraId="3D11A7F0" w14:textId="77777777" w:rsidR="008C17B3" w:rsidRDefault="008C17B3" w:rsidP="003723F3">
      <w:r>
        <w:continuationSeparator/>
      </w:r>
    </w:p>
  </w:endnote>
  <w:endnote w:type="continuationNotice" w:id="1">
    <w:p w14:paraId="50165D48" w14:textId="77777777" w:rsidR="008C17B3" w:rsidRDefault="008C17B3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BGGAT+LucidaSans"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T">
    <w:altName w:val="Helvetica Neue L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B7962" w14:textId="77777777" w:rsidR="005D0CA2" w:rsidRDefault="005D0C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512CA" w14:textId="77777777" w:rsidR="005D0CA2" w:rsidRDefault="005D0C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2E212" w14:textId="77777777" w:rsidR="005D0CA2" w:rsidRPr="001D7316" w:rsidRDefault="005D0CA2" w:rsidP="003723F3">
    <w:pPr>
      <w:pStyle w:val="Footer"/>
    </w:pPr>
  </w:p>
  <w:p w14:paraId="2CF7C0FB" w14:textId="77777777" w:rsidR="005D0CA2" w:rsidRPr="001D7316" w:rsidRDefault="005D0CA2" w:rsidP="003723F3">
    <w:pPr>
      <w:pStyle w:val="Footer"/>
    </w:pPr>
  </w:p>
  <w:p w14:paraId="37B31B00" w14:textId="77777777" w:rsidR="005D0CA2" w:rsidRPr="001D7316" w:rsidRDefault="005D0CA2" w:rsidP="003723F3">
    <w:pPr>
      <w:pStyle w:val="Footer"/>
    </w:pPr>
  </w:p>
  <w:p w14:paraId="6D1FA338" w14:textId="34CF2F58" w:rsidR="005D0CA2" w:rsidRPr="00711A49" w:rsidRDefault="005D0CA2" w:rsidP="003723F3">
    <w:pPr>
      <w:pStyle w:val="Footer"/>
      <w:rPr>
        <w:lang w:val="en-US"/>
      </w:rPr>
    </w:pPr>
    <w:proofErr w:type="spellStart"/>
    <w:proofErr w:type="gramStart"/>
    <w:r w:rsidRPr="00711A49">
      <w:rPr>
        <w:lang w:val="en-US"/>
      </w:rPr>
      <w:t>NbCars</w:t>
    </w:r>
    <w:proofErr w:type="spellEnd"/>
    <w:r w:rsidRPr="00711A49">
      <w:rPr>
        <w:lang w:val="en-US"/>
      </w:rPr>
      <w:t> :</w:t>
    </w:r>
    <w:proofErr w:type="gramEnd"/>
    <w:r w:rsidRPr="00711A49">
      <w:rPr>
        <w:lang w:val="en-US"/>
      </w:rPr>
      <w:t xml:space="preserve"> </w:t>
    </w:r>
    <w:r w:rsidRPr="001D7316">
      <w:fldChar w:fldCharType="begin"/>
    </w:r>
    <w:r w:rsidRPr="00711A49">
      <w:rPr>
        <w:lang w:val="en-US"/>
      </w:rPr>
      <w:instrText xml:space="preserve"> NUMCHARS  \* MERGEFORMAT </w:instrText>
    </w:r>
    <w:r w:rsidRPr="001D7316">
      <w:fldChar w:fldCharType="separate"/>
    </w:r>
    <w:r w:rsidR="001D6762">
      <w:rPr>
        <w:noProof/>
        <w:lang w:val="en-US"/>
      </w:rPr>
      <w:t>19850</w:t>
    </w:r>
    <w:r w:rsidRPr="001D7316">
      <w:fldChar w:fldCharType="end"/>
    </w:r>
    <w:r w:rsidRPr="00711A49">
      <w:rPr>
        <w:lang w:val="en-US"/>
      </w:rPr>
      <w:br/>
    </w:r>
    <w:proofErr w:type="spellStart"/>
    <w:r w:rsidRPr="00711A49">
      <w:rPr>
        <w:lang w:val="en-US"/>
      </w:rPr>
      <w:t>NbWords</w:t>
    </w:r>
    <w:proofErr w:type="spellEnd"/>
    <w:r w:rsidRPr="00711A49">
      <w:rPr>
        <w:lang w:val="en-US"/>
      </w:rPr>
      <w:t xml:space="preserve"> : </w:t>
    </w:r>
    <w:r w:rsidRPr="001D7316">
      <w:fldChar w:fldCharType="begin"/>
    </w:r>
    <w:r w:rsidRPr="00711A49">
      <w:rPr>
        <w:lang w:val="en-US"/>
      </w:rPr>
      <w:instrText xml:space="preserve"> NUMWORDS  \* MERGEFORMAT </w:instrText>
    </w:r>
    <w:r w:rsidRPr="001D7316">
      <w:fldChar w:fldCharType="separate"/>
    </w:r>
    <w:r w:rsidR="001D6762">
      <w:rPr>
        <w:noProof/>
        <w:lang w:val="en-US"/>
      </w:rPr>
      <w:t>3989</w:t>
    </w:r>
    <w:r w:rsidRPr="001D7316">
      <w:fldChar w:fldCharType="end"/>
    </w:r>
  </w:p>
  <w:p w14:paraId="71C57B79" w14:textId="4B95C28E" w:rsidR="005D0CA2" w:rsidRPr="00711A49" w:rsidRDefault="005D0CA2" w:rsidP="003723F3">
    <w:pPr>
      <w:pStyle w:val="Footer"/>
      <w:rPr>
        <w:lang w:val="en-US"/>
      </w:rPr>
    </w:pPr>
    <w:proofErr w:type="spellStart"/>
    <w:proofErr w:type="gramStart"/>
    <w:r w:rsidRPr="00711A49">
      <w:rPr>
        <w:lang w:val="en-US"/>
      </w:rPr>
      <w:t>FileName</w:t>
    </w:r>
    <w:proofErr w:type="spellEnd"/>
    <w:r w:rsidRPr="00711A49">
      <w:rPr>
        <w:lang w:val="en-US"/>
      </w:rPr>
      <w:t> :</w:t>
    </w:r>
    <w:proofErr w:type="gramEnd"/>
    <w:r w:rsidRPr="00711A49">
      <w:rPr>
        <w:lang w:val="en-US"/>
      </w:rPr>
      <w:t xml:space="preserve"> </w:t>
    </w:r>
    <w:r w:rsidRPr="001D7316">
      <w:fldChar w:fldCharType="begin"/>
    </w:r>
    <w:r w:rsidRPr="00711A49">
      <w:rPr>
        <w:lang w:val="en-US"/>
      </w:rPr>
      <w:instrText xml:space="preserve">FILENAME </w:instrText>
    </w:r>
    <w:r w:rsidRPr="001D7316">
      <w:fldChar w:fldCharType="separate"/>
    </w:r>
    <w:r w:rsidR="001D6762">
      <w:rPr>
        <w:noProof/>
        <w:lang w:val="en-US"/>
      </w:rPr>
      <w:t>NYK XChange Configuration (Internal)</w:t>
    </w:r>
    <w:r w:rsidRPr="001D7316">
      <w:fldChar w:fldCharType="end"/>
    </w:r>
    <w:r w:rsidRPr="00711A49">
      <w:rPr>
        <w:lang w:val="en-US"/>
      </w:rPr>
      <w:tab/>
    </w:r>
    <w:r w:rsidRPr="001D7316">
      <w:sym w:font="Symbol" w:char="00D3"/>
    </w:r>
    <w:r w:rsidRPr="00711A49">
      <w:rPr>
        <w:lang w:val="en-US"/>
      </w:rPr>
      <w:t xml:space="preserve"> </w:t>
    </w:r>
    <w:r>
      <w:rPr>
        <w:lang w:val="en-US"/>
      </w:rPr>
      <w:t>Marlink</w:t>
    </w:r>
    <w:r>
      <w:t> </w:t>
    </w:r>
    <w:r w:rsidRPr="00711A49">
      <w:rPr>
        <w:rFonts w:cs="Arial"/>
        <w:color w:val="0096D8"/>
        <w:lang w:val="en-US"/>
      </w:rPr>
      <w:t>●</w:t>
    </w:r>
    <w:r>
      <w:rPr>
        <w:rFonts w:cs="Arial"/>
      </w:rPr>
      <w:t> </w:t>
    </w:r>
    <w:r w:rsidRPr="00711A49">
      <w:rPr>
        <w:lang w:val="en-US"/>
      </w:rPr>
      <w:t xml:space="preserve">Page </w:t>
    </w:r>
    <w:r w:rsidRPr="001D7316">
      <w:fldChar w:fldCharType="begin"/>
    </w:r>
    <w:r w:rsidRPr="00711A49">
      <w:rPr>
        <w:lang w:val="en-US"/>
      </w:rPr>
      <w:instrText xml:space="preserve"> PAGE </w:instrText>
    </w:r>
    <w:r w:rsidRPr="001D7316">
      <w:fldChar w:fldCharType="separate"/>
    </w:r>
    <w:r>
      <w:rPr>
        <w:noProof/>
        <w:lang w:val="en-US"/>
      </w:rPr>
      <w:t>2</w:t>
    </w:r>
    <w:r w:rsidRPr="001D7316">
      <w:fldChar w:fldCharType="end"/>
    </w:r>
    <w:r w:rsidRPr="00711A49">
      <w:rPr>
        <w:lang w:val="en-US"/>
      </w:rPr>
      <w:t>/</w:t>
    </w:r>
    <w:r>
      <w:rPr>
        <w:rStyle w:val="PageNumber"/>
      </w:rPr>
      <w:fldChar w:fldCharType="begin"/>
    </w:r>
    <w:r w:rsidRPr="00711A49">
      <w:rPr>
        <w:rStyle w:val="PageNumber"/>
        <w:lang w:val="en-US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  <w:lang w:val="en-US"/>
      </w:rPr>
      <w:t>11</w:t>
    </w:r>
    <w:r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4AC45" w14:textId="0FCBE00B" w:rsidR="005D0CA2" w:rsidRDefault="005D0CA2" w:rsidP="00CE69EE">
    <w:pPr>
      <w:pStyle w:val="Footer"/>
      <w:tabs>
        <w:tab w:val="clear" w:pos="9084"/>
        <w:tab w:val="clear" w:pos="9300"/>
        <w:tab w:val="right" w:pos="9072"/>
      </w:tabs>
      <w:ind w:left="108"/>
    </w:pPr>
    <w:r>
      <w:t>XChange Advanced Configuration Template</w:t>
    </w:r>
    <w:r>
      <w:tab/>
    </w:r>
    <w:r w:rsidRPr="0048510B">
      <w:sym w:font="Symbol" w:char="00D3"/>
    </w:r>
    <w:r w:rsidRPr="001D7316">
      <w:t xml:space="preserve"> </w:t>
    </w:r>
    <w:r>
      <w:t xml:space="preserve">Marlink </w:t>
    </w:r>
    <w:r w:rsidRPr="009E7813">
      <w:rPr>
        <w:rFonts w:cs="Arial"/>
        <w:color w:val="4D4D4F"/>
      </w:rPr>
      <w:t>●</w:t>
    </w:r>
    <w:r>
      <w:rPr>
        <w:rFonts w:cs="Arial"/>
      </w:rPr>
      <w:t xml:space="preserve"> </w:t>
    </w:r>
    <w:r>
      <w:t>Page</w:t>
    </w:r>
    <w:r w:rsidRPr="001D7316">
      <w:t xml:space="preserve"> </w:t>
    </w:r>
    <w:r w:rsidRPr="001D7316">
      <w:fldChar w:fldCharType="begin"/>
    </w:r>
    <w:r w:rsidRPr="001D7316">
      <w:instrText xml:space="preserve"> </w:instrText>
    </w:r>
    <w:r>
      <w:instrText>PAGE</w:instrText>
    </w:r>
    <w:r w:rsidRPr="001D7316">
      <w:instrText xml:space="preserve"> </w:instrText>
    </w:r>
    <w:r w:rsidRPr="001D7316">
      <w:fldChar w:fldCharType="separate"/>
    </w:r>
    <w:r>
      <w:rPr>
        <w:noProof/>
      </w:rPr>
      <w:t>2</w:t>
    </w:r>
    <w:r w:rsidRPr="001D7316">
      <w:fldChar w:fldCharType="end"/>
    </w:r>
    <w: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2E85B" w14:textId="77777777" w:rsidR="008C17B3" w:rsidRDefault="008C17B3" w:rsidP="003723F3"/>
  </w:footnote>
  <w:footnote w:type="continuationSeparator" w:id="0">
    <w:p w14:paraId="3BDC6CBB" w14:textId="77777777" w:rsidR="008C17B3" w:rsidRDefault="008C17B3" w:rsidP="003723F3">
      <w:r>
        <w:continuationSeparator/>
      </w:r>
    </w:p>
  </w:footnote>
  <w:footnote w:type="continuationNotice" w:id="1">
    <w:p w14:paraId="58384021" w14:textId="77777777" w:rsidR="008C17B3" w:rsidRDefault="008C17B3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9E8C7" w14:textId="77777777" w:rsidR="005D0CA2" w:rsidRDefault="005D0C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4E158" w14:textId="77777777" w:rsidR="005D0CA2" w:rsidRDefault="005D0CA2" w:rsidP="003723F3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8242" behindDoc="0" locked="0" layoutInCell="1" allowOverlap="1" wp14:anchorId="058FF349" wp14:editId="7E74ED64">
          <wp:simplePos x="0" y="0"/>
          <wp:positionH relativeFrom="column">
            <wp:posOffset>-1126490</wp:posOffset>
          </wp:positionH>
          <wp:positionV relativeFrom="paragraph">
            <wp:posOffset>909955</wp:posOffset>
          </wp:positionV>
          <wp:extent cx="2632075" cy="882015"/>
          <wp:effectExtent l="0" t="0" r="0" b="0"/>
          <wp:wrapSquare wrapText="bothSides"/>
          <wp:docPr id="30" name="Picture 30" descr="RGB_MarlinkLogo_Tag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RGB_MarlinkLogo_Taglin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2075" cy="882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8241" behindDoc="0" locked="0" layoutInCell="1" allowOverlap="1" wp14:anchorId="66C4062B" wp14:editId="092D8EBE">
          <wp:simplePos x="0" y="0"/>
          <wp:positionH relativeFrom="column">
            <wp:posOffset>2726055</wp:posOffset>
          </wp:positionH>
          <wp:positionV relativeFrom="paragraph">
            <wp:posOffset>4666615</wp:posOffset>
          </wp:positionV>
          <wp:extent cx="2581275" cy="1614170"/>
          <wp:effectExtent l="0" t="0" r="9525" b="5080"/>
          <wp:wrapSquare wrapText="bothSides"/>
          <wp:docPr id="29" name="Picture 29" descr="RGB_Big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RGB_BigM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3197"/>
                  <a:stretch>
                    <a:fillRect/>
                  </a:stretch>
                </pic:blipFill>
                <pic:spPr bwMode="auto">
                  <a:xfrm>
                    <a:off x="0" y="0"/>
                    <a:ext cx="2581275" cy="1614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0D7B3" w14:textId="77777777" w:rsidR="005D0CA2" w:rsidRPr="003841BB" w:rsidRDefault="005D0CA2" w:rsidP="003723F3">
    <w:r w:rsidRPr="003841BB">
      <w:t>STANDARD</w:t>
    </w:r>
    <w:r w:rsidRPr="008063BA">
      <w:t xml:space="preserve"> </w:t>
    </w:r>
    <w:proofErr w:type="spellStart"/>
    <w:r>
      <w:t>MODe</w:t>
    </w:r>
    <w:r w:rsidRPr="003841BB">
      <w:t>L</w:t>
    </w:r>
    <w:proofErr w:type="spellEnd"/>
  </w:p>
  <w:p w14:paraId="789FD2E1" w14:textId="77777777" w:rsidR="005D0CA2" w:rsidRDefault="005D0CA2" w:rsidP="003723F3">
    <w:pPr>
      <w:pStyle w:val="Header"/>
    </w:pPr>
    <w:r>
      <w:rPr>
        <w:rFonts w:cs="Arial"/>
        <w:color w:val="0096E7"/>
      </w:rPr>
      <w:fldChar w:fldCharType="begin"/>
    </w:r>
    <w:r>
      <w:rPr>
        <w:rFonts w:cs="Arial"/>
        <w:color w:val="0096E7"/>
      </w:rPr>
      <w:instrText xml:space="preserve"> MACROBUTTON</w:instrText>
    </w:r>
    <w:r w:rsidRPr="0066068E">
      <w:rPr>
        <w:rFonts w:cs="Arial"/>
        <w:color w:val="0096E7"/>
      </w:rPr>
      <w:instrText xml:space="preserve"> MACROVIDE</w:instrText>
    </w:r>
    <w:r w:rsidRPr="00E31B75">
      <w:instrText xml:space="preserve"> </w:instrText>
    </w:r>
    <w:r w:rsidRPr="0066068E">
      <w:rPr>
        <w:rFonts w:cs="Arial"/>
        <w:color w:val="0096E7"/>
      </w:rPr>
      <w:instrText>●</w:instrText>
    </w:r>
    <w:r>
      <w:instrText xml:space="preserve"> Configuration</w:instrText>
    </w:r>
    <w:r w:rsidRPr="00E31B75">
      <w:instrText xml:space="preserve"> :</w:instrText>
    </w:r>
    <w:r>
      <w:instrText xml:space="preserve"> </w:instrText>
    </w:r>
    <w:r>
      <w:rPr>
        <w:rFonts w:cs="Arial"/>
        <w:color w:val="0096E7"/>
      </w:rPr>
      <w:instrText xml:space="preserve"> </w:instrText>
    </w:r>
    <w:r>
      <w:rPr>
        <w:rFonts w:cs="Arial"/>
        <w:color w:val="0096E7"/>
      </w:rPr>
      <w:fldChar w:fldCharType="end"/>
    </w:r>
    <w:r>
      <w:fldChar w:fldCharType="begin"/>
    </w:r>
    <w:r>
      <w:instrText xml:space="preserve"> MACROBUTTON</w:instrText>
    </w:r>
    <w:r w:rsidRPr="004961E6">
      <w:instrText xml:space="preserve"> MACROVIDE </w:instrText>
    </w:r>
    <w:r>
      <w:instrText>[…]</w:instrText>
    </w:r>
    <w:r>
      <w:fldChar w:fldCharType="end"/>
    </w:r>
    <w:r>
      <w:t xml:space="preserve"> </w:t>
    </w:r>
    <w:r>
      <w:rPr>
        <w:rFonts w:cs="Arial"/>
        <w:color w:val="0096E7"/>
      </w:rPr>
      <w:fldChar w:fldCharType="begin"/>
    </w:r>
    <w:r>
      <w:rPr>
        <w:rFonts w:cs="Arial"/>
        <w:color w:val="0096E7"/>
      </w:rPr>
      <w:instrText xml:space="preserve"> MACROBUTTON</w:instrText>
    </w:r>
    <w:r w:rsidRPr="0066068E">
      <w:rPr>
        <w:rFonts w:cs="Arial"/>
        <w:color w:val="0096E7"/>
      </w:rPr>
      <w:instrText xml:space="preserve"> MACROVIDE</w:instrText>
    </w:r>
    <w:r w:rsidRPr="00E31B75">
      <w:instrText xml:space="preserve"> </w:instrText>
    </w:r>
    <w:r w:rsidRPr="0066068E">
      <w:rPr>
        <w:rFonts w:cs="Arial"/>
        <w:color w:val="FFFFFF"/>
      </w:rPr>
      <w:instrText>●●</w:instrText>
    </w:r>
    <w:r w:rsidRPr="0066068E">
      <w:rPr>
        <w:rFonts w:cs="Arial"/>
        <w:color w:val="0096E7"/>
      </w:rPr>
      <w:instrText>●</w:instrText>
    </w:r>
    <w:r>
      <w:instrText xml:space="preserve"> Issue: </w:instrText>
    </w:r>
    <w:r>
      <w:rPr>
        <w:rFonts w:cs="Arial"/>
        <w:color w:val="0096E7"/>
      </w:rPr>
      <w:instrText xml:space="preserve"> </w:instrText>
    </w:r>
    <w:r>
      <w:rPr>
        <w:rFonts w:cs="Arial"/>
        <w:color w:val="0096E7"/>
      </w:rPr>
      <w:fldChar w:fldCharType="end"/>
    </w:r>
    <w:r>
      <w:fldChar w:fldCharType="begin"/>
    </w:r>
    <w:r>
      <w:instrText xml:space="preserve"> MACROBUTTON</w:instrText>
    </w:r>
    <w:r w:rsidRPr="004961E6">
      <w:instrText xml:space="preserve"> MACROVIDE </w:instrText>
    </w:r>
    <w:r>
      <w:instrText>[…]</w:instrText>
    </w:r>
    <w:r>
      <w:fldChar w:fldCharType="end"/>
    </w:r>
    <w:r w:rsidRPr="00E31B75">
      <w:t xml:space="preserve"> </w:t>
    </w:r>
    <w:r>
      <w:rPr>
        <w:rFonts w:cs="Arial"/>
        <w:color w:val="0096E7"/>
      </w:rPr>
      <w:fldChar w:fldCharType="begin"/>
    </w:r>
    <w:r>
      <w:rPr>
        <w:rFonts w:cs="Arial"/>
        <w:color w:val="0096E7"/>
      </w:rPr>
      <w:instrText xml:space="preserve"> MACROBUTTON</w:instrText>
    </w:r>
    <w:r w:rsidRPr="0066068E">
      <w:rPr>
        <w:rFonts w:cs="Arial"/>
        <w:color w:val="0096E7"/>
      </w:rPr>
      <w:instrText xml:space="preserve"> MACROVIDE</w:instrText>
    </w:r>
    <w:r w:rsidRPr="00E31B75">
      <w:instrText xml:space="preserve"> </w:instrText>
    </w:r>
    <w:r w:rsidRPr="0066068E">
      <w:rPr>
        <w:rFonts w:cs="Arial"/>
        <w:color w:val="FFFFFF"/>
      </w:rPr>
      <w:instrText>●●</w:instrText>
    </w:r>
    <w:r w:rsidRPr="0066068E">
      <w:rPr>
        <w:rFonts w:cs="Arial"/>
        <w:color w:val="0096E7"/>
      </w:rPr>
      <w:instrText>●</w:instrText>
    </w:r>
    <w:r>
      <w:instrText xml:space="preserve"> Rev.</w:instrText>
    </w:r>
    <w:r w:rsidRPr="00E31B75">
      <w:instrText>:</w:instrText>
    </w:r>
    <w:r>
      <w:instrText xml:space="preserve"> </w:instrText>
    </w:r>
    <w:r>
      <w:rPr>
        <w:rFonts w:cs="Arial"/>
        <w:color w:val="0096E7"/>
      </w:rPr>
      <w:instrText xml:space="preserve"> </w:instrText>
    </w:r>
    <w:r>
      <w:rPr>
        <w:rFonts w:cs="Arial"/>
        <w:color w:val="0096E7"/>
      </w:rPr>
      <w:fldChar w:fldCharType="end"/>
    </w:r>
    <w:r>
      <w:fldChar w:fldCharType="begin"/>
    </w:r>
    <w:r>
      <w:instrText xml:space="preserve"> MACROBUTTON</w:instrText>
    </w:r>
    <w:r w:rsidRPr="004961E6">
      <w:instrText xml:space="preserve"> MACROVIDE </w:instrText>
    </w:r>
    <w:r>
      <w:instrText>[…]</w:instrText>
    </w:r>
    <w:r>
      <w:fldChar w:fldCharType="end"/>
    </w:r>
    <w:r w:rsidRPr="00E31B75">
      <w:t xml:space="preserve"> </w:t>
    </w:r>
    <w:r>
      <w:rPr>
        <w:rFonts w:cs="Arial"/>
        <w:color w:val="0096E7"/>
      </w:rPr>
      <w:fldChar w:fldCharType="begin"/>
    </w:r>
    <w:r>
      <w:rPr>
        <w:rFonts w:cs="Arial"/>
        <w:color w:val="0096E7"/>
      </w:rPr>
      <w:instrText xml:space="preserve"> MACROBUTTON</w:instrText>
    </w:r>
    <w:r w:rsidRPr="0066068E">
      <w:rPr>
        <w:rFonts w:cs="Arial"/>
        <w:color w:val="0096E7"/>
      </w:rPr>
      <w:instrText xml:space="preserve"> MACROVIDE</w:instrText>
    </w:r>
    <w:r w:rsidRPr="00E31B75">
      <w:instrText xml:space="preserve"> </w:instrText>
    </w:r>
    <w:r w:rsidRPr="0066068E">
      <w:rPr>
        <w:rFonts w:cs="Arial"/>
        <w:color w:val="FFFFFF"/>
      </w:rPr>
      <w:instrText>●●</w:instrText>
    </w:r>
    <w:r w:rsidRPr="0066068E">
      <w:rPr>
        <w:rFonts w:cs="Arial"/>
        <w:color w:val="0096E7"/>
      </w:rPr>
      <w:instrText>●</w:instrText>
    </w:r>
    <w:r>
      <w:instrText xml:space="preserve"> Date</w:instrText>
    </w:r>
    <w:r w:rsidRPr="00E31B75">
      <w:instrText>:</w:instrText>
    </w:r>
    <w:r>
      <w:rPr>
        <w:rFonts w:cs="Arial"/>
        <w:color w:val="0096E7"/>
      </w:rPr>
      <w:instrText xml:space="preserve"> </w:instrText>
    </w:r>
    <w:r>
      <w:rPr>
        <w:rFonts w:cs="Arial"/>
        <w:color w:val="0096E7"/>
      </w:rPr>
      <w:fldChar w:fldCharType="end"/>
    </w:r>
    <w:r>
      <w:fldChar w:fldCharType="begin"/>
    </w:r>
    <w:r>
      <w:instrText xml:space="preserve"> MACROBUTTON</w:instrText>
    </w:r>
    <w:r w:rsidRPr="004961E6">
      <w:instrText xml:space="preserve"> MACROVIDE </w:instrText>
    </w:r>
    <w:r>
      <w:instrText>[…]</w:instrText>
    </w:r>
    <w:r>
      <w:fldChar w:fldCharType="end"/>
    </w:r>
  </w:p>
  <w:p w14:paraId="2669EE50" w14:textId="77777777" w:rsidR="005D0CA2" w:rsidRDefault="005D0CA2" w:rsidP="003723F3">
    <w:pPr>
      <w:pStyle w:val="Header"/>
    </w:pPr>
  </w:p>
  <w:p w14:paraId="48E82E2E" w14:textId="77777777" w:rsidR="005D0CA2" w:rsidRPr="008063BA" w:rsidRDefault="005D0CA2" w:rsidP="003723F3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8240" behindDoc="1" locked="1" layoutInCell="1" allowOverlap="1" wp14:anchorId="33C9D0D0" wp14:editId="605C8178">
          <wp:simplePos x="0" y="0"/>
          <wp:positionH relativeFrom="page">
            <wp:posOffset>2856865</wp:posOffset>
          </wp:positionH>
          <wp:positionV relativeFrom="page">
            <wp:posOffset>683895</wp:posOffset>
          </wp:positionV>
          <wp:extent cx="1858010" cy="361950"/>
          <wp:effectExtent l="0" t="0" r="8890" b="0"/>
          <wp:wrapNone/>
          <wp:docPr id="28" name="Picture 28" descr="ASTRIUM_3D_Blue_Strap[2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ASTRIUM_3D_Blue_Strap[2]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801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246"/>
      <w:gridCol w:w="2133"/>
    </w:tblGrid>
    <w:tr w:rsidR="005D0CA2" w14:paraId="3868484F" w14:textId="77777777" w:rsidTr="00A33DED">
      <w:tc>
        <w:tcPr>
          <w:tcW w:w="5356" w:type="dxa"/>
          <w:shd w:val="clear" w:color="auto" w:fill="auto"/>
        </w:tcPr>
        <w:p w14:paraId="798FE089" w14:textId="77777777" w:rsidR="005D0CA2" w:rsidRDefault="005D0CA2" w:rsidP="003723F3">
          <w:pPr>
            <w:pStyle w:val="Header"/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3" behindDoc="0" locked="0" layoutInCell="1" allowOverlap="1" wp14:anchorId="1CCC3C0A" wp14:editId="62280301">
                <wp:simplePos x="0" y="0"/>
                <wp:positionH relativeFrom="column">
                  <wp:posOffset>-545465</wp:posOffset>
                </wp:positionH>
                <wp:positionV relativeFrom="paragraph">
                  <wp:posOffset>-59690</wp:posOffset>
                </wp:positionV>
                <wp:extent cx="1704975" cy="581660"/>
                <wp:effectExtent l="0" t="0" r="9525" b="8890"/>
                <wp:wrapSquare wrapText="bothSides"/>
                <wp:docPr id="27" name="Picture 27" descr="RGB_MarlinkLogo_NoTag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RGB_MarlinkLogo_NoTagli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49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728" w:type="dxa"/>
        </w:tcPr>
        <w:p w14:paraId="1FA5D850" w14:textId="77777777" w:rsidR="005D0CA2" w:rsidRDefault="005D0CA2" w:rsidP="003723F3">
          <w:pPr>
            <w:pStyle w:val="Header"/>
            <w:rPr>
              <w:noProof/>
              <w:lang w:val="de-DE" w:eastAsia="de-DE"/>
            </w:rPr>
          </w:pPr>
        </w:p>
      </w:tc>
    </w:tr>
  </w:tbl>
  <w:p w14:paraId="13AAD0F9" w14:textId="77777777" w:rsidR="005D0CA2" w:rsidRDefault="005D0CA2" w:rsidP="00A33D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71689B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40EB16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C04F58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C92A60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F38C54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B60DF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20189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CA8E37A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4A67F35"/>
    <w:multiLevelType w:val="hybridMultilevel"/>
    <w:tmpl w:val="5AD87F78"/>
    <w:lvl w:ilvl="0" w:tplc="472E457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0096D8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622692"/>
    <w:multiLevelType w:val="multilevel"/>
    <w:tmpl w:val="040C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09C758C6"/>
    <w:multiLevelType w:val="multilevel"/>
    <w:tmpl w:val="7C6008E6"/>
    <w:lvl w:ilvl="0">
      <w:start w:val="1"/>
      <w:numFmt w:val="decimal"/>
      <w:pStyle w:val="Heading1"/>
      <w:lvlText w:val="%1."/>
      <w:lvlJc w:val="left"/>
      <w:pPr>
        <w:tabs>
          <w:tab w:val="num" w:pos="3686"/>
        </w:tabs>
        <w:ind w:left="3686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12C1396E"/>
    <w:multiLevelType w:val="hybridMultilevel"/>
    <w:tmpl w:val="F33E146C"/>
    <w:lvl w:ilvl="0" w:tplc="040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6B850B5"/>
    <w:multiLevelType w:val="hybridMultilevel"/>
    <w:tmpl w:val="A7A61DA8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A47F59"/>
    <w:multiLevelType w:val="hybridMultilevel"/>
    <w:tmpl w:val="BD82D7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3272D"/>
    <w:multiLevelType w:val="hybridMultilevel"/>
    <w:tmpl w:val="50809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E4AD1"/>
    <w:multiLevelType w:val="multilevel"/>
    <w:tmpl w:val="D39A70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StyleTitre6Aprs12ptInterligneAumoins155pt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2E833FA"/>
    <w:multiLevelType w:val="hybridMultilevel"/>
    <w:tmpl w:val="8DCA2A50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656A41"/>
    <w:multiLevelType w:val="hybridMultilevel"/>
    <w:tmpl w:val="2936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B6477"/>
    <w:multiLevelType w:val="hybridMultilevel"/>
    <w:tmpl w:val="E8B4CC58"/>
    <w:lvl w:ilvl="0" w:tplc="033C8126">
      <w:numFmt w:val="bullet"/>
      <w:lvlText w:val="•"/>
      <w:lvlJc w:val="left"/>
      <w:pPr>
        <w:ind w:left="720" w:hanging="360"/>
      </w:pPr>
      <w:rPr>
        <w:rFonts w:ascii="Verdana" w:hAnsi="Verdana" w:cs="EBGGAT+LucidaSans" w:hint="default"/>
        <w:color w:val="auto"/>
        <w:sz w:val="20"/>
        <w:szCs w:val="4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8632A0"/>
    <w:multiLevelType w:val="hybridMultilevel"/>
    <w:tmpl w:val="D9366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A556CA"/>
    <w:multiLevelType w:val="hybridMultilevel"/>
    <w:tmpl w:val="29FC3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DB44F8"/>
    <w:multiLevelType w:val="hybridMultilevel"/>
    <w:tmpl w:val="5C1C3B18"/>
    <w:lvl w:ilvl="0" w:tplc="E45C641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7C35BA">
      <w:start w:val="1"/>
      <w:numFmt w:val="bullet"/>
      <w:pStyle w:val="ListParagraph2"/>
      <w:lvlText w:val="-"/>
      <w:lvlJc w:val="left"/>
      <w:pPr>
        <w:ind w:left="1800" w:hanging="360"/>
      </w:pPr>
      <w:rPr>
        <w:rFonts w:ascii="Verdana" w:hAnsi="Verdana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4B17BF"/>
    <w:multiLevelType w:val="hybridMultilevel"/>
    <w:tmpl w:val="6C2649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D582B39"/>
    <w:multiLevelType w:val="hybridMultilevel"/>
    <w:tmpl w:val="747E6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00D95"/>
    <w:multiLevelType w:val="hybridMultilevel"/>
    <w:tmpl w:val="9F949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86D63"/>
    <w:multiLevelType w:val="hybridMultilevel"/>
    <w:tmpl w:val="671AC5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FA1F1D"/>
    <w:multiLevelType w:val="multilevel"/>
    <w:tmpl w:val="CB82BB8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CE503F"/>
    <w:multiLevelType w:val="hybridMultilevel"/>
    <w:tmpl w:val="817A9C38"/>
    <w:lvl w:ilvl="0" w:tplc="27FC4502">
      <w:start w:val="2"/>
      <w:numFmt w:val="bullet"/>
      <w:lvlText w:val=""/>
      <w:lvlJc w:val="left"/>
      <w:pPr>
        <w:ind w:left="72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A5051E"/>
    <w:multiLevelType w:val="multilevel"/>
    <w:tmpl w:val="D6227C2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pStyle w:val="StyleTitre8NonItalique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5D430C23"/>
    <w:multiLevelType w:val="hybridMultilevel"/>
    <w:tmpl w:val="96CC9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4A08D1"/>
    <w:multiLevelType w:val="hybridMultilevel"/>
    <w:tmpl w:val="B5BC65F0"/>
    <w:lvl w:ilvl="0" w:tplc="D7161B08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970CFA"/>
    <w:multiLevelType w:val="multilevel"/>
    <w:tmpl w:val="040C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2" w15:restartNumberingAfterBreak="0">
    <w:nsid w:val="65F417E0"/>
    <w:multiLevelType w:val="hybridMultilevel"/>
    <w:tmpl w:val="B9208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2C4A6C"/>
    <w:multiLevelType w:val="hybridMultilevel"/>
    <w:tmpl w:val="918071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910ED4"/>
    <w:multiLevelType w:val="hybridMultilevel"/>
    <w:tmpl w:val="8A44C498"/>
    <w:lvl w:ilvl="0" w:tplc="636EEFF0">
      <w:start w:val="1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3695065"/>
    <w:multiLevelType w:val="hybridMultilevel"/>
    <w:tmpl w:val="0C741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EC0F1C"/>
    <w:multiLevelType w:val="hybridMultilevel"/>
    <w:tmpl w:val="1B8C1580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77B41"/>
    <w:multiLevelType w:val="hybridMultilevel"/>
    <w:tmpl w:val="D6563A9E"/>
    <w:lvl w:ilvl="0" w:tplc="27FC4502">
      <w:start w:val="2"/>
      <w:numFmt w:val="bullet"/>
      <w:lvlText w:val=""/>
      <w:lvlJc w:val="left"/>
      <w:pPr>
        <w:ind w:left="72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EB1756"/>
    <w:multiLevelType w:val="hybridMultilevel"/>
    <w:tmpl w:val="F55C83E4"/>
    <w:lvl w:ilvl="0" w:tplc="514099AC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4477CC"/>
    <w:multiLevelType w:val="hybridMultilevel"/>
    <w:tmpl w:val="214CA2E0"/>
    <w:lvl w:ilvl="0" w:tplc="033C8126">
      <w:numFmt w:val="bullet"/>
      <w:lvlText w:val="•"/>
      <w:lvlJc w:val="left"/>
      <w:pPr>
        <w:ind w:left="720" w:hanging="360"/>
      </w:pPr>
      <w:rPr>
        <w:rFonts w:ascii="Verdana" w:hAnsi="Verdana" w:cs="EBGGAT+LucidaSans" w:hint="default"/>
        <w:color w:val="auto"/>
        <w:sz w:val="2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B00F6D"/>
    <w:multiLevelType w:val="multilevel"/>
    <w:tmpl w:val="040C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1" w15:restartNumberingAfterBreak="0">
    <w:nsid w:val="7FE24C8E"/>
    <w:multiLevelType w:val="hybridMultilevel"/>
    <w:tmpl w:val="B7F82850"/>
    <w:lvl w:ilvl="0" w:tplc="0B483192">
      <w:start w:val="1"/>
      <w:numFmt w:val="bullet"/>
      <w:pStyle w:val="ListBullet2"/>
      <w:lvlText w:val=""/>
      <w:lvlJc w:val="left"/>
      <w:pPr>
        <w:tabs>
          <w:tab w:val="num" w:pos="510"/>
        </w:tabs>
        <w:ind w:left="510" w:hanging="226"/>
      </w:pPr>
      <w:rPr>
        <w:rFonts w:ascii="Symbol" w:hAnsi="Symbol" w:hint="default"/>
        <w:color w:val="A4001D"/>
      </w:rPr>
    </w:lvl>
    <w:lvl w:ilvl="1" w:tplc="2076D90C" w:tentative="1">
      <w:start w:val="1"/>
      <w:numFmt w:val="bullet"/>
      <w:lvlText w:val="o"/>
      <w:lvlJc w:val="left"/>
      <w:pPr>
        <w:tabs>
          <w:tab w:val="num" w:pos="-77"/>
        </w:tabs>
        <w:ind w:left="-77" w:hanging="360"/>
      </w:pPr>
      <w:rPr>
        <w:rFonts w:ascii="Courier New" w:hAnsi="Courier New" w:cs="Arial" w:hint="default"/>
      </w:rPr>
    </w:lvl>
    <w:lvl w:ilvl="2" w:tplc="327E60D2" w:tentative="1">
      <w:start w:val="1"/>
      <w:numFmt w:val="bullet"/>
      <w:lvlText w:val="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  <w:lvl w:ilvl="3" w:tplc="EDE290B8" w:tentative="1">
      <w:start w:val="1"/>
      <w:numFmt w:val="bullet"/>
      <w:lvlText w:val=""/>
      <w:lvlJc w:val="left"/>
      <w:pPr>
        <w:tabs>
          <w:tab w:val="num" w:pos="1363"/>
        </w:tabs>
        <w:ind w:left="1363" w:hanging="360"/>
      </w:pPr>
      <w:rPr>
        <w:rFonts w:ascii="Symbol" w:hAnsi="Symbol" w:hint="default"/>
      </w:rPr>
    </w:lvl>
    <w:lvl w:ilvl="4" w:tplc="4B7423D8" w:tentative="1">
      <w:start w:val="1"/>
      <w:numFmt w:val="bullet"/>
      <w:lvlText w:val="o"/>
      <w:lvlJc w:val="left"/>
      <w:pPr>
        <w:tabs>
          <w:tab w:val="num" w:pos="2083"/>
        </w:tabs>
        <w:ind w:left="2083" w:hanging="360"/>
      </w:pPr>
      <w:rPr>
        <w:rFonts w:ascii="Courier New" w:hAnsi="Courier New" w:cs="Arial" w:hint="default"/>
      </w:rPr>
    </w:lvl>
    <w:lvl w:ilvl="5" w:tplc="9E6AB762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</w:rPr>
    </w:lvl>
    <w:lvl w:ilvl="6" w:tplc="CAAA8878" w:tentative="1">
      <w:start w:val="1"/>
      <w:numFmt w:val="bullet"/>
      <w:lvlText w:val=""/>
      <w:lvlJc w:val="left"/>
      <w:pPr>
        <w:tabs>
          <w:tab w:val="num" w:pos="3523"/>
        </w:tabs>
        <w:ind w:left="3523" w:hanging="360"/>
      </w:pPr>
      <w:rPr>
        <w:rFonts w:ascii="Symbol" w:hAnsi="Symbol" w:hint="default"/>
      </w:rPr>
    </w:lvl>
    <w:lvl w:ilvl="7" w:tplc="0E5086CE" w:tentative="1">
      <w:start w:val="1"/>
      <w:numFmt w:val="bullet"/>
      <w:lvlText w:val="o"/>
      <w:lvlJc w:val="left"/>
      <w:pPr>
        <w:tabs>
          <w:tab w:val="num" w:pos="4243"/>
        </w:tabs>
        <w:ind w:left="4243" w:hanging="360"/>
      </w:pPr>
      <w:rPr>
        <w:rFonts w:ascii="Courier New" w:hAnsi="Courier New" w:cs="Arial" w:hint="default"/>
      </w:rPr>
    </w:lvl>
    <w:lvl w:ilvl="8" w:tplc="263660E2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</w:rPr>
    </w:lvl>
  </w:abstractNum>
  <w:num w:numId="1" w16cid:durableId="772045848">
    <w:abstractNumId w:val="8"/>
  </w:num>
  <w:num w:numId="2" w16cid:durableId="938290497">
    <w:abstractNumId w:val="41"/>
  </w:num>
  <w:num w:numId="3" w16cid:durableId="974679411">
    <w:abstractNumId w:val="40"/>
  </w:num>
  <w:num w:numId="4" w16cid:durableId="2061898382">
    <w:abstractNumId w:val="9"/>
  </w:num>
  <w:num w:numId="5" w16cid:durableId="1927110791">
    <w:abstractNumId w:val="31"/>
  </w:num>
  <w:num w:numId="6" w16cid:durableId="1055810697">
    <w:abstractNumId w:val="7"/>
  </w:num>
  <w:num w:numId="7" w16cid:durableId="1033387676">
    <w:abstractNumId w:val="3"/>
  </w:num>
  <w:num w:numId="8" w16cid:durableId="432089054">
    <w:abstractNumId w:val="2"/>
  </w:num>
  <w:num w:numId="9" w16cid:durableId="823542604">
    <w:abstractNumId w:val="1"/>
  </w:num>
  <w:num w:numId="10" w16cid:durableId="1280844150">
    <w:abstractNumId w:val="0"/>
  </w:num>
  <w:num w:numId="11" w16cid:durableId="1314598590">
    <w:abstractNumId w:val="6"/>
  </w:num>
  <w:num w:numId="12" w16cid:durableId="2110923844">
    <w:abstractNumId w:val="5"/>
  </w:num>
  <w:num w:numId="13" w16cid:durableId="1628123643">
    <w:abstractNumId w:val="4"/>
  </w:num>
  <w:num w:numId="14" w16cid:durableId="1153452959">
    <w:abstractNumId w:val="28"/>
  </w:num>
  <w:num w:numId="15" w16cid:durableId="997608535">
    <w:abstractNumId w:val="15"/>
  </w:num>
  <w:num w:numId="16" w16cid:durableId="162817799">
    <w:abstractNumId w:val="10"/>
  </w:num>
  <w:num w:numId="17" w16cid:durableId="129976853">
    <w:abstractNumId w:val="39"/>
  </w:num>
  <w:num w:numId="18" w16cid:durableId="1039820421">
    <w:abstractNumId w:val="18"/>
  </w:num>
  <w:num w:numId="19" w16cid:durableId="1767573826">
    <w:abstractNumId w:val="30"/>
  </w:num>
  <w:num w:numId="20" w16cid:durableId="616838532">
    <w:abstractNumId w:val="13"/>
  </w:num>
  <w:num w:numId="21" w16cid:durableId="144594298">
    <w:abstractNumId w:val="38"/>
  </w:num>
  <w:num w:numId="22" w16cid:durableId="1082289024">
    <w:abstractNumId w:val="26"/>
  </w:num>
  <w:num w:numId="23" w16cid:durableId="276327562">
    <w:abstractNumId w:val="11"/>
  </w:num>
  <w:num w:numId="24" w16cid:durableId="1121194785">
    <w:abstractNumId w:val="21"/>
  </w:num>
  <w:num w:numId="25" w16cid:durableId="402414559">
    <w:abstractNumId w:val="36"/>
  </w:num>
  <w:num w:numId="26" w16cid:durableId="1081222346">
    <w:abstractNumId w:val="16"/>
  </w:num>
  <w:num w:numId="27" w16cid:durableId="511646552">
    <w:abstractNumId w:val="29"/>
  </w:num>
  <w:num w:numId="28" w16cid:durableId="413668123">
    <w:abstractNumId w:val="34"/>
  </w:num>
  <w:num w:numId="29" w16cid:durableId="1776439749">
    <w:abstractNumId w:val="25"/>
  </w:num>
  <w:num w:numId="30" w16cid:durableId="461119856">
    <w:abstractNumId w:val="10"/>
  </w:num>
  <w:num w:numId="31" w16cid:durableId="342130374">
    <w:abstractNumId w:val="10"/>
  </w:num>
  <w:num w:numId="32" w16cid:durableId="56242411">
    <w:abstractNumId w:val="23"/>
  </w:num>
  <w:num w:numId="33" w16cid:durableId="1628388508">
    <w:abstractNumId w:val="32"/>
  </w:num>
  <w:num w:numId="34" w16cid:durableId="1114522410">
    <w:abstractNumId w:val="35"/>
  </w:num>
  <w:num w:numId="35" w16cid:durableId="729578408">
    <w:abstractNumId w:val="38"/>
  </w:num>
  <w:num w:numId="36" w16cid:durableId="962619043">
    <w:abstractNumId w:val="38"/>
  </w:num>
  <w:num w:numId="37" w16cid:durableId="1387560857">
    <w:abstractNumId w:val="38"/>
  </w:num>
  <w:num w:numId="38" w16cid:durableId="2007130941">
    <w:abstractNumId w:val="19"/>
  </w:num>
  <w:num w:numId="39" w16cid:durableId="1882353439">
    <w:abstractNumId w:val="10"/>
  </w:num>
  <w:num w:numId="40" w16cid:durableId="482502135">
    <w:abstractNumId w:val="12"/>
  </w:num>
  <w:num w:numId="41" w16cid:durableId="1572155838">
    <w:abstractNumId w:val="10"/>
  </w:num>
  <w:num w:numId="42" w16cid:durableId="99646623">
    <w:abstractNumId w:val="10"/>
  </w:num>
  <w:num w:numId="43" w16cid:durableId="2121680708">
    <w:abstractNumId w:val="14"/>
  </w:num>
  <w:num w:numId="44" w16cid:durableId="2015572057">
    <w:abstractNumId w:val="33"/>
  </w:num>
  <w:num w:numId="45" w16cid:durableId="929435887">
    <w:abstractNumId w:val="24"/>
  </w:num>
  <w:num w:numId="46" w16cid:durableId="709575129">
    <w:abstractNumId w:val="37"/>
  </w:num>
  <w:num w:numId="47" w16cid:durableId="493181371">
    <w:abstractNumId w:val="27"/>
  </w:num>
  <w:num w:numId="48" w16cid:durableId="749039773">
    <w:abstractNumId w:val="22"/>
  </w:num>
  <w:num w:numId="49" w16cid:durableId="1285848812">
    <w:abstractNumId w:val="17"/>
  </w:num>
  <w:num w:numId="50" w16cid:durableId="6802801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I, Guanglin">
    <w15:presenceInfo w15:providerId="AD" w15:userId="S::guanglin.si@marlink.com::c4ba675a-2f72-47d5-92ce-23005ea1ed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stylePaneFormatFilter w:val="3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67"/>
  <w:hyphenationZone w:val="567"/>
  <w:drawingGridHorizontalSpacing w:val="100"/>
  <w:displayHorizontalDrawingGridEvery w:val="2"/>
  <w:displayVerticalDrawingGridEvery w:val="2"/>
  <w:characterSpacingControl w:val="doNotCompress"/>
  <w:hdrShapeDefaults>
    <o:shapedefaults v:ext="edit" spidmax="2050">
      <v:stroke weight=".25pt"/>
      <o:colormru v:ext="edit" colors="#eb690b,#dfdfe0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3EC"/>
    <w:rsid w:val="00000580"/>
    <w:rsid w:val="00002331"/>
    <w:rsid w:val="00002BBB"/>
    <w:rsid w:val="000031B1"/>
    <w:rsid w:val="00003A9D"/>
    <w:rsid w:val="00003BBF"/>
    <w:rsid w:val="000047C5"/>
    <w:rsid w:val="00004ACA"/>
    <w:rsid w:val="0000562F"/>
    <w:rsid w:val="000158AC"/>
    <w:rsid w:val="0001641C"/>
    <w:rsid w:val="00020C60"/>
    <w:rsid w:val="00020EBD"/>
    <w:rsid w:val="0002345A"/>
    <w:rsid w:val="00023774"/>
    <w:rsid w:val="00023817"/>
    <w:rsid w:val="00023A0C"/>
    <w:rsid w:val="00025FDE"/>
    <w:rsid w:val="0002780F"/>
    <w:rsid w:val="00027B8B"/>
    <w:rsid w:val="00030B93"/>
    <w:rsid w:val="00031245"/>
    <w:rsid w:val="0003220D"/>
    <w:rsid w:val="00033B34"/>
    <w:rsid w:val="00033FEA"/>
    <w:rsid w:val="0004215C"/>
    <w:rsid w:val="00042641"/>
    <w:rsid w:val="00044CFD"/>
    <w:rsid w:val="00053BAB"/>
    <w:rsid w:val="00054574"/>
    <w:rsid w:val="00055529"/>
    <w:rsid w:val="0005576D"/>
    <w:rsid w:val="00055CEE"/>
    <w:rsid w:val="000569EC"/>
    <w:rsid w:val="00064560"/>
    <w:rsid w:val="00067998"/>
    <w:rsid w:val="00072553"/>
    <w:rsid w:val="00073D63"/>
    <w:rsid w:val="00073F3B"/>
    <w:rsid w:val="000743E9"/>
    <w:rsid w:val="00075F96"/>
    <w:rsid w:val="000771F1"/>
    <w:rsid w:val="00077EB4"/>
    <w:rsid w:val="0008138C"/>
    <w:rsid w:val="000817DB"/>
    <w:rsid w:val="00082CCD"/>
    <w:rsid w:val="000866AA"/>
    <w:rsid w:val="00096621"/>
    <w:rsid w:val="000A1ED8"/>
    <w:rsid w:val="000A3171"/>
    <w:rsid w:val="000A50C3"/>
    <w:rsid w:val="000A6BD3"/>
    <w:rsid w:val="000B524F"/>
    <w:rsid w:val="000B6A1A"/>
    <w:rsid w:val="000B7ACF"/>
    <w:rsid w:val="000C4ADD"/>
    <w:rsid w:val="000C74F1"/>
    <w:rsid w:val="000C7E8B"/>
    <w:rsid w:val="000E03C2"/>
    <w:rsid w:val="000E7809"/>
    <w:rsid w:val="000F4261"/>
    <w:rsid w:val="000F4FFF"/>
    <w:rsid w:val="000F6A5A"/>
    <w:rsid w:val="001004C2"/>
    <w:rsid w:val="00104764"/>
    <w:rsid w:val="00107B63"/>
    <w:rsid w:val="001105C0"/>
    <w:rsid w:val="001108A4"/>
    <w:rsid w:val="00111C3C"/>
    <w:rsid w:val="001132FC"/>
    <w:rsid w:val="00117988"/>
    <w:rsid w:val="0012043D"/>
    <w:rsid w:val="0012165F"/>
    <w:rsid w:val="00121921"/>
    <w:rsid w:val="0012497D"/>
    <w:rsid w:val="00124AAA"/>
    <w:rsid w:val="00126287"/>
    <w:rsid w:val="0013017E"/>
    <w:rsid w:val="001303F1"/>
    <w:rsid w:val="001308F8"/>
    <w:rsid w:val="001328D5"/>
    <w:rsid w:val="001339E7"/>
    <w:rsid w:val="00133C26"/>
    <w:rsid w:val="001345C3"/>
    <w:rsid w:val="00135818"/>
    <w:rsid w:val="00136092"/>
    <w:rsid w:val="00140A07"/>
    <w:rsid w:val="00141746"/>
    <w:rsid w:val="00141C04"/>
    <w:rsid w:val="0015289A"/>
    <w:rsid w:val="00155DD6"/>
    <w:rsid w:val="00156517"/>
    <w:rsid w:val="00160E07"/>
    <w:rsid w:val="00161189"/>
    <w:rsid w:val="00161647"/>
    <w:rsid w:val="00164FF4"/>
    <w:rsid w:val="00165CA4"/>
    <w:rsid w:val="00170EA4"/>
    <w:rsid w:val="001744FC"/>
    <w:rsid w:val="00174709"/>
    <w:rsid w:val="00174B4C"/>
    <w:rsid w:val="00175F5C"/>
    <w:rsid w:val="001773EC"/>
    <w:rsid w:val="001801D3"/>
    <w:rsid w:val="00180B92"/>
    <w:rsid w:val="00182725"/>
    <w:rsid w:val="00183039"/>
    <w:rsid w:val="00185F0C"/>
    <w:rsid w:val="001878BD"/>
    <w:rsid w:val="001904B2"/>
    <w:rsid w:val="00192DB8"/>
    <w:rsid w:val="001A23D8"/>
    <w:rsid w:val="001A2FF1"/>
    <w:rsid w:val="001A5D1A"/>
    <w:rsid w:val="001B0663"/>
    <w:rsid w:val="001B0ECC"/>
    <w:rsid w:val="001B47E9"/>
    <w:rsid w:val="001C0ACC"/>
    <w:rsid w:val="001C3758"/>
    <w:rsid w:val="001C41DE"/>
    <w:rsid w:val="001C4793"/>
    <w:rsid w:val="001C7A30"/>
    <w:rsid w:val="001D6762"/>
    <w:rsid w:val="001D6959"/>
    <w:rsid w:val="001D7748"/>
    <w:rsid w:val="001D77A0"/>
    <w:rsid w:val="001E166C"/>
    <w:rsid w:val="001E3519"/>
    <w:rsid w:val="001E3689"/>
    <w:rsid w:val="001E5D0C"/>
    <w:rsid w:val="001E711A"/>
    <w:rsid w:val="001E7B3C"/>
    <w:rsid w:val="001F0C5C"/>
    <w:rsid w:val="001F2C12"/>
    <w:rsid w:val="001F4FAB"/>
    <w:rsid w:val="00202F72"/>
    <w:rsid w:val="002043E7"/>
    <w:rsid w:val="00206852"/>
    <w:rsid w:val="00206EBE"/>
    <w:rsid w:val="00207FA8"/>
    <w:rsid w:val="002116BA"/>
    <w:rsid w:val="00211B8E"/>
    <w:rsid w:val="002136E6"/>
    <w:rsid w:val="0021743B"/>
    <w:rsid w:val="00222288"/>
    <w:rsid w:val="00224242"/>
    <w:rsid w:val="00231E2B"/>
    <w:rsid w:val="002355D3"/>
    <w:rsid w:val="002355E2"/>
    <w:rsid w:val="00237376"/>
    <w:rsid w:val="0024165C"/>
    <w:rsid w:val="0024175E"/>
    <w:rsid w:val="00242126"/>
    <w:rsid w:val="00244365"/>
    <w:rsid w:val="00246845"/>
    <w:rsid w:val="0025249A"/>
    <w:rsid w:val="00253B17"/>
    <w:rsid w:val="00260706"/>
    <w:rsid w:val="00265B76"/>
    <w:rsid w:val="0027028A"/>
    <w:rsid w:val="00272E17"/>
    <w:rsid w:val="00274E97"/>
    <w:rsid w:val="00275272"/>
    <w:rsid w:val="0027615D"/>
    <w:rsid w:val="00277167"/>
    <w:rsid w:val="0028166C"/>
    <w:rsid w:val="00281FA9"/>
    <w:rsid w:val="00281FC4"/>
    <w:rsid w:val="002836CD"/>
    <w:rsid w:val="00284059"/>
    <w:rsid w:val="00284686"/>
    <w:rsid w:val="002848E9"/>
    <w:rsid w:val="002856E4"/>
    <w:rsid w:val="0028722B"/>
    <w:rsid w:val="00290FA0"/>
    <w:rsid w:val="002957B6"/>
    <w:rsid w:val="00295B6A"/>
    <w:rsid w:val="002A06E1"/>
    <w:rsid w:val="002A30C5"/>
    <w:rsid w:val="002A428D"/>
    <w:rsid w:val="002A4884"/>
    <w:rsid w:val="002A4BCF"/>
    <w:rsid w:val="002B1E1D"/>
    <w:rsid w:val="002B1F3A"/>
    <w:rsid w:val="002B32C4"/>
    <w:rsid w:val="002B56D6"/>
    <w:rsid w:val="002B5B66"/>
    <w:rsid w:val="002B73ED"/>
    <w:rsid w:val="002C10FA"/>
    <w:rsid w:val="002C7DD2"/>
    <w:rsid w:val="002D690E"/>
    <w:rsid w:val="002D70B9"/>
    <w:rsid w:val="002D7EC4"/>
    <w:rsid w:val="002E0E9E"/>
    <w:rsid w:val="002E10E8"/>
    <w:rsid w:val="002E1A99"/>
    <w:rsid w:val="002E1CCC"/>
    <w:rsid w:val="002E1FF5"/>
    <w:rsid w:val="002E231E"/>
    <w:rsid w:val="002E4451"/>
    <w:rsid w:val="002E487C"/>
    <w:rsid w:val="002E5661"/>
    <w:rsid w:val="002E578E"/>
    <w:rsid w:val="002E6178"/>
    <w:rsid w:val="002E671B"/>
    <w:rsid w:val="002E725E"/>
    <w:rsid w:val="002F1DCE"/>
    <w:rsid w:val="002F41FB"/>
    <w:rsid w:val="002F75B4"/>
    <w:rsid w:val="002F7C63"/>
    <w:rsid w:val="002F7FC7"/>
    <w:rsid w:val="00301542"/>
    <w:rsid w:val="00303BA7"/>
    <w:rsid w:val="003128BC"/>
    <w:rsid w:val="00313663"/>
    <w:rsid w:val="00313CB8"/>
    <w:rsid w:val="0031538D"/>
    <w:rsid w:val="0031715A"/>
    <w:rsid w:val="003207F7"/>
    <w:rsid w:val="00320FE2"/>
    <w:rsid w:val="00325E33"/>
    <w:rsid w:val="003315A2"/>
    <w:rsid w:val="00332C18"/>
    <w:rsid w:val="00335197"/>
    <w:rsid w:val="00335575"/>
    <w:rsid w:val="00335797"/>
    <w:rsid w:val="00335EBF"/>
    <w:rsid w:val="003407D9"/>
    <w:rsid w:val="0034432C"/>
    <w:rsid w:val="003459B5"/>
    <w:rsid w:val="0034612B"/>
    <w:rsid w:val="003468B7"/>
    <w:rsid w:val="003503E2"/>
    <w:rsid w:val="00351D54"/>
    <w:rsid w:val="003523D0"/>
    <w:rsid w:val="0035398A"/>
    <w:rsid w:val="00355AE0"/>
    <w:rsid w:val="00356EF7"/>
    <w:rsid w:val="00362529"/>
    <w:rsid w:val="00364580"/>
    <w:rsid w:val="00371D75"/>
    <w:rsid w:val="003723F3"/>
    <w:rsid w:val="003747F3"/>
    <w:rsid w:val="003748B2"/>
    <w:rsid w:val="00376AB6"/>
    <w:rsid w:val="00376CE4"/>
    <w:rsid w:val="003808AB"/>
    <w:rsid w:val="00382689"/>
    <w:rsid w:val="00382878"/>
    <w:rsid w:val="003851FB"/>
    <w:rsid w:val="00386402"/>
    <w:rsid w:val="00390FA7"/>
    <w:rsid w:val="00392720"/>
    <w:rsid w:val="003954DD"/>
    <w:rsid w:val="0039727E"/>
    <w:rsid w:val="003A017F"/>
    <w:rsid w:val="003A15CE"/>
    <w:rsid w:val="003A3D0A"/>
    <w:rsid w:val="003A54C2"/>
    <w:rsid w:val="003B0166"/>
    <w:rsid w:val="003B1336"/>
    <w:rsid w:val="003B3822"/>
    <w:rsid w:val="003B4A9B"/>
    <w:rsid w:val="003B51AC"/>
    <w:rsid w:val="003B57DB"/>
    <w:rsid w:val="003B5BC5"/>
    <w:rsid w:val="003B77F7"/>
    <w:rsid w:val="003C3E22"/>
    <w:rsid w:val="003D099C"/>
    <w:rsid w:val="003D0CD5"/>
    <w:rsid w:val="003D1900"/>
    <w:rsid w:val="003D6C8E"/>
    <w:rsid w:val="003E0D20"/>
    <w:rsid w:val="003E6412"/>
    <w:rsid w:val="003E7B57"/>
    <w:rsid w:val="003F0B1E"/>
    <w:rsid w:val="00402DEE"/>
    <w:rsid w:val="00407EBB"/>
    <w:rsid w:val="00410753"/>
    <w:rsid w:val="004125A5"/>
    <w:rsid w:val="00412B80"/>
    <w:rsid w:val="00416856"/>
    <w:rsid w:val="00417630"/>
    <w:rsid w:val="00417B47"/>
    <w:rsid w:val="00421AD3"/>
    <w:rsid w:val="00424A7E"/>
    <w:rsid w:val="004313E7"/>
    <w:rsid w:val="0043161D"/>
    <w:rsid w:val="00435F6E"/>
    <w:rsid w:val="00442787"/>
    <w:rsid w:val="00442B57"/>
    <w:rsid w:val="00442E68"/>
    <w:rsid w:val="004439E1"/>
    <w:rsid w:val="00445EC5"/>
    <w:rsid w:val="004465FD"/>
    <w:rsid w:val="004475C5"/>
    <w:rsid w:val="004516C1"/>
    <w:rsid w:val="00452844"/>
    <w:rsid w:val="00452D99"/>
    <w:rsid w:val="00453012"/>
    <w:rsid w:val="004538C2"/>
    <w:rsid w:val="004555D1"/>
    <w:rsid w:val="004557FB"/>
    <w:rsid w:val="0045746D"/>
    <w:rsid w:val="00461350"/>
    <w:rsid w:val="00461694"/>
    <w:rsid w:val="0046595C"/>
    <w:rsid w:val="00466306"/>
    <w:rsid w:val="004678B0"/>
    <w:rsid w:val="00467E59"/>
    <w:rsid w:val="00472121"/>
    <w:rsid w:val="0047622F"/>
    <w:rsid w:val="0047784E"/>
    <w:rsid w:val="00480693"/>
    <w:rsid w:val="00481D9F"/>
    <w:rsid w:val="00482540"/>
    <w:rsid w:val="00483AA9"/>
    <w:rsid w:val="0048510B"/>
    <w:rsid w:val="00485298"/>
    <w:rsid w:val="004917E0"/>
    <w:rsid w:val="00493A12"/>
    <w:rsid w:val="004A318B"/>
    <w:rsid w:val="004A5A32"/>
    <w:rsid w:val="004A6987"/>
    <w:rsid w:val="004A69D9"/>
    <w:rsid w:val="004B211E"/>
    <w:rsid w:val="004C0104"/>
    <w:rsid w:val="004C0DC6"/>
    <w:rsid w:val="004C366C"/>
    <w:rsid w:val="004C48CD"/>
    <w:rsid w:val="004C667D"/>
    <w:rsid w:val="004C7389"/>
    <w:rsid w:val="004D2186"/>
    <w:rsid w:val="004D6A6A"/>
    <w:rsid w:val="004D753D"/>
    <w:rsid w:val="004E39CA"/>
    <w:rsid w:val="004E42BB"/>
    <w:rsid w:val="004E6AD2"/>
    <w:rsid w:val="004E717A"/>
    <w:rsid w:val="004F0262"/>
    <w:rsid w:val="004F27CD"/>
    <w:rsid w:val="004F4000"/>
    <w:rsid w:val="004F5401"/>
    <w:rsid w:val="004F5499"/>
    <w:rsid w:val="004F59FC"/>
    <w:rsid w:val="004F71FA"/>
    <w:rsid w:val="005028DC"/>
    <w:rsid w:val="00503E50"/>
    <w:rsid w:val="00505254"/>
    <w:rsid w:val="005068A1"/>
    <w:rsid w:val="00515224"/>
    <w:rsid w:val="00515941"/>
    <w:rsid w:val="00516830"/>
    <w:rsid w:val="00516C14"/>
    <w:rsid w:val="0052105F"/>
    <w:rsid w:val="005211DA"/>
    <w:rsid w:val="00527697"/>
    <w:rsid w:val="00527CED"/>
    <w:rsid w:val="005333B9"/>
    <w:rsid w:val="005353F9"/>
    <w:rsid w:val="00535973"/>
    <w:rsid w:val="00536E43"/>
    <w:rsid w:val="005409BF"/>
    <w:rsid w:val="0054122D"/>
    <w:rsid w:val="00542A70"/>
    <w:rsid w:val="005460CC"/>
    <w:rsid w:val="00547555"/>
    <w:rsid w:val="00547B10"/>
    <w:rsid w:val="00551CF6"/>
    <w:rsid w:val="00552244"/>
    <w:rsid w:val="005545A5"/>
    <w:rsid w:val="0055477F"/>
    <w:rsid w:val="00557B51"/>
    <w:rsid w:val="005608D4"/>
    <w:rsid w:val="00563E54"/>
    <w:rsid w:val="005643BC"/>
    <w:rsid w:val="00566141"/>
    <w:rsid w:val="0056670E"/>
    <w:rsid w:val="00567612"/>
    <w:rsid w:val="00567A96"/>
    <w:rsid w:val="00573DF1"/>
    <w:rsid w:val="005748ED"/>
    <w:rsid w:val="00575CBA"/>
    <w:rsid w:val="005937E0"/>
    <w:rsid w:val="00594042"/>
    <w:rsid w:val="0059457B"/>
    <w:rsid w:val="005A2749"/>
    <w:rsid w:val="005A2FB4"/>
    <w:rsid w:val="005A35A9"/>
    <w:rsid w:val="005A3D7E"/>
    <w:rsid w:val="005B103E"/>
    <w:rsid w:val="005B2625"/>
    <w:rsid w:val="005C0321"/>
    <w:rsid w:val="005C058E"/>
    <w:rsid w:val="005C0D7B"/>
    <w:rsid w:val="005C10A9"/>
    <w:rsid w:val="005D0CA2"/>
    <w:rsid w:val="005D2773"/>
    <w:rsid w:val="005D3657"/>
    <w:rsid w:val="005D3855"/>
    <w:rsid w:val="005D42E8"/>
    <w:rsid w:val="005D5133"/>
    <w:rsid w:val="005D784D"/>
    <w:rsid w:val="005D7DFD"/>
    <w:rsid w:val="005E0C2D"/>
    <w:rsid w:val="005E1A3F"/>
    <w:rsid w:val="005E361E"/>
    <w:rsid w:val="005E738D"/>
    <w:rsid w:val="005F132C"/>
    <w:rsid w:val="005F334E"/>
    <w:rsid w:val="005F3DAC"/>
    <w:rsid w:val="00600363"/>
    <w:rsid w:val="006035A8"/>
    <w:rsid w:val="00604CD4"/>
    <w:rsid w:val="0060542C"/>
    <w:rsid w:val="00605C5D"/>
    <w:rsid w:val="006078B2"/>
    <w:rsid w:val="0061502E"/>
    <w:rsid w:val="00617137"/>
    <w:rsid w:val="00617B60"/>
    <w:rsid w:val="00622724"/>
    <w:rsid w:val="00622F72"/>
    <w:rsid w:val="00623841"/>
    <w:rsid w:val="00624F6E"/>
    <w:rsid w:val="00626087"/>
    <w:rsid w:val="006316ED"/>
    <w:rsid w:val="00631DB4"/>
    <w:rsid w:val="00633A97"/>
    <w:rsid w:val="0063567E"/>
    <w:rsid w:val="006455D7"/>
    <w:rsid w:val="00650269"/>
    <w:rsid w:val="00650B06"/>
    <w:rsid w:val="00653D23"/>
    <w:rsid w:val="00654A7E"/>
    <w:rsid w:val="0065513A"/>
    <w:rsid w:val="00662648"/>
    <w:rsid w:val="00662FC7"/>
    <w:rsid w:val="00663D9C"/>
    <w:rsid w:val="006644E7"/>
    <w:rsid w:val="006647F9"/>
    <w:rsid w:val="00666132"/>
    <w:rsid w:val="00667700"/>
    <w:rsid w:val="00667819"/>
    <w:rsid w:val="00672619"/>
    <w:rsid w:val="00672BBA"/>
    <w:rsid w:val="00674C30"/>
    <w:rsid w:val="00677E17"/>
    <w:rsid w:val="006800E4"/>
    <w:rsid w:val="00682172"/>
    <w:rsid w:val="006835C6"/>
    <w:rsid w:val="0068598B"/>
    <w:rsid w:val="00690DD5"/>
    <w:rsid w:val="006930EA"/>
    <w:rsid w:val="006A7F7F"/>
    <w:rsid w:val="006B3437"/>
    <w:rsid w:val="006B3B61"/>
    <w:rsid w:val="006B5635"/>
    <w:rsid w:val="006C10B5"/>
    <w:rsid w:val="006C4BA6"/>
    <w:rsid w:val="006C6CB9"/>
    <w:rsid w:val="006D17A3"/>
    <w:rsid w:val="006D48B9"/>
    <w:rsid w:val="006D5FF2"/>
    <w:rsid w:val="006D66BD"/>
    <w:rsid w:val="006E0885"/>
    <w:rsid w:val="006E131E"/>
    <w:rsid w:val="006E220F"/>
    <w:rsid w:val="006E6B11"/>
    <w:rsid w:val="006F3284"/>
    <w:rsid w:val="006F671D"/>
    <w:rsid w:val="006F77E5"/>
    <w:rsid w:val="00702828"/>
    <w:rsid w:val="00710160"/>
    <w:rsid w:val="00711A49"/>
    <w:rsid w:val="007142A6"/>
    <w:rsid w:val="00715B91"/>
    <w:rsid w:val="007161D3"/>
    <w:rsid w:val="00720711"/>
    <w:rsid w:val="00721EB2"/>
    <w:rsid w:val="00730AD1"/>
    <w:rsid w:val="00731BBB"/>
    <w:rsid w:val="0073237E"/>
    <w:rsid w:val="007346A0"/>
    <w:rsid w:val="007358AC"/>
    <w:rsid w:val="007413EC"/>
    <w:rsid w:val="00742394"/>
    <w:rsid w:val="00744FB7"/>
    <w:rsid w:val="00747EC3"/>
    <w:rsid w:val="00750E59"/>
    <w:rsid w:val="00751B66"/>
    <w:rsid w:val="00752B8B"/>
    <w:rsid w:val="007551B1"/>
    <w:rsid w:val="0076039A"/>
    <w:rsid w:val="0076041A"/>
    <w:rsid w:val="00763047"/>
    <w:rsid w:val="00763626"/>
    <w:rsid w:val="00771C1A"/>
    <w:rsid w:val="00773D3D"/>
    <w:rsid w:val="007757D7"/>
    <w:rsid w:val="00777118"/>
    <w:rsid w:val="007803F7"/>
    <w:rsid w:val="00782AA1"/>
    <w:rsid w:val="007859F5"/>
    <w:rsid w:val="00786E01"/>
    <w:rsid w:val="0079006E"/>
    <w:rsid w:val="007907CC"/>
    <w:rsid w:val="0079199A"/>
    <w:rsid w:val="0079241F"/>
    <w:rsid w:val="00792A1C"/>
    <w:rsid w:val="00792F89"/>
    <w:rsid w:val="00794771"/>
    <w:rsid w:val="007967FC"/>
    <w:rsid w:val="007A0996"/>
    <w:rsid w:val="007A17E9"/>
    <w:rsid w:val="007A3A38"/>
    <w:rsid w:val="007A49DA"/>
    <w:rsid w:val="007B030D"/>
    <w:rsid w:val="007B37AC"/>
    <w:rsid w:val="007B5D98"/>
    <w:rsid w:val="007B7313"/>
    <w:rsid w:val="007B7C01"/>
    <w:rsid w:val="007C0093"/>
    <w:rsid w:val="007C4844"/>
    <w:rsid w:val="007C4E33"/>
    <w:rsid w:val="007C56FE"/>
    <w:rsid w:val="007C5774"/>
    <w:rsid w:val="007C5F4E"/>
    <w:rsid w:val="007C7F3F"/>
    <w:rsid w:val="007D3332"/>
    <w:rsid w:val="007E7E1B"/>
    <w:rsid w:val="007F16C8"/>
    <w:rsid w:val="007F1CE2"/>
    <w:rsid w:val="007F2EDA"/>
    <w:rsid w:val="007F4261"/>
    <w:rsid w:val="007F7371"/>
    <w:rsid w:val="008032A5"/>
    <w:rsid w:val="00803EDC"/>
    <w:rsid w:val="00805C61"/>
    <w:rsid w:val="008073B1"/>
    <w:rsid w:val="00807790"/>
    <w:rsid w:val="00811106"/>
    <w:rsid w:val="00811A44"/>
    <w:rsid w:val="00812CAA"/>
    <w:rsid w:val="00812CBB"/>
    <w:rsid w:val="0081397C"/>
    <w:rsid w:val="0081678D"/>
    <w:rsid w:val="00817CD0"/>
    <w:rsid w:val="00820EFC"/>
    <w:rsid w:val="00821273"/>
    <w:rsid w:val="00821BAE"/>
    <w:rsid w:val="00821CCD"/>
    <w:rsid w:val="00824A28"/>
    <w:rsid w:val="00825760"/>
    <w:rsid w:val="0082615F"/>
    <w:rsid w:val="008267D9"/>
    <w:rsid w:val="00827E6E"/>
    <w:rsid w:val="0083030E"/>
    <w:rsid w:val="008335D6"/>
    <w:rsid w:val="00834B29"/>
    <w:rsid w:val="008352D4"/>
    <w:rsid w:val="008356A3"/>
    <w:rsid w:val="008372D6"/>
    <w:rsid w:val="00837463"/>
    <w:rsid w:val="00840D87"/>
    <w:rsid w:val="0084514B"/>
    <w:rsid w:val="0084637D"/>
    <w:rsid w:val="00846C43"/>
    <w:rsid w:val="00847C8E"/>
    <w:rsid w:val="00850627"/>
    <w:rsid w:val="00851D8F"/>
    <w:rsid w:val="00853DE8"/>
    <w:rsid w:val="00854B3C"/>
    <w:rsid w:val="00854E4C"/>
    <w:rsid w:val="00857D4D"/>
    <w:rsid w:val="00865201"/>
    <w:rsid w:val="00874DC0"/>
    <w:rsid w:val="008771BB"/>
    <w:rsid w:val="00877CA3"/>
    <w:rsid w:val="0089132C"/>
    <w:rsid w:val="00891363"/>
    <w:rsid w:val="008917B0"/>
    <w:rsid w:val="00893202"/>
    <w:rsid w:val="008945A2"/>
    <w:rsid w:val="00896289"/>
    <w:rsid w:val="00897794"/>
    <w:rsid w:val="008A0CB7"/>
    <w:rsid w:val="008A2142"/>
    <w:rsid w:val="008A21C4"/>
    <w:rsid w:val="008A3FC1"/>
    <w:rsid w:val="008A41C4"/>
    <w:rsid w:val="008A4686"/>
    <w:rsid w:val="008A4885"/>
    <w:rsid w:val="008A59F4"/>
    <w:rsid w:val="008B1D1F"/>
    <w:rsid w:val="008C17B3"/>
    <w:rsid w:val="008C6DBF"/>
    <w:rsid w:val="008D033F"/>
    <w:rsid w:val="008D28E9"/>
    <w:rsid w:val="008D3DD3"/>
    <w:rsid w:val="008D45E0"/>
    <w:rsid w:val="008D4D79"/>
    <w:rsid w:val="008D6944"/>
    <w:rsid w:val="008E5C32"/>
    <w:rsid w:val="008F0222"/>
    <w:rsid w:val="008F04DE"/>
    <w:rsid w:val="008F1347"/>
    <w:rsid w:val="008F193D"/>
    <w:rsid w:val="008F1E25"/>
    <w:rsid w:val="008F28CF"/>
    <w:rsid w:val="008F6996"/>
    <w:rsid w:val="009003B6"/>
    <w:rsid w:val="00900DF9"/>
    <w:rsid w:val="00902420"/>
    <w:rsid w:val="0090619F"/>
    <w:rsid w:val="00906C27"/>
    <w:rsid w:val="00910372"/>
    <w:rsid w:val="009106A8"/>
    <w:rsid w:val="009120D6"/>
    <w:rsid w:val="00917E39"/>
    <w:rsid w:val="0092194C"/>
    <w:rsid w:val="00922E9F"/>
    <w:rsid w:val="009247E5"/>
    <w:rsid w:val="00925E72"/>
    <w:rsid w:val="009272EF"/>
    <w:rsid w:val="00931CF8"/>
    <w:rsid w:val="00934E86"/>
    <w:rsid w:val="00935DA5"/>
    <w:rsid w:val="00940595"/>
    <w:rsid w:val="009445BC"/>
    <w:rsid w:val="009470CB"/>
    <w:rsid w:val="00950A9D"/>
    <w:rsid w:val="00954752"/>
    <w:rsid w:val="009568F2"/>
    <w:rsid w:val="00956C71"/>
    <w:rsid w:val="00960086"/>
    <w:rsid w:val="00960D04"/>
    <w:rsid w:val="00960D99"/>
    <w:rsid w:val="00963D9E"/>
    <w:rsid w:val="00964E15"/>
    <w:rsid w:val="00966145"/>
    <w:rsid w:val="00972554"/>
    <w:rsid w:val="009727B6"/>
    <w:rsid w:val="009744F4"/>
    <w:rsid w:val="00975BA4"/>
    <w:rsid w:val="0097730D"/>
    <w:rsid w:val="009776C8"/>
    <w:rsid w:val="009800A1"/>
    <w:rsid w:val="00980565"/>
    <w:rsid w:val="009832B4"/>
    <w:rsid w:val="00986450"/>
    <w:rsid w:val="009948D5"/>
    <w:rsid w:val="0099534C"/>
    <w:rsid w:val="00997565"/>
    <w:rsid w:val="009A01C8"/>
    <w:rsid w:val="009A0AA3"/>
    <w:rsid w:val="009A1894"/>
    <w:rsid w:val="009A2CE5"/>
    <w:rsid w:val="009A3DCB"/>
    <w:rsid w:val="009A40F3"/>
    <w:rsid w:val="009A46B0"/>
    <w:rsid w:val="009A653F"/>
    <w:rsid w:val="009B10E8"/>
    <w:rsid w:val="009B23FC"/>
    <w:rsid w:val="009B3CFD"/>
    <w:rsid w:val="009B3E0E"/>
    <w:rsid w:val="009B581E"/>
    <w:rsid w:val="009B6F05"/>
    <w:rsid w:val="009B7470"/>
    <w:rsid w:val="009C401F"/>
    <w:rsid w:val="009C799E"/>
    <w:rsid w:val="009D2B5A"/>
    <w:rsid w:val="009D3290"/>
    <w:rsid w:val="009D40F5"/>
    <w:rsid w:val="009E26F1"/>
    <w:rsid w:val="009E2765"/>
    <w:rsid w:val="009E36E9"/>
    <w:rsid w:val="009E52FF"/>
    <w:rsid w:val="009E57D6"/>
    <w:rsid w:val="009E663C"/>
    <w:rsid w:val="009E76DE"/>
    <w:rsid w:val="009E7813"/>
    <w:rsid w:val="009F1A47"/>
    <w:rsid w:val="009F2B30"/>
    <w:rsid w:val="009F3D57"/>
    <w:rsid w:val="009F5290"/>
    <w:rsid w:val="009F55CB"/>
    <w:rsid w:val="009F67D3"/>
    <w:rsid w:val="00A00212"/>
    <w:rsid w:val="00A0194C"/>
    <w:rsid w:val="00A0345C"/>
    <w:rsid w:val="00A12915"/>
    <w:rsid w:val="00A26275"/>
    <w:rsid w:val="00A26425"/>
    <w:rsid w:val="00A26B24"/>
    <w:rsid w:val="00A27FD9"/>
    <w:rsid w:val="00A30C45"/>
    <w:rsid w:val="00A30EC7"/>
    <w:rsid w:val="00A33DED"/>
    <w:rsid w:val="00A3543C"/>
    <w:rsid w:val="00A3703E"/>
    <w:rsid w:val="00A40CF3"/>
    <w:rsid w:val="00A41FF5"/>
    <w:rsid w:val="00A44E38"/>
    <w:rsid w:val="00A46D9D"/>
    <w:rsid w:val="00A534A1"/>
    <w:rsid w:val="00A53F07"/>
    <w:rsid w:val="00A54E0E"/>
    <w:rsid w:val="00A60659"/>
    <w:rsid w:val="00A62216"/>
    <w:rsid w:val="00A653D0"/>
    <w:rsid w:val="00A67A35"/>
    <w:rsid w:val="00A702AF"/>
    <w:rsid w:val="00A71502"/>
    <w:rsid w:val="00A7642E"/>
    <w:rsid w:val="00A77AA1"/>
    <w:rsid w:val="00A82C10"/>
    <w:rsid w:val="00A84CE3"/>
    <w:rsid w:val="00A900FF"/>
    <w:rsid w:val="00A91ED8"/>
    <w:rsid w:val="00A929C4"/>
    <w:rsid w:val="00AA0448"/>
    <w:rsid w:val="00AA1359"/>
    <w:rsid w:val="00AA265A"/>
    <w:rsid w:val="00AB060E"/>
    <w:rsid w:val="00AB0923"/>
    <w:rsid w:val="00AB15E5"/>
    <w:rsid w:val="00AB5168"/>
    <w:rsid w:val="00AB5BA4"/>
    <w:rsid w:val="00AB65A7"/>
    <w:rsid w:val="00AB6B19"/>
    <w:rsid w:val="00AC4304"/>
    <w:rsid w:val="00AC4BD1"/>
    <w:rsid w:val="00AC5409"/>
    <w:rsid w:val="00AC6E81"/>
    <w:rsid w:val="00AC71E2"/>
    <w:rsid w:val="00AC79DD"/>
    <w:rsid w:val="00AD3788"/>
    <w:rsid w:val="00AD496A"/>
    <w:rsid w:val="00AE1D1A"/>
    <w:rsid w:val="00AE1D8D"/>
    <w:rsid w:val="00AE1DB6"/>
    <w:rsid w:val="00AE2770"/>
    <w:rsid w:val="00AE344C"/>
    <w:rsid w:val="00AE595E"/>
    <w:rsid w:val="00AF365C"/>
    <w:rsid w:val="00AF6022"/>
    <w:rsid w:val="00AF6760"/>
    <w:rsid w:val="00AF7058"/>
    <w:rsid w:val="00AF729E"/>
    <w:rsid w:val="00AF7845"/>
    <w:rsid w:val="00B0388F"/>
    <w:rsid w:val="00B04251"/>
    <w:rsid w:val="00B07182"/>
    <w:rsid w:val="00B11E14"/>
    <w:rsid w:val="00B11F90"/>
    <w:rsid w:val="00B12C20"/>
    <w:rsid w:val="00B131DF"/>
    <w:rsid w:val="00B15242"/>
    <w:rsid w:val="00B165D9"/>
    <w:rsid w:val="00B170D4"/>
    <w:rsid w:val="00B17757"/>
    <w:rsid w:val="00B17FA1"/>
    <w:rsid w:val="00B22B00"/>
    <w:rsid w:val="00B24535"/>
    <w:rsid w:val="00B3485B"/>
    <w:rsid w:val="00B372F5"/>
    <w:rsid w:val="00B377B2"/>
    <w:rsid w:val="00B37BCD"/>
    <w:rsid w:val="00B41E8C"/>
    <w:rsid w:val="00B42E68"/>
    <w:rsid w:val="00B44568"/>
    <w:rsid w:val="00B44E5F"/>
    <w:rsid w:val="00B45281"/>
    <w:rsid w:val="00B45720"/>
    <w:rsid w:val="00B468FD"/>
    <w:rsid w:val="00B46FD6"/>
    <w:rsid w:val="00B473F7"/>
    <w:rsid w:val="00B5067C"/>
    <w:rsid w:val="00B50856"/>
    <w:rsid w:val="00B50F29"/>
    <w:rsid w:val="00B54BF8"/>
    <w:rsid w:val="00B62F86"/>
    <w:rsid w:val="00B62FF2"/>
    <w:rsid w:val="00B651F5"/>
    <w:rsid w:val="00B67A65"/>
    <w:rsid w:val="00B72DD8"/>
    <w:rsid w:val="00B73400"/>
    <w:rsid w:val="00B76111"/>
    <w:rsid w:val="00B825C4"/>
    <w:rsid w:val="00B82D37"/>
    <w:rsid w:val="00B838D9"/>
    <w:rsid w:val="00B85125"/>
    <w:rsid w:val="00B873D1"/>
    <w:rsid w:val="00B94F03"/>
    <w:rsid w:val="00B96CC2"/>
    <w:rsid w:val="00BA0FB8"/>
    <w:rsid w:val="00BA13CF"/>
    <w:rsid w:val="00BA7637"/>
    <w:rsid w:val="00BB040E"/>
    <w:rsid w:val="00BB046B"/>
    <w:rsid w:val="00BB0DD9"/>
    <w:rsid w:val="00BB5004"/>
    <w:rsid w:val="00BB5950"/>
    <w:rsid w:val="00BB77BF"/>
    <w:rsid w:val="00BC1384"/>
    <w:rsid w:val="00BC18FF"/>
    <w:rsid w:val="00BC1BEB"/>
    <w:rsid w:val="00BC5EA4"/>
    <w:rsid w:val="00BC6F8C"/>
    <w:rsid w:val="00BD2E76"/>
    <w:rsid w:val="00BD57F4"/>
    <w:rsid w:val="00BD77A1"/>
    <w:rsid w:val="00BD790E"/>
    <w:rsid w:val="00BE52CD"/>
    <w:rsid w:val="00BE7017"/>
    <w:rsid w:val="00BF0780"/>
    <w:rsid w:val="00BF2D5C"/>
    <w:rsid w:val="00BF3117"/>
    <w:rsid w:val="00BF31D4"/>
    <w:rsid w:val="00BF6C59"/>
    <w:rsid w:val="00BF729D"/>
    <w:rsid w:val="00C0278D"/>
    <w:rsid w:val="00C0454E"/>
    <w:rsid w:val="00C05782"/>
    <w:rsid w:val="00C07C63"/>
    <w:rsid w:val="00C11DB1"/>
    <w:rsid w:val="00C12B4B"/>
    <w:rsid w:val="00C15D6B"/>
    <w:rsid w:val="00C16750"/>
    <w:rsid w:val="00C16969"/>
    <w:rsid w:val="00C22448"/>
    <w:rsid w:val="00C22DFD"/>
    <w:rsid w:val="00C32362"/>
    <w:rsid w:val="00C33793"/>
    <w:rsid w:val="00C34763"/>
    <w:rsid w:val="00C34F1D"/>
    <w:rsid w:val="00C36888"/>
    <w:rsid w:val="00C36B6C"/>
    <w:rsid w:val="00C40531"/>
    <w:rsid w:val="00C464BD"/>
    <w:rsid w:val="00C473C8"/>
    <w:rsid w:val="00C47C01"/>
    <w:rsid w:val="00C5365D"/>
    <w:rsid w:val="00C550A6"/>
    <w:rsid w:val="00C55B86"/>
    <w:rsid w:val="00C6070B"/>
    <w:rsid w:val="00C61093"/>
    <w:rsid w:val="00C61C3D"/>
    <w:rsid w:val="00C64CC3"/>
    <w:rsid w:val="00C66556"/>
    <w:rsid w:val="00C723D4"/>
    <w:rsid w:val="00C7384D"/>
    <w:rsid w:val="00C76151"/>
    <w:rsid w:val="00C8099A"/>
    <w:rsid w:val="00C81F6C"/>
    <w:rsid w:val="00C82CFD"/>
    <w:rsid w:val="00C85C28"/>
    <w:rsid w:val="00C94694"/>
    <w:rsid w:val="00C94A58"/>
    <w:rsid w:val="00CA1431"/>
    <w:rsid w:val="00CA229C"/>
    <w:rsid w:val="00CA247D"/>
    <w:rsid w:val="00CA3A5B"/>
    <w:rsid w:val="00CA4B20"/>
    <w:rsid w:val="00CA5565"/>
    <w:rsid w:val="00CB29DE"/>
    <w:rsid w:val="00CB6181"/>
    <w:rsid w:val="00CB7FC8"/>
    <w:rsid w:val="00CC077F"/>
    <w:rsid w:val="00CC1F4E"/>
    <w:rsid w:val="00CC21BD"/>
    <w:rsid w:val="00CC2634"/>
    <w:rsid w:val="00CC4F9A"/>
    <w:rsid w:val="00CC70CD"/>
    <w:rsid w:val="00CD1C70"/>
    <w:rsid w:val="00CE02F5"/>
    <w:rsid w:val="00CE055C"/>
    <w:rsid w:val="00CE4F67"/>
    <w:rsid w:val="00CE69EE"/>
    <w:rsid w:val="00CE735E"/>
    <w:rsid w:val="00CF1125"/>
    <w:rsid w:val="00CF2A21"/>
    <w:rsid w:val="00CF2F6D"/>
    <w:rsid w:val="00CF4160"/>
    <w:rsid w:val="00D02B23"/>
    <w:rsid w:val="00D02DDD"/>
    <w:rsid w:val="00D03181"/>
    <w:rsid w:val="00D0345E"/>
    <w:rsid w:val="00D055DE"/>
    <w:rsid w:val="00D05F12"/>
    <w:rsid w:val="00D06454"/>
    <w:rsid w:val="00D0725D"/>
    <w:rsid w:val="00D074CE"/>
    <w:rsid w:val="00D07786"/>
    <w:rsid w:val="00D12578"/>
    <w:rsid w:val="00D15301"/>
    <w:rsid w:val="00D21FB3"/>
    <w:rsid w:val="00D3039A"/>
    <w:rsid w:val="00D31BD3"/>
    <w:rsid w:val="00D33C2A"/>
    <w:rsid w:val="00D40FB5"/>
    <w:rsid w:val="00D41DEC"/>
    <w:rsid w:val="00D44AF8"/>
    <w:rsid w:val="00D45444"/>
    <w:rsid w:val="00D46411"/>
    <w:rsid w:val="00D4641C"/>
    <w:rsid w:val="00D524A3"/>
    <w:rsid w:val="00D54B7E"/>
    <w:rsid w:val="00D558C6"/>
    <w:rsid w:val="00D56096"/>
    <w:rsid w:val="00D606ED"/>
    <w:rsid w:val="00D61396"/>
    <w:rsid w:val="00D613ED"/>
    <w:rsid w:val="00D6374E"/>
    <w:rsid w:val="00D63F76"/>
    <w:rsid w:val="00D72D43"/>
    <w:rsid w:val="00D74C40"/>
    <w:rsid w:val="00D76068"/>
    <w:rsid w:val="00D80842"/>
    <w:rsid w:val="00D8138F"/>
    <w:rsid w:val="00D8364D"/>
    <w:rsid w:val="00D85424"/>
    <w:rsid w:val="00D85C69"/>
    <w:rsid w:val="00D96E27"/>
    <w:rsid w:val="00D977F8"/>
    <w:rsid w:val="00D97E3A"/>
    <w:rsid w:val="00DA1DD5"/>
    <w:rsid w:val="00DA2617"/>
    <w:rsid w:val="00DA5333"/>
    <w:rsid w:val="00DA5461"/>
    <w:rsid w:val="00DB00FD"/>
    <w:rsid w:val="00DB24C3"/>
    <w:rsid w:val="00DB441C"/>
    <w:rsid w:val="00DB4C58"/>
    <w:rsid w:val="00DB7EFB"/>
    <w:rsid w:val="00DC11CE"/>
    <w:rsid w:val="00DC2D02"/>
    <w:rsid w:val="00DC6B44"/>
    <w:rsid w:val="00DC777B"/>
    <w:rsid w:val="00DC77D0"/>
    <w:rsid w:val="00DC7FE8"/>
    <w:rsid w:val="00DD2727"/>
    <w:rsid w:val="00DD2FB8"/>
    <w:rsid w:val="00DD3B4F"/>
    <w:rsid w:val="00DD6753"/>
    <w:rsid w:val="00DE3D23"/>
    <w:rsid w:val="00DE3D68"/>
    <w:rsid w:val="00DE6B22"/>
    <w:rsid w:val="00DE7CFD"/>
    <w:rsid w:val="00DF44D4"/>
    <w:rsid w:val="00DF71AD"/>
    <w:rsid w:val="00E07008"/>
    <w:rsid w:val="00E07EEC"/>
    <w:rsid w:val="00E10CD4"/>
    <w:rsid w:val="00E127E7"/>
    <w:rsid w:val="00E13C26"/>
    <w:rsid w:val="00E13C49"/>
    <w:rsid w:val="00E152A3"/>
    <w:rsid w:val="00E170DD"/>
    <w:rsid w:val="00E17256"/>
    <w:rsid w:val="00E21660"/>
    <w:rsid w:val="00E2274D"/>
    <w:rsid w:val="00E23F46"/>
    <w:rsid w:val="00E2703F"/>
    <w:rsid w:val="00E30505"/>
    <w:rsid w:val="00E31E41"/>
    <w:rsid w:val="00E32DC7"/>
    <w:rsid w:val="00E32EC8"/>
    <w:rsid w:val="00E36F5C"/>
    <w:rsid w:val="00E36FC9"/>
    <w:rsid w:val="00E41F3D"/>
    <w:rsid w:val="00E43362"/>
    <w:rsid w:val="00E53CF8"/>
    <w:rsid w:val="00E544E1"/>
    <w:rsid w:val="00E545D2"/>
    <w:rsid w:val="00E554B3"/>
    <w:rsid w:val="00E57562"/>
    <w:rsid w:val="00E577AA"/>
    <w:rsid w:val="00E642C7"/>
    <w:rsid w:val="00E65879"/>
    <w:rsid w:val="00E67B95"/>
    <w:rsid w:val="00E73E01"/>
    <w:rsid w:val="00E7563E"/>
    <w:rsid w:val="00E76405"/>
    <w:rsid w:val="00E84E65"/>
    <w:rsid w:val="00E85242"/>
    <w:rsid w:val="00E85C11"/>
    <w:rsid w:val="00E87EB0"/>
    <w:rsid w:val="00E90379"/>
    <w:rsid w:val="00E905D3"/>
    <w:rsid w:val="00E9189C"/>
    <w:rsid w:val="00E9413C"/>
    <w:rsid w:val="00E96458"/>
    <w:rsid w:val="00E9740F"/>
    <w:rsid w:val="00EA0728"/>
    <w:rsid w:val="00EA52BD"/>
    <w:rsid w:val="00EA5E9D"/>
    <w:rsid w:val="00EB2DCE"/>
    <w:rsid w:val="00EB3059"/>
    <w:rsid w:val="00EB338B"/>
    <w:rsid w:val="00EB3F8A"/>
    <w:rsid w:val="00EB45C2"/>
    <w:rsid w:val="00EB4DB7"/>
    <w:rsid w:val="00EC0CF8"/>
    <w:rsid w:val="00EC34AD"/>
    <w:rsid w:val="00EC4730"/>
    <w:rsid w:val="00EC5DAC"/>
    <w:rsid w:val="00EC64E6"/>
    <w:rsid w:val="00EC7A37"/>
    <w:rsid w:val="00ED00B2"/>
    <w:rsid w:val="00ED3C47"/>
    <w:rsid w:val="00ED672C"/>
    <w:rsid w:val="00ED79AA"/>
    <w:rsid w:val="00ED7D3A"/>
    <w:rsid w:val="00EE0588"/>
    <w:rsid w:val="00EE0C62"/>
    <w:rsid w:val="00EE1773"/>
    <w:rsid w:val="00EE5972"/>
    <w:rsid w:val="00EE5DC5"/>
    <w:rsid w:val="00EF11FE"/>
    <w:rsid w:val="00F00262"/>
    <w:rsid w:val="00F04F48"/>
    <w:rsid w:val="00F115B1"/>
    <w:rsid w:val="00F116C9"/>
    <w:rsid w:val="00F14612"/>
    <w:rsid w:val="00F16157"/>
    <w:rsid w:val="00F22E8B"/>
    <w:rsid w:val="00F246EA"/>
    <w:rsid w:val="00F25ABE"/>
    <w:rsid w:val="00F2643E"/>
    <w:rsid w:val="00F27F7E"/>
    <w:rsid w:val="00F3245D"/>
    <w:rsid w:val="00F333B7"/>
    <w:rsid w:val="00F340CD"/>
    <w:rsid w:val="00F35ACC"/>
    <w:rsid w:val="00F441F4"/>
    <w:rsid w:val="00F45A58"/>
    <w:rsid w:val="00F47FED"/>
    <w:rsid w:val="00F50BE2"/>
    <w:rsid w:val="00F51DC9"/>
    <w:rsid w:val="00F56224"/>
    <w:rsid w:val="00F60253"/>
    <w:rsid w:val="00F6090A"/>
    <w:rsid w:val="00F60B48"/>
    <w:rsid w:val="00F62297"/>
    <w:rsid w:val="00F63E7C"/>
    <w:rsid w:val="00F6414A"/>
    <w:rsid w:val="00F66AFF"/>
    <w:rsid w:val="00F70B95"/>
    <w:rsid w:val="00F70C5D"/>
    <w:rsid w:val="00F736AB"/>
    <w:rsid w:val="00F738EE"/>
    <w:rsid w:val="00F747BA"/>
    <w:rsid w:val="00F757E2"/>
    <w:rsid w:val="00F7619E"/>
    <w:rsid w:val="00F80142"/>
    <w:rsid w:val="00F80244"/>
    <w:rsid w:val="00F802EC"/>
    <w:rsid w:val="00F81F72"/>
    <w:rsid w:val="00F83E54"/>
    <w:rsid w:val="00F8420C"/>
    <w:rsid w:val="00F913C1"/>
    <w:rsid w:val="00F91BBD"/>
    <w:rsid w:val="00F946FC"/>
    <w:rsid w:val="00F95A4B"/>
    <w:rsid w:val="00F960E8"/>
    <w:rsid w:val="00FA13AF"/>
    <w:rsid w:val="00FA186D"/>
    <w:rsid w:val="00FA6254"/>
    <w:rsid w:val="00FB1156"/>
    <w:rsid w:val="00FB1F7B"/>
    <w:rsid w:val="00FB2E6A"/>
    <w:rsid w:val="00FB46CE"/>
    <w:rsid w:val="00FC33CC"/>
    <w:rsid w:val="00FC452D"/>
    <w:rsid w:val="00FC4E94"/>
    <w:rsid w:val="00FD0247"/>
    <w:rsid w:val="00FD09B7"/>
    <w:rsid w:val="00FD0C37"/>
    <w:rsid w:val="00FD0CF3"/>
    <w:rsid w:val="00FD4ABC"/>
    <w:rsid w:val="00FD4C28"/>
    <w:rsid w:val="00FD63C5"/>
    <w:rsid w:val="00FD73E7"/>
    <w:rsid w:val="00FE0062"/>
    <w:rsid w:val="00FE0C30"/>
    <w:rsid w:val="00FE19B1"/>
    <w:rsid w:val="00FE2749"/>
    <w:rsid w:val="00FE5E1E"/>
    <w:rsid w:val="00FE7C3E"/>
    <w:rsid w:val="00FE7D8C"/>
    <w:rsid w:val="00FE7FD6"/>
    <w:rsid w:val="00FF3237"/>
    <w:rsid w:val="00FF46A9"/>
    <w:rsid w:val="00FF4C62"/>
    <w:rsid w:val="00FF6479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stroke weight=".25pt"/>
      <o:colormru v:ext="edit" colors="#eb690b,#dfdfe0"/>
    </o:shapedefaults>
    <o:shapelayout v:ext="edit">
      <o:idmap v:ext="edit" data="2"/>
    </o:shapelayout>
  </w:shapeDefaults>
  <w:decimalSymbol w:val="."/>
  <w:listSeparator w:val=","/>
  <w14:docId w14:val="57DFC47D"/>
  <w15:chartTrackingRefBased/>
  <w15:docId w15:val="{37A6D1A2-B636-43E3-B57A-A8471442C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D0CD5"/>
    <w:pPr>
      <w:tabs>
        <w:tab w:val="right" w:pos="9084"/>
      </w:tabs>
      <w:spacing w:before="120" w:after="120"/>
    </w:pPr>
    <w:rPr>
      <w:rFonts w:ascii="Arial" w:hAnsi="Arial"/>
      <w:szCs w:val="24"/>
      <w:lang w:val="en-GB" w:eastAsia="fr-FR"/>
    </w:rPr>
  </w:style>
  <w:style w:type="paragraph" w:styleId="Heading1">
    <w:name w:val="heading 1"/>
    <w:basedOn w:val="Normal"/>
    <w:next w:val="Normal"/>
    <w:link w:val="Heading1Char"/>
    <w:qFormat/>
    <w:rsid w:val="00C0278D"/>
    <w:pPr>
      <w:keepNext/>
      <w:keepLines/>
      <w:widowControl w:val="0"/>
      <w:numPr>
        <w:numId w:val="16"/>
      </w:numPr>
      <w:tabs>
        <w:tab w:val="clear" w:pos="3686"/>
        <w:tab w:val="right" w:pos="426"/>
      </w:tabs>
      <w:suppressAutoHyphens/>
      <w:spacing w:before="240" w:after="240"/>
      <w:ind w:left="426" w:hanging="426"/>
      <w:outlineLvl w:val="0"/>
    </w:pPr>
    <w:rPr>
      <w:rFonts w:cs="Arial"/>
      <w:b/>
      <w:bCs/>
      <w:caps/>
      <w:color w:val="F04C24" w:themeColor="accent3"/>
      <w:kern w:val="32"/>
      <w:sz w:val="24"/>
    </w:rPr>
  </w:style>
  <w:style w:type="paragraph" w:styleId="Heading2">
    <w:name w:val="heading 2"/>
    <w:basedOn w:val="Normal"/>
    <w:next w:val="Normal"/>
    <w:qFormat/>
    <w:rsid w:val="004F0262"/>
    <w:pPr>
      <w:widowControl w:val="0"/>
      <w:numPr>
        <w:ilvl w:val="1"/>
        <w:numId w:val="16"/>
      </w:numPr>
      <w:tabs>
        <w:tab w:val="clear" w:pos="142"/>
        <w:tab w:val="num" w:pos="0"/>
        <w:tab w:val="right" w:pos="426"/>
      </w:tabs>
      <w:suppressAutoHyphens/>
      <w:spacing w:before="240" w:after="240"/>
      <w:ind w:left="0"/>
      <w:outlineLvl w:val="1"/>
    </w:pPr>
    <w:rPr>
      <w:rFonts w:cs="Arial"/>
      <w:b/>
      <w:bCs/>
      <w:iCs/>
      <w:color w:val="F04C24" w:themeColor="accent3"/>
      <w:szCs w:val="20"/>
    </w:rPr>
  </w:style>
  <w:style w:type="paragraph" w:styleId="Heading3">
    <w:name w:val="heading 3"/>
    <w:basedOn w:val="Normal"/>
    <w:next w:val="Normal"/>
    <w:link w:val="Heading3Char"/>
    <w:qFormat/>
    <w:rsid w:val="00C0278D"/>
    <w:pPr>
      <w:widowControl w:val="0"/>
      <w:numPr>
        <w:ilvl w:val="2"/>
        <w:numId w:val="16"/>
      </w:numPr>
      <w:tabs>
        <w:tab w:val="clear" w:pos="0"/>
        <w:tab w:val="right" w:pos="567"/>
      </w:tabs>
      <w:suppressAutoHyphens/>
      <w:spacing w:before="240" w:after="240"/>
      <w:ind w:left="425" w:hanging="425"/>
      <w:outlineLvl w:val="2"/>
    </w:pPr>
    <w:rPr>
      <w:rFonts w:cs="Arial"/>
      <w:b/>
      <w:bCs/>
      <w:color w:val="F04C24" w:themeColor="accent3"/>
      <w:szCs w:val="20"/>
    </w:rPr>
  </w:style>
  <w:style w:type="paragraph" w:styleId="Heading4">
    <w:name w:val="heading 4"/>
    <w:basedOn w:val="Normal"/>
    <w:next w:val="Normal"/>
    <w:link w:val="Heading4Char"/>
    <w:qFormat/>
    <w:rsid w:val="005643BC"/>
    <w:pPr>
      <w:widowControl w:val="0"/>
      <w:numPr>
        <w:ilvl w:val="3"/>
        <w:numId w:val="16"/>
      </w:numPr>
      <w:tabs>
        <w:tab w:val="clear" w:pos="0"/>
        <w:tab w:val="left" w:pos="851"/>
      </w:tabs>
      <w:suppressAutoHyphens/>
      <w:spacing w:before="240" w:after="240"/>
      <w:outlineLvl w:val="3"/>
    </w:pPr>
    <w:rPr>
      <w:rFonts w:cs="Arial"/>
      <w:b/>
      <w:bCs/>
      <w:color w:val="F04C24"/>
      <w:szCs w:val="20"/>
    </w:rPr>
  </w:style>
  <w:style w:type="paragraph" w:styleId="Heading5">
    <w:name w:val="heading 5"/>
    <w:basedOn w:val="Normal"/>
    <w:next w:val="Normal"/>
    <w:qFormat/>
    <w:rsid w:val="005643BC"/>
    <w:pPr>
      <w:widowControl w:val="0"/>
      <w:numPr>
        <w:ilvl w:val="4"/>
        <w:numId w:val="16"/>
      </w:numPr>
      <w:suppressAutoHyphens/>
      <w:spacing w:before="240" w:after="240"/>
      <w:outlineLvl w:val="4"/>
    </w:pPr>
    <w:rPr>
      <w:rFonts w:cs="Arial"/>
      <w:b/>
      <w:bCs/>
      <w:iCs/>
      <w:color w:val="4D4D4F"/>
      <w:szCs w:val="20"/>
    </w:rPr>
  </w:style>
  <w:style w:type="paragraph" w:styleId="Heading6">
    <w:name w:val="heading 6"/>
    <w:basedOn w:val="Normal"/>
    <w:next w:val="Normal"/>
    <w:qFormat/>
    <w:rsid w:val="005643BC"/>
    <w:pPr>
      <w:numPr>
        <w:ilvl w:val="5"/>
        <w:numId w:val="16"/>
      </w:numPr>
      <w:spacing w:before="240" w:after="240"/>
      <w:outlineLvl w:val="5"/>
    </w:pPr>
    <w:rPr>
      <w:rFonts w:cs="Arial"/>
      <w:b/>
      <w:bCs/>
      <w:color w:val="4D4D4F"/>
      <w:szCs w:val="20"/>
    </w:rPr>
  </w:style>
  <w:style w:type="paragraph" w:styleId="Heading7">
    <w:name w:val="heading 7"/>
    <w:basedOn w:val="Normal"/>
    <w:next w:val="Normal"/>
    <w:qFormat/>
    <w:rsid w:val="005643BC"/>
    <w:pPr>
      <w:numPr>
        <w:ilvl w:val="6"/>
        <w:numId w:val="16"/>
      </w:numPr>
      <w:tabs>
        <w:tab w:val="left" w:pos="1418"/>
      </w:tabs>
      <w:spacing w:before="240" w:after="240"/>
      <w:outlineLvl w:val="6"/>
    </w:pPr>
    <w:rPr>
      <w:rFonts w:cs="Arial"/>
      <w:b/>
      <w:bCs/>
      <w:color w:val="4D4D4F"/>
      <w:szCs w:val="20"/>
    </w:rPr>
  </w:style>
  <w:style w:type="paragraph" w:styleId="Heading8">
    <w:name w:val="heading 8"/>
    <w:basedOn w:val="Normal"/>
    <w:next w:val="Normal"/>
    <w:qFormat/>
    <w:rsid w:val="005643BC"/>
    <w:pPr>
      <w:numPr>
        <w:ilvl w:val="7"/>
        <w:numId w:val="16"/>
      </w:numPr>
      <w:tabs>
        <w:tab w:val="clear" w:pos="0"/>
        <w:tab w:val="left" w:pos="1701"/>
      </w:tabs>
      <w:spacing w:before="240" w:after="240"/>
      <w:outlineLvl w:val="7"/>
    </w:pPr>
    <w:rPr>
      <w:rFonts w:cs="Arial"/>
      <w:b/>
      <w:bCs/>
      <w:color w:val="4D4D4F"/>
      <w:szCs w:val="20"/>
    </w:rPr>
  </w:style>
  <w:style w:type="paragraph" w:styleId="Heading9">
    <w:name w:val="heading 9"/>
    <w:basedOn w:val="Normal"/>
    <w:next w:val="Normal"/>
    <w:qFormat/>
    <w:rsid w:val="005643BC"/>
    <w:pPr>
      <w:numPr>
        <w:ilvl w:val="8"/>
        <w:numId w:val="16"/>
      </w:numPr>
      <w:tabs>
        <w:tab w:val="clear" w:pos="0"/>
        <w:tab w:val="left" w:pos="1701"/>
      </w:tabs>
      <w:spacing w:before="240" w:after="240"/>
      <w:outlineLvl w:val="8"/>
    </w:pPr>
    <w:rPr>
      <w:rFonts w:cs="Arial"/>
      <w:b/>
      <w:bCs/>
      <w:color w:val="4D4D4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D312C"/>
    <w:pPr>
      <w:tabs>
        <w:tab w:val="clear" w:pos="9084"/>
        <w:tab w:val="right" w:pos="9070"/>
      </w:tabs>
      <w:suppressAutoHyphens/>
      <w:spacing w:before="20" w:after="20"/>
    </w:pPr>
    <w:rPr>
      <w:rFonts w:ascii="Helvetica" w:hAnsi="Helvetica"/>
      <w:sz w:val="14"/>
    </w:rPr>
  </w:style>
  <w:style w:type="paragraph" w:styleId="Footer">
    <w:name w:val="footer"/>
    <w:basedOn w:val="Normal"/>
    <w:rsid w:val="00AF2710"/>
    <w:pPr>
      <w:tabs>
        <w:tab w:val="right" w:pos="9300"/>
      </w:tabs>
      <w:suppressAutoHyphens/>
      <w:spacing w:line="180" w:lineRule="atLeast"/>
    </w:pPr>
    <w:rPr>
      <w:sz w:val="16"/>
    </w:rPr>
  </w:style>
  <w:style w:type="paragraph" w:styleId="NormalWeb">
    <w:name w:val="Normal (Web)"/>
    <w:basedOn w:val="Normal"/>
    <w:uiPriority w:val="99"/>
    <w:rsid w:val="00790E5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rsid w:val="00141C04"/>
    <w:pPr>
      <w:keepNext/>
      <w:keepLines/>
      <w:tabs>
        <w:tab w:val="clear" w:pos="9084"/>
        <w:tab w:val="left" w:pos="403"/>
        <w:tab w:val="right" w:leader="dot" w:pos="9060"/>
      </w:tabs>
      <w:suppressAutoHyphens/>
      <w:spacing w:before="300"/>
      <w:ind w:right="677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rsid w:val="00BA3BC4"/>
    <w:pPr>
      <w:keepLines/>
      <w:tabs>
        <w:tab w:val="clear" w:pos="9084"/>
        <w:tab w:val="right" w:leader="dot" w:pos="9060"/>
      </w:tabs>
      <w:suppressAutoHyphens/>
      <w:spacing w:before="20" w:after="20"/>
      <w:ind w:left="403" w:right="680"/>
    </w:pPr>
  </w:style>
  <w:style w:type="character" w:styleId="Hyperlink">
    <w:name w:val="Hyperlink"/>
    <w:uiPriority w:val="99"/>
    <w:rsid w:val="00FF4C62"/>
    <w:rPr>
      <w:color w:val="0096D8"/>
      <w:u w:val="single"/>
    </w:rPr>
  </w:style>
  <w:style w:type="paragraph" w:styleId="TOC2">
    <w:name w:val="toc 2"/>
    <w:basedOn w:val="Normal"/>
    <w:next w:val="Normal"/>
    <w:autoRedefine/>
    <w:uiPriority w:val="39"/>
    <w:rsid w:val="00BA3BC4"/>
    <w:pPr>
      <w:keepLines/>
      <w:tabs>
        <w:tab w:val="clear" w:pos="9084"/>
        <w:tab w:val="right" w:leader="dot" w:pos="9060"/>
      </w:tabs>
      <w:suppressAutoHyphens/>
      <w:spacing w:after="40"/>
      <w:ind w:left="198" w:right="680"/>
    </w:pPr>
  </w:style>
  <w:style w:type="table" w:styleId="TableGrid">
    <w:name w:val="Table Grid"/>
    <w:basedOn w:val="TableNormal"/>
    <w:rsid w:val="00F3601B"/>
    <w:pPr>
      <w:spacing w:line="25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rsid w:val="00A6018C"/>
    <w:rPr>
      <w:i/>
      <w:sz w:val="18"/>
      <w:szCs w:val="20"/>
    </w:rPr>
  </w:style>
  <w:style w:type="character" w:styleId="FootnoteReference">
    <w:name w:val="footnote reference"/>
    <w:rsid w:val="00A6018C"/>
    <w:rPr>
      <w:vertAlign w:val="superscript"/>
    </w:rPr>
  </w:style>
  <w:style w:type="paragraph" w:customStyle="1" w:styleId="Findetableau">
    <w:name w:val="Fin de tableau"/>
    <w:basedOn w:val="Normal"/>
    <w:next w:val="Normal"/>
    <w:rsid w:val="00A618E4"/>
    <w:pPr>
      <w:spacing w:line="60" w:lineRule="exact"/>
    </w:pPr>
    <w:rPr>
      <w:sz w:val="6"/>
    </w:rPr>
  </w:style>
  <w:style w:type="paragraph" w:styleId="ListBullet">
    <w:name w:val="List Bullet"/>
    <w:basedOn w:val="Normal"/>
    <w:rsid w:val="00FB16CE"/>
    <w:pPr>
      <w:numPr>
        <w:numId w:val="1"/>
      </w:numPr>
    </w:pPr>
  </w:style>
  <w:style w:type="paragraph" w:styleId="ListBullet2">
    <w:name w:val="List Bullet 2"/>
    <w:basedOn w:val="Normal"/>
    <w:rsid w:val="00545FE4"/>
    <w:pPr>
      <w:numPr>
        <w:numId w:val="2"/>
      </w:numPr>
      <w:ind w:left="511" w:hanging="227"/>
    </w:pPr>
    <w:rPr>
      <w:rFonts w:cs="Arial"/>
      <w:sz w:val="19"/>
    </w:rPr>
  </w:style>
  <w:style w:type="paragraph" w:styleId="TOC4">
    <w:name w:val="toc 4"/>
    <w:basedOn w:val="Normal"/>
    <w:next w:val="Normal"/>
    <w:autoRedefine/>
    <w:rsid w:val="00BA3BC4"/>
    <w:pPr>
      <w:keepLines/>
      <w:tabs>
        <w:tab w:val="clear" w:pos="9084"/>
        <w:tab w:val="right" w:leader="dot" w:pos="9060"/>
      </w:tabs>
      <w:suppressAutoHyphens/>
      <w:ind w:left="601" w:right="680"/>
    </w:pPr>
  </w:style>
  <w:style w:type="paragraph" w:styleId="TOC5">
    <w:name w:val="toc 5"/>
    <w:basedOn w:val="Normal"/>
    <w:next w:val="Normal"/>
    <w:autoRedefine/>
    <w:rsid w:val="00BA3BC4"/>
    <w:pPr>
      <w:keepLines/>
      <w:tabs>
        <w:tab w:val="clear" w:pos="9084"/>
        <w:tab w:val="right" w:leader="dot" w:pos="9060"/>
      </w:tabs>
      <w:suppressAutoHyphens/>
      <w:ind w:left="799" w:right="680"/>
    </w:pPr>
  </w:style>
  <w:style w:type="numbering" w:styleId="111111">
    <w:name w:val="Outline List 2"/>
    <w:basedOn w:val="NoList"/>
    <w:rsid w:val="00254697"/>
    <w:pPr>
      <w:numPr>
        <w:numId w:val="3"/>
      </w:numPr>
    </w:pPr>
  </w:style>
  <w:style w:type="numbering" w:styleId="1ai">
    <w:name w:val="Outline List 1"/>
    <w:basedOn w:val="NoList"/>
    <w:rsid w:val="00254697"/>
    <w:pPr>
      <w:numPr>
        <w:numId w:val="4"/>
      </w:numPr>
    </w:pPr>
  </w:style>
  <w:style w:type="character" w:styleId="Emphasis">
    <w:name w:val="Emphasis"/>
    <w:rsid w:val="00EB45C2"/>
    <w:rPr>
      <w:rFonts w:ascii="Arial" w:hAnsi="Arial"/>
      <w:i/>
      <w:iCs/>
    </w:rPr>
  </w:style>
  <w:style w:type="character" w:styleId="HTMLAcronym">
    <w:name w:val="HTML Acronym"/>
    <w:basedOn w:val="DefaultParagraphFont"/>
    <w:rsid w:val="00254697"/>
  </w:style>
  <w:style w:type="paragraph" w:styleId="EnvelopeAddress">
    <w:name w:val="envelope address"/>
    <w:basedOn w:val="Normal"/>
    <w:rsid w:val="00254697"/>
    <w:pPr>
      <w:framePr w:w="7938" w:h="1985" w:hRule="exact" w:hSpace="141" w:wrap="auto" w:hAnchor="page" w:xAlign="center" w:yAlign="bottom"/>
      <w:ind w:left="2835"/>
    </w:pPr>
    <w:rPr>
      <w:rFonts w:cs="Arial"/>
      <w:sz w:val="24"/>
    </w:rPr>
  </w:style>
  <w:style w:type="paragraph" w:styleId="EnvelopeReturn">
    <w:name w:val="envelope return"/>
    <w:basedOn w:val="Normal"/>
    <w:rsid w:val="00254697"/>
    <w:rPr>
      <w:rFonts w:cs="Arial"/>
      <w:szCs w:val="20"/>
    </w:rPr>
  </w:style>
  <w:style w:type="paragraph" w:styleId="HTMLAddress">
    <w:name w:val="HTML Address"/>
    <w:basedOn w:val="Normal"/>
    <w:rsid w:val="00254697"/>
    <w:rPr>
      <w:i/>
      <w:iCs/>
    </w:rPr>
  </w:style>
  <w:style w:type="numbering" w:styleId="ArticleSection">
    <w:name w:val="Outline List 3"/>
    <w:basedOn w:val="NoList"/>
    <w:rsid w:val="00254697"/>
    <w:pPr>
      <w:numPr>
        <w:numId w:val="5"/>
      </w:numPr>
    </w:pPr>
  </w:style>
  <w:style w:type="character" w:styleId="HTMLCite">
    <w:name w:val="HTML Cite"/>
    <w:rsid w:val="00254697"/>
    <w:rPr>
      <w:i/>
      <w:iCs/>
    </w:rPr>
  </w:style>
  <w:style w:type="table" w:styleId="TableClassic1">
    <w:name w:val="Table Classic 1"/>
    <w:basedOn w:val="TableNormal"/>
    <w:rsid w:val="00254697"/>
    <w:pPr>
      <w:spacing w:line="25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254697"/>
    <w:pPr>
      <w:spacing w:line="25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254697"/>
    <w:pPr>
      <w:spacing w:line="25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254697"/>
    <w:pPr>
      <w:spacing w:line="25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rsid w:val="00254697"/>
    <w:rPr>
      <w:rFonts w:ascii="Courier New" w:hAnsi="Courier New" w:cs="Courier New"/>
      <w:sz w:val="20"/>
      <w:szCs w:val="20"/>
    </w:rPr>
  </w:style>
  <w:style w:type="character" w:styleId="HTMLCode">
    <w:name w:val="HTML Code"/>
    <w:rsid w:val="00254697"/>
    <w:rPr>
      <w:rFonts w:ascii="Courier New" w:hAnsi="Courier New" w:cs="Courier New"/>
      <w:sz w:val="20"/>
      <w:szCs w:val="20"/>
    </w:rPr>
  </w:style>
  <w:style w:type="table" w:styleId="TableColumns1">
    <w:name w:val="Table Columns 1"/>
    <w:basedOn w:val="TableNormal"/>
    <w:rsid w:val="00254697"/>
    <w:pPr>
      <w:spacing w:line="25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254697"/>
    <w:pPr>
      <w:spacing w:line="25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254697"/>
    <w:pPr>
      <w:spacing w:line="25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254697"/>
    <w:pPr>
      <w:spacing w:line="25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254697"/>
    <w:pPr>
      <w:spacing w:line="25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lorful1">
    <w:name w:val="Table Colorful 1"/>
    <w:basedOn w:val="TableNormal"/>
    <w:rsid w:val="00254697"/>
    <w:pPr>
      <w:spacing w:line="25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254697"/>
    <w:pPr>
      <w:spacing w:line="25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254697"/>
    <w:pPr>
      <w:spacing w:line="25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ntemporary">
    <w:name w:val="Table Contemporary"/>
    <w:basedOn w:val="TableNormal"/>
    <w:rsid w:val="00254697"/>
    <w:pPr>
      <w:spacing w:line="25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BodyText">
    <w:name w:val="Body Text"/>
    <w:basedOn w:val="Normal"/>
    <w:rsid w:val="00254697"/>
  </w:style>
  <w:style w:type="paragraph" w:styleId="BodyText2">
    <w:name w:val="Body Text 2"/>
    <w:basedOn w:val="Normal"/>
    <w:rsid w:val="00254697"/>
    <w:pPr>
      <w:spacing w:line="480" w:lineRule="auto"/>
    </w:pPr>
  </w:style>
  <w:style w:type="paragraph" w:styleId="BodyText3">
    <w:name w:val="Body Text 3"/>
    <w:basedOn w:val="Normal"/>
    <w:rsid w:val="00254697"/>
    <w:rPr>
      <w:sz w:val="16"/>
      <w:szCs w:val="16"/>
    </w:rPr>
  </w:style>
  <w:style w:type="paragraph" w:styleId="Date">
    <w:name w:val="Date"/>
    <w:basedOn w:val="Normal"/>
    <w:next w:val="Normal"/>
    <w:rsid w:val="00905343"/>
    <w:pPr>
      <w:jc w:val="right"/>
    </w:pPr>
  </w:style>
  <w:style w:type="character" w:styleId="HTMLDefinition">
    <w:name w:val="HTML Definition"/>
    <w:rsid w:val="00254697"/>
    <w:rPr>
      <w:i/>
      <w:iCs/>
    </w:rPr>
  </w:style>
  <w:style w:type="table" w:styleId="Table3Deffects2">
    <w:name w:val="Table 3D effects 2"/>
    <w:basedOn w:val="TableNormal"/>
    <w:rsid w:val="00254697"/>
    <w:pPr>
      <w:spacing w:line="25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254697"/>
    <w:pPr>
      <w:spacing w:line="25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254697"/>
    <w:pPr>
      <w:spacing w:line="25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rsid w:val="00254697"/>
    <w:pPr>
      <w:spacing w:line="25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qFormat/>
    <w:rsid w:val="00EB45C2"/>
    <w:rPr>
      <w:rFonts w:ascii="Arial" w:hAnsi="Arial"/>
      <w:b/>
      <w:bCs/>
    </w:rPr>
  </w:style>
  <w:style w:type="paragraph" w:styleId="MessageHeader">
    <w:name w:val="Message Header"/>
    <w:basedOn w:val="Normal"/>
    <w:rsid w:val="0025469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character" w:styleId="HTMLSample">
    <w:name w:val="HTML Sample"/>
    <w:rsid w:val="00254697"/>
    <w:rPr>
      <w:rFonts w:ascii="Courier New" w:hAnsi="Courier New" w:cs="Courier New"/>
    </w:rPr>
  </w:style>
  <w:style w:type="paragraph" w:styleId="Closing">
    <w:name w:val="Closing"/>
    <w:basedOn w:val="Normal"/>
    <w:rsid w:val="00254697"/>
    <w:pPr>
      <w:ind w:left="4252"/>
    </w:pPr>
  </w:style>
  <w:style w:type="table" w:styleId="TableGrid1">
    <w:name w:val="Table Grid 1"/>
    <w:basedOn w:val="TableNormal"/>
    <w:rsid w:val="00254697"/>
    <w:pPr>
      <w:spacing w:line="25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254697"/>
    <w:pPr>
      <w:spacing w:line="25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254697"/>
    <w:pPr>
      <w:spacing w:line="25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254697"/>
    <w:pPr>
      <w:spacing w:line="25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254697"/>
    <w:pPr>
      <w:spacing w:line="25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254697"/>
    <w:pPr>
      <w:spacing w:line="25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54697"/>
    <w:pPr>
      <w:spacing w:line="25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4697"/>
    <w:pPr>
      <w:spacing w:line="25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rsid w:val="00254697"/>
    <w:rPr>
      <w:color w:val="0096D8"/>
      <w:u w:val="single"/>
    </w:rPr>
  </w:style>
  <w:style w:type="paragraph" w:styleId="List">
    <w:name w:val="List"/>
    <w:basedOn w:val="Normal"/>
    <w:rsid w:val="00254697"/>
    <w:pPr>
      <w:ind w:left="283" w:hanging="283"/>
    </w:pPr>
  </w:style>
  <w:style w:type="paragraph" w:styleId="List2">
    <w:name w:val="List 2"/>
    <w:basedOn w:val="Normal"/>
    <w:rsid w:val="00254697"/>
    <w:pPr>
      <w:ind w:left="566" w:hanging="283"/>
    </w:pPr>
  </w:style>
  <w:style w:type="paragraph" w:styleId="List3">
    <w:name w:val="List 3"/>
    <w:basedOn w:val="Normal"/>
    <w:rsid w:val="00254697"/>
    <w:pPr>
      <w:ind w:left="849" w:hanging="283"/>
    </w:pPr>
  </w:style>
  <w:style w:type="paragraph" w:styleId="List4">
    <w:name w:val="List 4"/>
    <w:basedOn w:val="Normal"/>
    <w:rsid w:val="00254697"/>
    <w:pPr>
      <w:ind w:left="1132" w:hanging="283"/>
    </w:pPr>
  </w:style>
  <w:style w:type="paragraph" w:styleId="List5">
    <w:name w:val="List 5"/>
    <w:basedOn w:val="Normal"/>
    <w:rsid w:val="00254697"/>
    <w:pPr>
      <w:ind w:left="1415" w:hanging="283"/>
    </w:pPr>
  </w:style>
  <w:style w:type="paragraph" w:styleId="ListNumber">
    <w:name w:val="List Number"/>
    <w:basedOn w:val="Normal"/>
    <w:rsid w:val="00254697"/>
    <w:pPr>
      <w:numPr>
        <w:numId w:val="6"/>
      </w:numPr>
    </w:pPr>
  </w:style>
  <w:style w:type="paragraph" w:styleId="ListNumber2">
    <w:name w:val="List Number 2"/>
    <w:basedOn w:val="Normal"/>
    <w:rsid w:val="00254697"/>
    <w:pPr>
      <w:numPr>
        <w:numId w:val="7"/>
      </w:numPr>
    </w:pPr>
  </w:style>
  <w:style w:type="paragraph" w:styleId="ListNumber3">
    <w:name w:val="List Number 3"/>
    <w:basedOn w:val="Normal"/>
    <w:rsid w:val="00254697"/>
    <w:pPr>
      <w:numPr>
        <w:numId w:val="8"/>
      </w:numPr>
    </w:pPr>
  </w:style>
  <w:style w:type="paragraph" w:styleId="ListNumber4">
    <w:name w:val="List Number 4"/>
    <w:basedOn w:val="Normal"/>
    <w:rsid w:val="00254697"/>
    <w:pPr>
      <w:numPr>
        <w:numId w:val="9"/>
      </w:numPr>
    </w:pPr>
  </w:style>
  <w:style w:type="paragraph" w:styleId="ListNumber5">
    <w:name w:val="List Number 5"/>
    <w:basedOn w:val="Normal"/>
    <w:rsid w:val="00254697"/>
    <w:pPr>
      <w:numPr>
        <w:numId w:val="10"/>
      </w:numPr>
    </w:pPr>
  </w:style>
  <w:style w:type="paragraph" w:styleId="ListBullet3">
    <w:name w:val="List Bullet 3"/>
    <w:basedOn w:val="Normal"/>
    <w:rsid w:val="00254697"/>
    <w:pPr>
      <w:numPr>
        <w:numId w:val="11"/>
      </w:numPr>
    </w:pPr>
  </w:style>
  <w:style w:type="paragraph" w:styleId="ListBullet4">
    <w:name w:val="List Bullet 4"/>
    <w:basedOn w:val="Normal"/>
    <w:rsid w:val="00254697"/>
    <w:pPr>
      <w:numPr>
        <w:numId w:val="12"/>
      </w:numPr>
    </w:pPr>
  </w:style>
  <w:style w:type="paragraph" w:styleId="ListBullet5">
    <w:name w:val="List Bullet 5"/>
    <w:basedOn w:val="Normal"/>
    <w:rsid w:val="00254697"/>
    <w:pPr>
      <w:numPr>
        <w:numId w:val="13"/>
      </w:numPr>
    </w:pPr>
  </w:style>
  <w:style w:type="paragraph" w:styleId="ListContinue">
    <w:name w:val="List Continue"/>
    <w:basedOn w:val="Normal"/>
    <w:rsid w:val="00254697"/>
    <w:pPr>
      <w:ind w:left="283"/>
    </w:pPr>
  </w:style>
  <w:style w:type="paragraph" w:styleId="ListContinue2">
    <w:name w:val="List Continue 2"/>
    <w:basedOn w:val="Normal"/>
    <w:rsid w:val="00254697"/>
    <w:pPr>
      <w:ind w:left="566"/>
    </w:pPr>
  </w:style>
  <w:style w:type="paragraph" w:styleId="ListContinue3">
    <w:name w:val="List Continue 3"/>
    <w:basedOn w:val="Normal"/>
    <w:rsid w:val="00254697"/>
    <w:pPr>
      <w:ind w:left="849"/>
    </w:pPr>
  </w:style>
  <w:style w:type="paragraph" w:styleId="ListContinue4">
    <w:name w:val="List Continue 4"/>
    <w:basedOn w:val="Normal"/>
    <w:rsid w:val="00254697"/>
    <w:pPr>
      <w:ind w:left="1132"/>
    </w:pPr>
  </w:style>
  <w:style w:type="paragraph" w:styleId="ListContinue5">
    <w:name w:val="List Continue 5"/>
    <w:basedOn w:val="Normal"/>
    <w:rsid w:val="00254697"/>
    <w:pPr>
      <w:ind w:left="1415"/>
    </w:pPr>
  </w:style>
  <w:style w:type="character" w:styleId="HTMLTypewriter">
    <w:name w:val="HTML Typewriter"/>
    <w:rsid w:val="00254697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rsid w:val="00254697"/>
    <w:pPr>
      <w:ind w:left="1440" w:right="1440"/>
    </w:pPr>
  </w:style>
  <w:style w:type="character" w:styleId="LineNumber">
    <w:name w:val="line number"/>
    <w:basedOn w:val="DefaultParagraphFont"/>
    <w:rsid w:val="00254697"/>
  </w:style>
  <w:style w:type="character" w:styleId="PageNumber">
    <w:name w:val="page number"/>
    <w:basedOn w:val="DefaultParagraphFont"/>
    <w:rsid w:val="00254697"/>
  </w:style>
  <w:style w:type="table" w:styleId="TableSubtle1">
    <w:name w:val="Table Subtle 1"/>
    <w:basedOn w:val="TableNormal"/>
    <w:rsid w:val="00254697"/>
    <w:pPr>
      <w:spacing w:line="25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254697"/>
    <w:pPr>
      <w:spacing w:line="25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TMLPreformatted">
    <w:name w:val="HTML Preformatted"/>
    <w:basedOn w:val="Normal"/>
    <w:rsid w:val="00254697"/>
    <w:rPr>
      <w:rFonts w:ascii="Courier New" w:hAnsi="Courier New" w:cs="Courier New"/>
      <w:szCs w:val="20"/>
    </w:rPr>
  </w:style>
  <w:style w:type="table" w:styleId="TableProfessional">
    <w:name w:val="Table Professional"/>
    <w:basedOn w:val="TableNormal"/>
    <w:rsid w:val="00254697"/>
    <w:pPr>
      <w:spacing w:line="25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odyTextFirstIndent">
    <w:name w:val="Body Text First Indent"/>
    <w:basedOn w:val="BodyText"/>
    <w:rsid w:val="00254697"/>
    <w:pPr>
      <w:ind w:firstLine="210"/>
    </w:pPr>
  </w:style>
  <w:style w:type="paragraph" w:styleId="BodyTextIndent">
    <w:name w:val="Body Text Indent"/>
    <w:basedOn w:val="Normal"/>
    <w:rsid w:val="00254697"/>
    <w:pPr>
      <w:ind w:left="283"/>
    </w:pPr>
  </w:style>
  <w:style w:type="paragraph" w:styleId="BodyTextIndent2">
    <w:name w:val="Body Text Indent 2"/>
    <w:basedOn w:val="Normal"/>
    <w:rsid w:val="00254697"/>
    <w:pPr>
      <w:spacing w:line="480" w:lineRule="auto"/>
      <w:ind w:left="283"/>
    </w:pPr>
  </w:style>
  <w:style w:type="paragraph" w:styleId="BodyTextIndent3">
    <w:name w:val="Body Text Indent 3"/>
    <w:basedOn w:val="Normal"/>
    <w:rsid w:val="00254697"/>
    <w:pPr>
      <w:ind w:left="283"/>
    </w:pPr>
    <w:rPr>
      <w:sz w:val="16"/>
      <w:szCs w:val="16"/>
    </w:rPr>
  </w:style>
  <w:style w:type="paragraph" w:styleId="BodyTextFirstIndent2">
    <w:name w:val="Body Text First Indent 2"/>
    <w:basedOn w:val="BodyTextIndent"/>
    <w:rsid w:val="00254697"/>
    <w:pPr>
      <w:ind w:firstLine="210"/>
    </w:pPr>
  </w:style>
  <w:style w:type="paragraph" w:styleId="NormalIndent">
    <w:name w:val="Normal Indent"/>
    <w:basedOn w:val="Normal"/>
    <w:rsid w:val="00254697"/>
    <w:pPr>
      <w:ind w:left="567"/>
    </w:pPr>
  </w:style>
  <w:style w:type="paragraph" w:styleId="Salutation">
    <w:name w:val="Salutation"/>
    <w:basedOn w:val="Normal"/>
    <w:next w:val="Normal"/>
    <w:rsid w:val="00254697"/>
  </w:style>
  <w:style w:type="paragraph" w:styleId="Signature">
    <w:name w:val="Signature"/>
    <w:basedOn w:val="Normal"/>
    <w:rsid w:val="00254697"/>
    <w:pPr>
      <w:ind w:left="4252"/>
    </w:pPr>
  </w:style>
  <w:style w:type="paragraph" w:styleId="E-mailSignature">
    <w:name w:val="E-mail Signature"/>
    <w:basedOn w:val="Normal"/>
    <w:rsid w:val="00254697"/>
  </w:style>
  <w:style w:type="table" w:styleId="TableSimple1">
    <w:name w:val="Table Simple 1"/>
    <w:basedOn w:val="TableNormal"/>
    <w:rsid w:val="00254697"/>
    <w:pPr>
      <w:spacing w:line="25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254697"/>
    <w:pPr>
      <w:spacing w:line="25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254697"/>
    <w:pPr>
      <w:spacing w:line="25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List1">
    <w:name w:val="Table List 1"/>
    <w:basedOn w:val="TableNormal"/>
    <w:rsid w:val="00254697"/>
    <w:pPr>
      <w:spacing w:line="25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254697"/>
    <w:pPr>
      <w:spacing w:line="25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254697"/>
    <w:pPr>
      <w:spacing w:line="25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254697"/>
    <w:pPr>
      <w:spacing w:line="25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254697"/>
    <w:pPr>
      <w:spacing w:line="25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254697"/>
    <w:pPr>
      <w:spacing w:line="25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254697"/>
    <w:pPr>
      <w:spacing w:line="25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254697"/>
    <w:pPr>
      <w:spacing w:line="25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PlainText">
    <w:name w:val="Plain Text"/>
    <w:basedOn w:val="Normal"/>
    <w:link w:val="PlainTextChar"/>
    <w:rsid w:val="00254697"/>
    <w:rPr>
      <w:rFonts w:ascii="Courier New" w:hAnsi="Courier New" w:cs="Courier New"/>
      <w:szCs w:val="20"/>
    </w:rPr>
  </w:style>
  <w:style w:type="table" w:styleId="TableTheme">
    <w:name w:val="Table Theme"/>
    <w:basedOn w:val="TableNormal"/>
    <w:rsid w:val="00254697"/>
    <w:pPr>
      <w:spacing w:line="25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Heading">
    <w:name w:val="Note Heading"/>
    <w:basedOn w:val="Normal"/>
    <w:next w:val="Normal"/>
    <w:rsid w:val="00254697"/>
  </w:style>
  <w:style w:type="character" w:styleId="HTMLVariable">
    <w:name w:val="HTML Variable"/>
    <w:rsid w:val="00254697"/>
    <w:rPr>
      <w:i/>
      <w:iCs/>
    </w:rPr>
  </w:style>
  <w:style w:type="table" w:styleId="TableWeb1">
    <w:name w:val="Table Web 1"/>
    <w:basedOn w:val="TableNormal"/>
    <w:rsid w:val="00254697"/>
    <w:pPr>
      <w:spacing w:line="25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254697"/>
    <w:pPr>
      <w:spacing w:line="25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254697"/>
    <w:pPr>
      <w:spacing w:line="25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ndardModelCar">
    <w:name w:val="Standard Model Car"/>
    <w:link w:val="StandardModel"/>
    <w:rsid w:val="005B1013"/>
    <w:rPr>
      <w:rFonts w:ascii="Arial" w:hAnsi="Arial" w:cs="Arial"/>
      <w:b/>
      <w:caps/>
      <w:color w:val="0096D8"/>
      <w:sz w:val="22"/>
      <w:szCs w:val="24"/>
      <w:lang w:val="en-GB" w:eastAsia="fr-FR" w:bidi="ar-SA"/>
    </w:rPr>
  </w:style>
  <w:style w:type="paragraph" w:styleId="Title">
    <w:name w:val="Title"/>
    <w:basedOn w:val="Normal"/>
    <w:next w:val="Normal"/>
    <w:qFormat/>
    <w:rsid w:val="00CE02F5"/>
    <w:pPr>
      <w:spacing w:after="0"/>
      <w:ind w:left="1134"/>
    </w:pPr>
    <w:rPr>
      <w:b/>
      <w:color w:val="4D4D4F"/>
      <w:sz w:val="40"/>
      <w:szCs w:val="40"/>
    </w:rPr>
  </w:style>
  <w:style w:type="paragraph" w:customStyle="1" w:styleId="TitreTableau">
    <w:name w:val="Titre Tableau"/>
    <w:basedOn w:val="Normal"/>
    <w:link w:val="TitreTableauChar"/>
    <w:rsid w:val="003819EB"/>
    <w:pPr>
      <w:jc w:val="center"/>
    </w:pPr>
    <w:rPr>
      <w:b/>
      <w:bCs/>
      <w:caps/>
      <w:color w:val="FFFFFF"/>
    </w:rPr>
  </w:style>
  <w:style w:type="paragraph" w:customStyle="1" w:styleId="Data">
    <w:name w:val="Data"/>
    <w:basedOn w:val="Normal"/>
    <w:rsid w:val="00AC5F73"/>
    <w:pPr>
      <w:spacing w:line="260" w:lineRule="atLeast"/>
    </w:pPr>
  </w:style>
  <w:style w:type="paragraph" w:customStyle="1" w:styleId="TitreFigure">
    <w:name w:val="Titre Figure"/>
    <w:basedOn w:val="Normal"/>
    <w:next w:val="Normal"/>
    <w:rsid w:val="003E435B"/>
    <w:pPr>
      <w:spacing w:after="0"/>
      <w:jc w:val="center"/>
    </w:pPr>
    <w:rPr>
      <w:b/>
      <w:color w:val="0096D8"/>
    </w:rPr>
  </w:style>
  <w:style w:type="paragraph" w:customStyle="1" w:styleId="Caption1">
    <w:name w:val="Caption1"/>
    <w:basedOn w:val="Normal"/>
    <w:next w:val="Normal"/>
    <w:rsid w:val="003E435B"/>
    <w:rPr>
      <w:i/>
      <w:iCs/>
      <w:color w:val="0096D8"/>
      <w:szCs w:val="20"/>
    </w:rPr>
  </w:style>
  <w:style w:type="paragraph" w:customStyle="1" w:styleId="StyleTitre8NonItalique">
    <w:name w:val="Style Titre 8 + Non Italique"/>
    <w:basedOn w:val="Heading8"/>
    <w:next w:val="Normal"/>
    <w:autoRedefine/>
    <w:rsid w:val="00B075CE"/>
    <w:pPr>
      <w:numPr>
        <w:numId w:val="14"/>
      </w:numPr>
      <w:tabs>
        <w:tab w:val="clear" w:pos="4320"/>
        <w:tab w:val="num" w:pos="0"/>
      </w:tabs>
      <w:spacing w:line="310" w:lineRule="atLeast"/>
      <w:ind w:left="0" w:firstLine="0"/>
    </w:pPr>
    <w:rPr>
      <w:b w:val="0"/>
      <w:bCs w:val="0"/>
      <w:i/>
      <w:iCs/>
      <w:color w:val="0096D8"/>
    </w:rPr>
  </w:style>
  <w:style w:type="paragraph" w:customStyle="1" w:styleId="StyleTitre6Aprs12ptInterligneAumoins155pt">
    <w:name w:val="Style Titre 6 + Après : 12 pt Interligne : Au moins 155 pt"/>
    <w:basedOn w:val="Heading6"/>
    <w:next w:val="Normal"/>
    <w:autoRedefine/>
    <w:rsid w:val="00B075CE"/>
    <w:pPr>
      <w:numPr>
        <w:numId w:val="15"/>
      </w:numPr>
      <w:spacing w:line="310" w:lineRule="atLeast"/>
      <w:ind w:left="1151" w:hanging="1151"/>
    </w:pPr>
    <w:rPr>
      <w:color w:val="0096D8"/>
    </w:rPr>
  </w:style>
  <w:style w:type="paragraph" w:customStyle="1" w:styleId="Sous-Titre">
    <w:name w:val="Sous-Titre"/>
    <w:basedOn w:val="Title"/>
    <w:rsid w:val="0094731D"/>
  </w:style>
  <w:style w:type="paragraph" w:customStyle="1" w:styleId="TOC">
    <w:name w:val="TOC"/>
    <w:basedOn w:val="Title"/>
    <w:rsid w:val="0094731D"/>
  </w:style>
  <w:style w:type="paragraph" w:customStyle="1" w:styleId="StandardModel">
    <w:name w:val="Standard Model"/>
    <w:basedOn w:val="Normal"/>
    <w:link w:val="StandardModelCar"/>
    <w:rsid w:val="005B1013"/>
    <w:pPr>
      <w:spacing w:before="1440" w:after="60"/>
    </w:pPr>
    <w:rPr>
      <w:rFonts w:cs="Arial"/>
      <w:b/>
      <w:caps/>
      <w:color w:val="0096D8"/>
      <w:sz w:val="22"/>
    </w:rPr>
  </w:style>
  <w:style w:type="paragraph" w:styleId="BalloonText">
    <w:name w:val="Balloon Text"/>
    <w:basedOn w:val="Normal"/>
    <w:link w:val="BalloonTextChar"/>
    <w:rsid w:val="00C81F6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81F6C"/>
    <w:rPr>
      <w:rFonts w:ascii="Tahoma" w:hAnsi="Tahoma" w:cs="Tahoma"/>
      <w:sz w:val="16"/>
      <w:szCs w:val="16"/>
      <w:lang w:val="en-GB" w:eastAsia="fr-FR"/>
    </w:rPr>
  </w:style>
  <w:style w:type="paragraph" w:customStyle="1" w:styleId="Pa0">
    <w:name w:val="Pa0"/>
    <w:basedOn w:val="Normal"/>
    <w:next w:val="Normal"/>
    <w:uiPriority w:val="99"/>
    <w:rsid w:val="00072553"/>
    <w:pPr>
      <w:autoSpaceDE w:val="0"/>
      <w:autoSpaceDN w:val="0"/>
      <w:adjustRightInd w:val="0"/>
      <w:spacing w:after="0" w:line="241" w:lineRule="atLeast"/>
    </w:pPr>
    <w:rPr>
      <w:rFonts w:ascii="Helvetica Neue LT" w:hAnsi="Helvetica Neue LT"/>
      <w:sz w:val="24"/>
      <w:lang w:val="de-DE" w:eastAsia="de-DE"/>
    </w:rPr>
  </w:style>
  <w:style w:type="character" w:customStyle="1" w:styleId="A9">
    <w:name w:val="A9"/>
    <w:uiPriority w:val="99"/>
    <w:rsid w:val="00072553"/>
    <w:rPr>
      <w:rFonts w:cs="Helvetica Neue LT"/>
      <w:color w:val="000000"/>
      <w:sz w:val="17"/>
      <w:szCs w:val="17"/>
    </w:rPr>
  </w:style>
  <w:style w:type="paragraph" w:styleId="ListParagraph">
    <w:name w:val="List Paragraph"/>
    <w:basedOn w:val="Normal"/>
    <w:link w:val="ListParagraphChar"/>
    <w:uiPriority w:val="34"/>
    <w:qFormat/>
    <w:rsid w:val="00D977F8"/>
    <w:pPr>
      <w:numPr>
        <w:numId w:val="21"/>
      </w:numPr>
      <w:tabs>
        <w:tab w:val="clear" w:pos="9084"/>
      </w:tabs>
      <w:spacing w:after="0"/>
      <w:contextualSpacing/>
    </w:pPr>
    <w:rPr>
      <w:rFonts w:eastAsia="Calibri" w:cs="Arial"/>
      <w:szCs w:val="20"/>
      <w:lang w:val="en-US" w:eastAsia="de-DE"/>
    </w:rPr>
  </w:style>
  <w:style w:type="character" w:styleId="CommentReference">
    <w:name w:val="annotation reference"/>
    <w:rsid w:val="00390FA7"/>
    <w:rPr>
      <w:sz w:val="16"/>
      <w:szCs w:val="16"/>
    </w:rPr>
  </w:style>
  <w:style w:type="paragraph" w:styleId="CommentText">
    <w:name w:val="annotation text"/>
    <w:basedOn w:val="Normal"/>
    <w:link w:val="CommentTextChar"/>
    <w:rsid w:val="00390FA7"/>
    <w:rPr>
      <w:szCs w:val="20"/>
    </w:rPr>
  </w:style>
  <w:style w:type="character" w:customStyle="1" w:styleId="CommentTextChar">
    <w:name w:val="Comment Text Char"/>
    <w:link w:val="CommentText"/>
    <w:rsid w:val="00390FA7"/>
    <w:rPr>
      <w:rFonts w:ascii="Arial" w:hAnsi="Arial"/>
      <w:lang w:val="en-GB" w:eastAsia="fr-FR"/>
    </w:rPr>
  </w:style>
  <w:style w:type="paragraph" w:styleId="CommentSubject">
    <w:name w:val="annotation subject"/>
    <w:basedOn w:val="CommentText"/>
    <w:next w:val="CommentText"/>
    <w:link w:val="CommentSubjectChar"/>
    <w:rsid w:val="00390FA7"/>
    <w:rPr>
      <w:b/>
      <w:bCs/>
    </w:rPr>
  </w:style>
  <w:style w:type="character" w:customStyle="1" w:styleId="CommentSubjectChar">
    <w:name w:val="Comment Subject Char"/>
    <w:link w:val="CommentSubject"/>
    <w:rsid w:val="00390FA7"/>
    <w:rPr>
      <w:rFonts w:ascii="Arial" w:hAnsi="Arial"/>
      <w:b/>
      <w:bCs/>
      <w:lang w:val="en-GB" w:eastAsia="fr-FR"/>
    </w:rPr>
  </w:style>
  <w:style w:type="character" w:styleId="IntenseEmphasis">
    <w:name w:val="Intense Emphasis"/>
    <w:uiPriority w:val="21"/>
    <w:qFormat/>
    <w:rsid w:val="00EB45C2"/>
    <w:rPr>
      <w:rFonts w:ascii="Arial" w:hAnsi="Arial"/>
      <w:b/>
      <w:bCs/>
      <w:i/>
      <w:iCs/>
      <w:color w:val="4D4D4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EB45C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D4F"/>
    </w:rPr>
  </w:style>
  <w:style w:type="character" w:customStyle="1" w:styleId="IntenseQuoteChar">
    <w:name w:val="Intense Quote Char"/>
    <w:link w:val="IntenseQuote"/>
    <w:uiPriority w:val="30"/>
    <w:rsid w:val="00EB45C2"/>
    <w:rPr>
      <w:rFonts w:ascii="Arial" w:hAnsi="Arial"/>
      <w:b/>
      <w:bCs/>
      <w:i/>
      <w:iCs/>
      <w:color w:val="4D4D4F"/>
      <w:szCs w:val="24"/>
      <w:lang w:val="en-GB" w:eastAsia="fr-FR"/>
    </w:rPr>
  </w:style>
  <w:style w:type="character" w:styleId="SubtleReference">
    <w:name w:val="Subtle Reference"/>
    <w:uiPriority w:val="31"/>
    <w:qFormat/>
    <w:rsid w:val="00EB45C2"/>
    <w:rPr>
      <w:rFonts w:ascii="Arial" w:hAnsi="Arial"/>
      <w:smallCaps/>
      <w:color w:val="4D4D4F"/>
      <w:sz w:val="20"/>
      <w:u w:val="single"/>
    </w:rPr>
  </w:style>
  <w:style w:type="character" w:styleId="IntenseReference">
    <w:name w:val="Intense Reference"/>
    <w:uiPriority w:val="32"/>
    <w:qFormat/>
    <w:rsid w:val="00EB45C2"/>
    <w:rPr>
      <w:rFonts w:ascii="Arial" w:hAnsi="Arial"/>
      <w:b/>
      <w:bCs/>
      <w:smallCaps/>
      <w:color w:val="4D4D4F"/>
      <w:spacing w:val="5"/>
      <w:u w:val="single"/>
    </w:rPr>
  </w:style>
  <w:style w:type="character" w:styleId="BookTitle">
    <w:name w:val="Book Title"/>
    <w:uiPriority w:val="33"/>
    <w:qFormat/>
    <w:rsid w:val="00EB45C2"/>
    <w:rPr>
      <w:rFonts w:ascii="Arial" w:hAnsi="Arial"/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EB45C2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EB45C2"/>
    <w:rPr>
      <w:rFonts w:ascii="Arial" w:hAnsi="Arial"/>
      <w:i/>
      <w:iCs/>
      <w:color w:val="000000"/>
      <w:szCs w:val="24"/>
      <w:lang w:val="en-GB" w:eastAsia="fr-FR"/>
    </w:rPr>
  </w:style>
  <w:style w:type="character" w:styleId="SubtleEmphasis">
    <w:name w:val="Subtle Emphasis"/>
    <w:uiPriority w:val="19"/>
    <w:qFormat/>
    <w:rsid w:val="00EB45C2"/>
    <w:rPr>
      <w:rFonts w:ascii="Arial" w:hAnsi="Arial"/>
      <w:i/>
      <w:iCs/>
      <w:color w:val="808080"/>
    </w:rPr>
  </w:style>
  <w:style w:type="paragraph" w:styleId="NoSpacing">
    <w:name w:val="No Spacing"/>
    <w:uiPriority w:val="1"/>
    <w:qFormat/>
    <w:rsid w:val="00EB45C2"/>
    <w:pPr>
      <w:jc w:val="both"/>
    </w:pPr>
    <w:rPr>
      <w:rFonts w:ascii="Arial" w:hAnsi="Arial"/>
      <w:szCs w:val="24"/>
      <w:lang w:val="en-GB" w:eastAsia="fr-FR"/>
    </w:rPr>
  </w:style>
  <w:style w:type="paragraph" w:styleId="Subtitle">
    <w:name w:val="Subtitle"/>
    <w:basedOn w:val="Normal"/>
    <w:next w:val="Normal"/>
    <w:link w:val="SubtitleChar"/>
    <w:qFormat/>
    <w:rsid w:val="00CE02F5"/>
    <w:pPr>
      <w:spacing w:before="360"/>
      <w:ind w:left="1134"/>
      <w:contextualSpacing/>
    </w:pPr>
  </w:style>
  <w:style w:type="character" w:customStyle="1" w:styleId="SubtitleChar">
    <w:name w:val="Subtitle Char"/>
    <w:link w:val="Subtitle"/>
    <w:rsid w:val="00CE02F5"/>
    <w:rPr>
      <w:rFonts w:ascii="Arial" w:hAnsi="Arial"/>
      <w:szCs w:val="24"/>
      <w:lang w:val="en-GB" w:eastAsia="fr-FR"/>
    </w:rPr>
  </w:style>
  <w:style w:type="character" w:customStyle="1" w:styleId="A6">
    <w:name w:val="A6"/>
    <w:uiPriority w:val="99"/>
    <w:rsid w:val="00AF7845"/>
    <w:rPr>
      <w:rFonts w:cs="HelveticaNeueLT Std Lt"/>
      <w:color w:val="221E1F"/>
      <w:sz w:val="18"/>
      <w:szCs w:val="18"/>
    </w:rPr>
  </w:style>
  <w:style w:type="paragraph" w:customStyle="1" w:styleId="ListParagraph2">
    <w:name w:val="List Paragraph 2"/>
    <w:basedOn w:val="ListParagraph"/>
    <w:link w:val="ListParagraph2Char"/>
    <w:qFormat/>
    <w:rsid w:val="00D977F8"/>
    <w:pPr>
      <w:numPr>
        <w:ilvl w:val="1"/>
        <w:numId w:val="24"/>
      </w:numPr>
      <w:spacing w:before="0" w:after="120"/>
      <w:ind w:left="1134" w:hanging="567"/>
    </w:pPr>
  </w:style>
  <w:style w:type="paragraph" w:customStyle="1" w:styleId="BodyCopyBOLD">
    <w:name w:val="Body Copy BOLD"/>
    <w:basedOn w:val="Normal"/>
    <w:link w:val="BodyCopyBOLDChar"/>
    <w:qFormat/>
    <w:rsid w:val="003D0CD5"/>
    <w:pPr>
      <w:spacing w:after="100" w:afterAutospacing="1"/>
      <w:contextualSpacing/>
    </w:pPr>
    <w:rPr>
      <w:b/>
      <w:lang w:eastAsia="zh-TW"/>
    </w:rPr>
  </w:style>
  <w:style w:type="character" w:customStyle="1" w:styleId="ListParagraphChar">
    <w:name w:val="List Paragraph Char"/>
    <w:link w:val="ListParagraph"/>
    <w:uiPriority w:val="34"/>
    <w:rsid w:val="00D977F8"/>
    <w:rPr>
      <w:rFonts w:ascii="Arial" w:eastAsia="Calibri" w:hAnsi="Arial" w:cs="Arial"/>
      <w:lang w:val="en-US"/>
    </w:rPr>
  </w:style>
  <w:style w:type="character" w:customStyle="1" w:styleId="ListParagraph2Char">
    <w:name w:val="List Paragraph 2 Char"/>
    <w:basedOn w:val="ListParagraphChar"/>
    <w:link w:val="ListParagraph2"/>
    <w:rsid w:val="00D977F8"/>
    <w:rPr>
      <w:rFonts w:ascii="Arial" w:eastAsia="Calibri" w:hAnsi="Arial" w:cs="Arial"/>
      <w:lang w:val="en-US"/>
    </w:rPr>
  </w:style>
  <w:style w:type="paragraph" w:customStyle="1" w:styleId="BodyCopyRegular">
    <w:name w:val="Body Copy Regular"/>
    <w:basedOn w:val="Normal"/>
    <w:link w:val="BodyCopyRegularChar"/>
    <w:qFormat/>
    <w:rsid w:val="003D0CD5"/>
    <w:pPr>
      <w:spacing w:after="100" w:afterAutospacing="1"/>
      <w:contextualSpacing/>
    </w:pPr>
    <w:rPr>
      <w:lang w:eastAsia="zh-TW"/>
    </w:rPr>
  </w:style>
  <w:style w:type="character" w:customStyle="1" w:styleId="BodyCopyBOLDChar">
    <w:name w:val="Body Copy BOLD Char"/>
    <w:link w:val="BodyCopyBOLD"/>
    <w:rsid w:val="003D0CD5"/>
    <w:rPr>
      <w:rFonts w:ascii="Arial" w:hAnsi="Arial"/>
      <w:b/>
      <w:szCs w:val="24"/>
      <w:lang w:val="en-GB" w:eastAsia="zh-TW"/>
    </w:rPr>
  </w:style>
  <w:style w:type="table" w:styleId="GridTable4-Accent1">
    <w:name w:val="Grid Table 4 Accent 1"/>
    <w:basedOn w:val="TableNormal"/>
    <w:uiPriority w:val="49"/>
    <w:rsid w:val="00D85424"/>
    <w:tblPr>
      <w:tblStyleRowBandSize w:val="1"/>
      <w:tblStyleColBandSize w:val="1"/>
      <w:tblBorders>
        <w:top w:val="single" w:sz="4" w:space="0" w:color="939396"/>
        <w:left w:val="single" w:sz="4" w:space="0" w:color="939396"/>
        <w:bottom w:val="single" w:sz="4" w:space="0" w:color="939396"/>
        <w:right w:val="single" w:sz="4" w:space="0" w:color="939396"/>
        <w:insideH w:val="single" w:sz="4" w:space="0" w:color="939396"/>
        <w:insideV w:val="single" w:sz="4" w:space="0" w:color="93939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D4D4F"/>
          <w:left w:val="single" w:sz="4" w:space="0" w:color="4D4D4F"/>
          <w:bottom w:val="single" w:sz="4" w:space="0" w:color="4D4D4F"/>
          <w:right w:val="single" w:sz="4" w:space="0" w:color="4D4D4F"/>
          <w:insideH w:val="nil"/>
          <w:insideV w:val="nil"/>
        </w:tcBorders>
        <w:shd w:val="clear" w:color="auto" w:fill="4D4D4F"/>
      </w:tcPr>
    </w:tblStylePr>
    <w:tblStylePr w:type="lastRow">
      <w:rPr>
        <w:b/>
        <w:bCs/>
      </w:rPr>
      <w:tblPr/>
      <w:tcPr>
        <w:tcBorders>
          <w:top w:val="double" w:sz="4" w:space="0" w:color="4D4D4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C"/>
      </w:tcPr>
    </w:tblStylePr>
    <w:tblStylePr w:type="band1Horz">
      <w:tblPr/>
      <w:tcPr>
        <w:shd w:val="clear" w:color="auto" w:fill="DBDBDC"/>
      </w:tcPr>
    </w:tblStylePr>
  </w:style>
  <w:style w:type="character" w:customStyle="1" w:styleId="BodyCopyRegularChar">
    <w:name w:val="Body Copy Regular Char"/>
    <w:link w:val="BodyCopyRegular"/>
    <w:rsid w:val="003D0CD5"/>
    <w:rPr>
      <w:rFonts w:ascii="Arial" w:hAnsi="Arial"/>
      <w:szCs w:val="24"/>
      <w:lang w:val="en-GB" w:eastAsia="zh-TW"/>
    </w:rPr>
  </w:style>
  <w:style w:type="table" w:styleId="GridTable4-Accent2">
    <w:name w:val="Grid Table 4 Accent 2"/>
    <w:basedOn w:val="TableNormal"/>
    <w:uiPriority w:val="49"/>
    <w:rsid w:val="00D85424"/>
    <w:tblPr>
      <w:tblStyleRowBandSize w:val="1"/>
      <w:tblStyleColBandSize w:val="1"/>
      <w:tblBorders>
        <w:top w:val="single" w:sz="4" w:space="0" w:color="52CFFF"/>
        <w:left w:val="single" w:sz="4" w:space="0" w:color="52CFFF"/>
        <w:bottom w:val="single" w:sz="4" w:space="0" w:color="52CFFF"/>
        <w:right w:val="single" w:sz="4" w:space="0" w:color="52CFFF"/>
        <w:insideH w:val="single" w:sz="4" w:space="0" w:color="52CFFF"/>
        <w:insideV w:val="single" w:sz="4" w:space="0" w:color="52CFFF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A1DF"/>
          <w:left w:val="single" w:sz="4" w:space="0" w:color="00A1DF"/>
          <w:bottom w:val="single" w:sz="4" w:space="0" w:color="00A1DF"/>
          <w:right w:val="single" w:sz="4" w:space="0" w:color="00A1DF"/>
          <w:insideH w:val="nil"/>
          <w:insideV w:val="nil"/>
        </w:tcBorders>
        <w:shd w:val="clear" w:color="auto" w:fill="00A1DF"/>
      </w:tcPr>
    </w:tblStylePr>
    <w:tblStylePr w:type="lastRow">
      <w:rPr>
        <w:b/>
        <w:bCs/>
      </w:rPr>
      <w:tblPr/>
      <w:tcPr>
        <w:tcBorders>
          <w:top w:val="double" w:sz="4" w:space="0" w:color="00A1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EFF"/>
      </w:tcPr>
    </w:tblStylePr>
    <w:tblStylePr w:type="band1Horz">
      <w:tblPr/>
      <w:tcPr>
        <w:shd w:val="clear" w:color="auto" w:fill="C5EEFF"/>
      </w:tcPr>
    </w:tblStylePr>
  </w:style>
  <w:style w:type="table" w:styleId="GridTable4-Accent4">
    <w:name w:val="Grid Table 4 Accent 4"/>
    <w:basedOn w:val="TableNormal"/>
    <w:uiPriority w:val="49"/>
    <w:rsid w:val="00D85424"/>
    <w:tblPr>
      <w:tblStyleRowBandSize w:val="1"/>
      <w:tblStyleColBandSize w:val="1"/>
      <w:tblBorders>
        <w:top w:val="single" w:sz="4" w:space="0" w:color="36FF80"/>
        <w:left w:val="single" w:sz="4" w:space="0" w:color="36FF80"/>
        <w:bottom w:val="single" w:sz="4" w:space="0" w:color="36FF80"/>
        <w:right w:val="single" w:sz="4" w:space="0" w:color="36FF80"/>
        <w:insideH w:val="single" w:sz="4" w:space="0" w:color="36FF80"/>
        <w:insideV w:val="single" w:sz="4" w:space="0" w:color="36FF80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AF41"/>
          <w:left w:val="single" w:sz="4" w:space="0" w:color="00AF41"/>
          <w:bottom w:val="single" w:sz="4" w:space="0" w:color="00AF41"/>
          <w:right w:val="single" w:sz="4" w:space="0" w:color="00AF41"/>
          <w:insideH w:val="nil"/>
          <w:insideV w:val="nil"/>
        </w:tcBorders>
        <w:shd w:val="clear" w:color="auto" w:fill="00AF41"/>
      </w:tcPr>
    </w:tblStylePr>
    <w:tblStylePr w:type="lastRow">
      <w:rPr>
        <w:b/>
        <w:bCs/>
      </w:rPr>
      <w:tblPr/>
      <w:tcPr>
        <w:tcBorders>
          <w:top w:val="double" w:sz="4" w:space="0" w:color="00AF4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4"/>
      </w:tcPr>
    </w:tblStylePr>
    <w:tblStylePr w:type="band1Horz">
      <w:tblPr/>
      <w:tcPr>
        <w:shd w:val="clear" w:color="auto" w:fill="BCFFD4"/>
      </w:tcPr>
    </w:tblStylePr>
  </w:style>
  <w:style w:type="paragraph" w:customStyle="1" w:styleId="TableHeader">
    <w:name w:val="Table Header"/>
    <w:basedOn w:val="TitreTableau"/>
    <w:link w:val="TableHeaderChar"/>
    <w:qFormat/>
    <w:rsid w:val="00E65879"/>
    <w:pPr>
      <w:spacing w:after="0"/>
    </w:pPr>
    <w:rPr>
      <w:b w:val="0"/>
      <w:bCs w:val="0"/>
    </w:rPr>
  </w:style>
  <w:style w:type="paragraph" w:customStyle="1" w:styleId="TableContents">
    <w:name w:val="Table Contents"/>
    <w:basedOn w:val="Normal"/>
    <w:link w:val="TableContentsChar"/>
    <w:rsid w:val="00E65879"/>
    <w:pPr>
      <w:spacing w:before="0" w:after="0"/>
    </w:pPr>
    <w:rPr>
      <w:bCs/>
    </w:rPr>
  </w:style>
  <w:style w:type="character" w:customStyle="1" w:styleId="TitreTableauChar">
    <w:name w:val="Titre Tableau Char"/>
    <w:basedOn w:val="DefaultParagraphFont"/>
    <w:link w:val="TitreTableau"/>
    <w:rsid w:val="00E65879"/>
    <w:rPr>
      <w:rFonts w:ascii="Arial" w:hAnsi="Arial"/>
      <w:b/>
      <w:bCs/>
      <w:caps/>
      <w:color w:val="FFFFFF"/>
      <w:szCs w:val="24"/>
      <w:lang w:val="en-GB" w:eastAsia="fr-FR"/>
    </w:rPr>
  </w:style>
  <w:style w:type="character" w:customStyle="1" w:styleId="TableHeaderChar">
    <w:name w:val="Table Header Char"/>
    <w:basedOn w:val="TitreTableauChar"/>
    <w:link w:val="TableHeader"/>
    <w:rsid w:val="00E65879"/>
    <w:rPr>
      <w:rFonts w:ascii="Arial" w:hAnsi="Arial"/>
      <w:b w:val="0"/>
      <w:bCs w:val="0"/>
      <w:caps/>
      <w:color w:val="FFFFFF"/>
      <w:szCs w:val="24"/>
      <w:lang w:val="en-GB" w:eastAsia="fr-FR"/>
    </w:rPr>
  </w:style>
  <w:style w:type="paragraph" w:customStyle="1" w:styleId="TableContent">
    <w:name w:val="Table Content"/>
    <w:basedOn w:val="Normal"/>
    <w:link w:val="TableContentChar"/>
    <w:qFormat/>
    <w:rsid w:val="005A2FB4"/>
    <w:pPr>
      <w:spacing w:before="0" w:after="0"/>
    </w:pPr>
    <w:rPr>
      <w:bCs/>
    </w:rPr>
  </w:style>
  <w:style w:type="character" w:customStyle="1" w:styleId="TableContentsChar">
    <w:name w:val="Table Contents Char"/>
    <w:basedOn w:val="DefaultParagraphFont"/>
    <w:link w:val="TableContents"/>
    <w:rsid w:val="00E65879"/>
    <w:rPr>
      <w:rFonts w:ascii="Arial" w:hAnsi="Arial"/>
      <w:bCs/>
      <w:szCs w:val="24"/>
      <w:lang w:val="en-GB" w:eastAsia="fr-FR"/>
    </w:rPr>
  </w:style>
  <w:style w:type="character" w:customStyle="1" w:styleId="TableContentChar">
    <w:name w:val="Table Content Char"/>
    <w:basedOn w:val="DefaultParagraphFont"/>
    <w:link w:val="TableContent"/>
    <w:rsid w:val="005A2FB4"/>
    <w:rPr>
      <w:rFonts w:ascii="Arial" w:hAnsi="Arial"/>
      <w:bCs/>
      <w:szCs w:val="24"/>
      <w:lang w:val="en-GB" w:eastAsia="fr-FR"/>
    </w:rPr>
  </w:style>
  <w:style w:type="table" w:customStyle="1" w:styleId="AirbusTableDesignV1-0">
    <w:name w:val="Airbus Table Design V1-0"/>
    <w:basedOn w:val="TableNormal"/>
    <w:uiPriority w:val="99"/>
    <w:rsid w:val="007413EC"/>
    <w:rPr>
      <w:rFonts w:asciiTheme="minorHAnsi" w:hAnsiTheme="minorHAnsi"/>
      <w:sz w:val="24"/>
      <w:szCs w:val="24"/>
      <w:lang w:val="en-US" w:eastAsia="en-US"/>
    </w:rPr>
    <w:tblPr>
      <w:tblStyleRowBandSize w:val="1"/>
      <w:tblBorders>
        <w:top w:val="single" w:sz="4" w:space="0" w:color="EEECE1" w:themeColor="background2"/>
        <w:left w:val="single" w:sz="4" w:space="0" w:color="EEECE1" w:themeColor="background2"/>
        <w:bottom w:val="single" w:sz="4" w:space="0" w:color="EEECE1" w:themeColor="background2"/>
        <w:right w:val="single" w:sz="4" w:space="0" w:color="EEECE1" w:themeColor="background2"/>
        <w:insideH w:val="single" w:sz="4" w:space="0" w:color="EEECE1" w:themeColor="background2"/>
        <w:insideV w:val="single" w:sz="4" w:space="0" w:color="EEECE1" w:themeColor="background2"/>
      </w:tblBorders>
    </w:tblPr>
    <w:tblStylePr w:type="firstRow">
      <w:rPr>
        <w:rFonts w:asciiTheme="minorHAnsi" w:hAnsiTheme="minorHAnsi"/>
        <w:b/>
        <w:i w:val="0"/>
        <w:color w:val="FFFFFF" w:themeColor="background1"/>
      </w:rPr>
      <w:tblPr/>
      <w:tcPr>
        <w:shd w:val="clear" w:color="auto" w:fill="4D4D4F" w:themeFill="accent1"/>
      </w:tcPr>
    </w:tblStylePr>
    <w:tblStylePr w:type="lastRow">
      <w:rPr>
        <w:rFonts w:asciiTheme="minorHAnsi" w:hAnsiTheme="minorHAnsi"/>
        <w:b/>
        <w:color w:val="FFFFFF" w:themeColor="background1"/>
      </w:rPr>
      <w:tblPr/>
      <w:tcPr>
        <w:shd w:val="clear" w:color="auto" w:fill="4D4D4F" w:themeFill="accent1"/>
      </w:tcPr>
    </w:tblStylePr>
    <w:tblStylePr w:type="firstCol">
      <w:rPr>
        <w:rFonts w:asciiTheme="minorHAnsi" w:hAnsiTheme="minorHAnsi"/>
        <w:b/>
        <w:color w:val="FFFFFF" w:themeColor="background1"/>
      </w:rPr>
      <w:tblPr/>
      <w:tcPr>
        <w:shd w:val="clear" w:color="auto" w:fill="4D4D4F" w:themeFill="accent1"/>
      </w:tcPr>
    </w:tblStylePr>
    <w:tblStylePr w:type="lastCol">
      <w:rPr>
        <w:rFonts w:asciiTheme="minorHAnsi" w:hAnsiTheme="minorHAnsi"/>
        <w:b/>
        <w:color w:val="FFFFFF" w:themeColor="background1"/>
      </w:rPr>
      <w:tblPr/>
      <w:tcPr>
        <w:shd w:val="clear" w:color="auto" w:fill="4D4D4F" w:themeFill="accent1"/>
      </w:tcPr>
    </w:tblStylePr>
  </w:style>
  <w:style w:type="character" w:customStyle="1" w:styleId="Heading1Char">
    <w:name w:val="Heading 1 Char"/>
    <w:link w:val="Heading1"/>
    <w:rsid w:val="004F5401"/>
    <w:rPr>
      <w:rFonts w:ascii="Arial" w:hAnsi="Arial" w:cs="Arial"/>
      <w:b/>
      <w:bCs/>
      <w:caps/>
      <w:color w:val="F04C24" w:themeColor="accent3"/>
      <w:kern w:val="32"/>
      <w:sz w:val="24"/>
      <w:szCs w:val="24"/>
      <w:lang w:val="en-GB" w:eastAsia="fr-FR"/>
    </w:rPr>
  </w:style>
  <w:style w:type="character" w:customStyle="1" w:styleId="PlainTextChar">
    <w:name w:val="Plain Text Char"/>
    <w:basedOn w:val="DefaultParagraphFont"/>
    <w:link w:val="PlainText"/>
    <w:rsid w:val="004F5401"/>
    <w:rPr>
      <w:rFonts w:ascii="Courier New" w:hAnsi="Courier New" w:cs="Courier New"/>
      <w:lang w:val="en-GB" w:eastAsia="fr-FR"/>
    </w:rPr>
  </w:style>
  <w:style w:type="character" w:customStyle="1" w:styleId="Heading4Char">
    <w:name w:val="Heading 4 Char"/>
    <w:basedOn w:val="DefaultParagraphFont"/>
    <w:link w:val="Heading4"/>
    <w:rsid w:val="00821CCD"/>
    <w:rPr>
      <w:rFonts w:ascii="Arial" w:hAnsi="Arial" w:cs="Arial"/>
      <w:b/>
      <w:bCs/>
      <w:color w:val="F04C24"/>
      <w:lang w:val="en-GB" w:eastAsia="fr-FR"/>
    </w:rPr>
  </w:style>
  <w:style w:type="character" w:customStyle="1" w:styleId="Heading3Char">
    <w:name w:val="Heading 3 Char"/>
    <w:link w:val="Heading3"/>
    <w:rsid w:val="00A84CE3"/>
    <w:rPr>
      <w:rFonts w:ascii="Arial" w:hAnsi="Arial" w:cs="Arial"/>
      <w:b/>
      <w:bCs/>
      <w:color w:val="F04C24" w:themeColor="accent3"/>
      <w:lang w:val="en-GB" w:eastAsia="fr-FR"/>
    </w:rPr>
  </w:style>
  <w:style w:type="paragraph" w:customStyle="1" w:styleId="Normalaligne">
    <w:name w:val="Normal aligne"/>
    <w:basedOn w:val="Normal"/>
    <w:rsid w:val="00126287"/>
    <w:pPr>
      <w:tabs>
        <w:tab w:val="clear" w:pos="9084"/>
      </w:tabs>
      <w:spacing w:before="0" w:after="0"/>
      <w:jc w:val="both"/>
    </w:pPr>
    <w:rPr>
      <w:rFonts w:ascii="Lucida Sans" w:hAnsi="Lucida Sans"/>
    </w:rPr>
  </w:style>
  <w:style w:type="paragraph" w:customStyle="1" w:styleId="Example">
    <w:name w:val="Example"/>
    <w:basedOn w:val="BodyCopyRegular"/>
    <w:link w:val="ExampleChar"/>
    <w:qFormat/>
    <w:rsid w:val="0073237E"/>
    <w:pPr>
      <w:spacing w:line="250" w:lineRule="atLeast"/>
    </w:pPr>
    <w:rPr>
      <w:i/>
      <w:sz w:val="14"/>
    </w:rPr>
  </w:style>
  <w:style w:type="character" w:styleId="PlaceholderText">
    <w:name w:val="Placeholder Text"/>
    <w:basedOn w:val="DefaultParagraphFont"/>
    <w:uiPriority w:val="99"/>
    <w:semiHidden/>
    <w:rsid w:val="00055CEE"/>
    <w:rPr>
      <w:color w:val="808080"/>
    </w:rPr>
  </w:style>
  <w:style w:type="character" w:customStyle="1" w:styleId="ExampleChar">
    <w:name w:val="Example Char"/>
    <w:basedOn w:val="BodyCopyRegularChar"/>
    <w:link w:val="Example"/>
    <w:rsid w:val="0073237E"/>
    <w:rPr>
      <w:rFonts w:ascii="Arial" w:hAnsi="Arial"/>
      <w:i/>
      <w:sz w:val="14"/>
      <w:szCs w:val="24"/>
      <w:lang w:val="en-GB" w:eastAsia="zh-TW"/>
    </w:rPr>
  </w:style>
  <w:style w:type="table" w:styleId="TableGridLight">
    <w:name w:val="Grid Table Light"/>
    <w:basedOn w:val="TableNormal"/>
    <w:uiPriority w:val="40"/>
    <w:rsid w:val="00A7642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har">
    <w:name w:val="普通(网站) Char"/>
    <w:aliases w:val="普通 (Web) Char,普通(Web) Char,普通(?站) Char,普通(F51站) Char,普通(_F51站) Char,普通  Char,普通(网 站) Char,普通( F51站) Char,普通 Char,普通(? 站) Char,普通(?F51站) Char,普通(網站) Char,普通(網 站) Char,普通Char,普通(站) Char,普򐆬har,普通(?o?) Ch?o,普通(&amp;#32593,站) Char"/>
    <w:basedOn w:val="DefaultParagraphFont"/>
    <w:link w:val="wordsection1"/>
    <w:uiPriority w:val="99"/>
    <w:locked/>
    <w:rsid w:val="00AB15E5"/>
    <w:rPr>
      <w:rFonts w:ascii="SimSun" w:eastAsia="SimSun" w:hAnsi="SimSun"/>
      <w:lang w:eastAsia="zh-CN"/>
    </w:rPr>
  </w:style>
  <w:style w:type="paragraph" w:customStyle="1" w:styleId="wordsection1">
    <w:name w:val="wordsection1"/>
    <w:aliases w:val="m_,9034989704951977135gmail"/>
    <w:basedOn w:val="Normal"/>
    <w:link w:val="Char"/>
    <w:uiPriority w:val="99"/>
    <w:rsid w:val="00AB15E5"/>
    <w:pPr>
      <w:tabs>
        <w:tab w:val="clear" w:pos="9084"/>
      </w:tabs>
      <w:spacing w:before="0" w:after="0"/>
    </w:pPr>
    <w:rPr>
      <w:rFonts w:ascii="SimSun" w:eastAsia="SimSun" w:hAnsi="SimSun"/>
      <w:szCs w:val="20"/>
      <w:lang w:val="de-DE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FB4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comments" Target="comments.xml"/><Relationship Id="rId26" Type="http://schemas.openxmlformats.org/officeDocument/2006/relationships/image" Target="cid:image005.jpg@01D7A59D.87E41800" TargetMode="Externa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6.jpe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microsoft.com/office/2016/09/relationships/commentsIds" Target="commentsIds.xml"/><Relationship Id="rId29" Type="http://schemas.openxmlformats.org/officeDocument/2006/relationships/image" Target="cid:image003.png@01D7A59D.87E41800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cid:image004.jpg@01D7A59D.87E41800" TargetMode="Externa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5.jpeg"/><Relationship Id="rId28" Type="http://schemas.openxmlformats.org/officeDocument/2006/relationships/image" Target="media/image8.png"/><Relationship Id="rId10" Type="http://schemas.openxmlformats.org/officeDocument/2006/relationships/footnotes" Target="footnotes.xml"/><Relationship Id="rId19" Type="http://schemas.microsoft.com/office/2011/relationships/commentsExtended" Target="commentsExtended.xml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header" Target="header4.xml"/><Relationship Id="rId8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ebel\Documents\Custom%20Office%20Templates\Marlink_Manual_Proposal_Template_8Feb2016.dotx" TargetMode="External"/></Relationships>
</file>

<file path=word/theme/theme1.xml><?xml version="1.0" encoding="utf-8"?>
<a:theme xmlns:a="http://schemas.openxmlformats.org/drawingml/2006/main" name="Marlink PPT Template_v1 5">
  <a:themeElements>
    <a:clrScheme name="Marlink Colors 2">
      <a:dk1>
        <a:sysClr val="windowText" lastClr="000000"/>
      </a:dk1>
      <a:lt1>
        <a:sysClr val="window" lastClr="FFFFFF"/>
      </a:lt1>
      <a:dk2>
        <a:srgbClr val="4D4D4F"/>
      </a:dk2>
      <a:lt2>
        <a:srgbClr val="EEECE1"/>
      </a:lt2>
      <a:accent1>
        <a:srgbClr val="4D4D4F"/>
      </a:accent1>
      <a:accent2>
        <a:srgbClr val="00A1DF"/>
      </a:accent2>
      <a:accent3>
        <a:srgbClr val="F04C24"/>
      </a:accent3>
      <a:accent4>
        <a:srgbClr val="00AF41"/>
      </a:accent4>
      <a:accent5>
        <a:srgbClr val="FFDE73"/>
      </a:accent5>
      <a:accent6>
        <a:srgbClr val="F79646"/>
      </a:accent6>
      <a:hlink>
        <a:srgbClr val="0000FF"/>
      </a:hlink>
      <a:folHlink>
        <a:srgbClr val="800080"/>
      </a:folHlink>
    </a:clrScheme>
    <a:fontScheme name="Marlink Typeface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/>
      <a:bodyPr vert="horz"/>
      <a:lstStyle>
        <a:defPPr>
          <a:defRPr dirty="0" smtClean="0"/>
        </a:defPPr>
      </a:lstStyle>
    </a:txDef>
  </a:objectDefaults>
  <a:extraClrSchemeLst/>
  <a:extLst>
    <a:ext uri="{05A4C25C-085E-4340-85A3-A5531E510DB2}">
      <thm15:themeFamily xmlns:thm15="http://schemas.microsoft.com/office/thememl/2012/main" name="Marlink PPT Template_v1 5" id="{3C136717-F3E0-4920-A655-09E77715203C}" vid="{1B4003DD-8327-47F7-8504-A2F7B38B0F0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a59732e-337c-4dad-a685-7bd23a1954a7">
      <Terms xmlns="http://schemas.microsoft.com/office/infopath/2007/PartnerControls"/>
    </lcf76f155ced4ddcb4097134ff3c332f>
    <TaxCatchAll xmlns="f0bce0e7-aa05-4c0c-84d4-f5675c6ca64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90A5B0D7946344B84FF355A0B080B7" ma:contentTypeVersion="12" ma:contentTypeDescription="Create a new document." ma:contentTypeScope="" ma:versionID="26ec4fd666bd12139a6b1472b6d3fb44">
  <xsd:schema xmlns:xsd="http://www.w3.org/2001/XMLSchema" xmlns:xs="http://www.w3.org/2001/XMLSchema" xmlns:p="http://schemas.microsoft.com/office/2006/metadata/properties" xmlns:ns2="fa59732e-337c-4dad-a685-7bd23a1954a7" xmlns:ns3="f0bce0e7-aa05-4c0c-84d4-f5675c6ca647" targetNamespace="http://schemas.microsoft.com/office/2006/metadata/properties" ma:root="true" ma:fieldsID="90d06affad49645b7791b21fbcff635b" ns2:_="" ns3:_="">
    <xsd:import namespace="fa59732e-337c-4dad-a685-7bd23a1954a7"/>
    <xsd:import namespace="f0bce0e7-aa05-4c0c-84d4-f5675c6ca6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59732e-337c-4dad-a685-7bd23a1954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6614c54-573c-495b-8f89-457b72d3dba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ce0e7-aa05-4c0c-84d4-f5675c6ca64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1f0ae3d-7242-4590-ad3f-bbea1b20c0ad}" ma:internalName="TaxCatchAll" ma:showField="CatchAllData" ma:web="f0bce0e7-aa05-4c0c-84d4-f5675c6ca6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tns:customPropertyEditors xmlns:tns="http://schemas.microsoft.com/office/2006/customDocumentInformationPanel">
  <tns:showOnOpen>false</tns:showOnOpen>
  <tns:defaultPropertyEditorNamespace>Standard and SharePoint library properties</tns:defaultPropertyEditorNamespace>
</tns:customPropertyEdito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6F4EBD-E44E-4E00-A3A3-069F855A4960}">
  <ds:schemaRefs>
    <ds:schemaRef ds:uri="http://schemas.microsoft.com/office/2006/metadata/properties"/>
    <ds:schemaRef ds:uri="http://schemas.microsoft.com/office/infopath/2007/PartnerControls"/>
    <ds:schemaRef ds:uri="fa59732e-337c-4dad-a685-7bd23a1954a7"/>
    <ds:schemaRef ds:uri="f0bce0e7-aa05-4c0c-84d4-f5675c6ca647"/>
  </ds:schemaRefs>
</ds:datastoreItem>
</file>

<file path=customXml/itemProps2.xml><?xml version="1.0" encoding="utf-8"?>
<ds:datastoreItem xmlns:ds="http://schemas.openxmlformats.org/officeDocument/2006/customXml" ds:itemID="{16554803-A782-4A95-A58F-9F50F639D1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900761-3B51-44C2-BC8F-D44C09E592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59732e-337c-4dad-a685-7bd23a1954a7"/>
    <ds:schemaRef ds:uri="f0bce0e7-aa05-4c0c-84d4-f5675c6ca6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ADC3F8-0D6D-4643-8C3F-2BD733B7E7B7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D651F80E-1DC7-48F0-B1D9-DD7323CB2331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07f4094e-5d71-4582-8bcf-8418e6093e04}" enabled="1" method="Privileged" siteId="{e64eed3b-130b-4001-b50d-f867ed31868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Marlink_Manual_Proposal_Template_8Feb2016</Template>
  <TotalTime>148</TotalTime>
  <Pages>20</Pages>
  <Words>3758</Words>
  <Characters>21423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Marlink</vt:lpstr>
    </vt:vector>
  </TitlesOfParts>
  <Company>Marlink</Company>
  <LinksUpToDate>false</LinksUpToDate>
  <CharactersWithSpaces>25131</CharactersWithSpaces>
  <SharedDoc>false</SharedDoc>
  <HLinks>
    <vt:vector size="96" baseType="variant">
      <vt:variant>
        <vt:i4>6160447</vt:i4>
      </vt:variant>
      <vt:variant>
        <vt:i4>92</vt:i4>
      </vt:variant>
      <vt:variant>
        <vt:i4>0</vt:i4>
      </vt:variant>
      <vt:variant>
        <vt:i4>5</vt:i4>
      </vt:variant>
      <vt:variant>
        <vt:lpwstr>mailto:katrin.salzenberg@marlink.com</vt:lpwstr>
      </vt:variant>
      <vt:variant>
        <vt:lpwstr/>
      </vt:variant>
      <vt:variant>
        <vt:i4>6160447</vt:i4>
      </vt:variant>
      <vt:variant>
        <vt:i4>89</vt:i4>
      </vt:variant>
      <vt:variant>
        <vt:i4>0</vt:i4>
      </vt:variant>
      <vt:variant>
        <vt:i4>5</vt:i4>
      </vt:variant>
      <vt:variant>
        <vt:lpwstr>mailto:katrin.salzenberg@marlink.com</vt:lpwstr>
      </vt:variant>
      <vt:variant>
        <vt:lpwstr/>
      </vt:variant>
      <vt:variant>
        <vt:i4>1179707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_Toc442685528</vt:lpwstr>
      </vt:variant>
      <vt:variant>
        <vt:i4>1179707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_Toc442685527</vt:lpwstr>
      </vt:variant>
      <vt:variant>
        <vt:i4>1179707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_Toc442685526</vt:lpwstr>
      </vt:variant>
      <vt:variant>
        <vt:i4>1179707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_Toc442685525</vt:lpwstr>
      </vt:variant>
      <vt:variant>
        <vt:i4>1179707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_Toc442685524</vt:lpwstr>
      </vt:variant>
      <vt:variant>
        <vt:i4>1179707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_Toc442685523</vt:lpwstr>
      </vt:variant>
      <vt:variant>
        <vt:i4>1179707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_Toc442685522</vt:lpwstr>
      </vt:variant>
      <vt:variant>
        <vt:i4>1179707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_Toc442685521</vt:lpwstr>
      </vt:variant>
      <vt:variant>
        <vt:i4>1179707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_Toc442685520</vt:lpwstr>
      </vt:variant>
      <vt:variant>
        <vt:i4>1114171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_Toc442685519</vt:lpwstr>
      </vt:variant>
      <vt:variant>
        <vt:i4>1114171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_Toc442685518</vt:lpwstr>
      </vt:variant>
      <vt:variant>
        <vt:i4>1114171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_Toc442685517</vt:lpwstr>
      </vt:variant>
      <vt:variant>
        <vt:i4>1114171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_Toc442685516</vt:lpwstr>
      </vt:variant>
      <vt:variant>
        <vt:i4>1114171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_Toc442685515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Marlink</dc:title>
  <dc:subject/>
  <dc:creator>Markus Tebel</dc:creator>
  <cp:keywords>Version 2.0</cp:keywords>
  <dc:description>XChange Advanced Configuration Document</dc:description>
  <cp:lastModifiedBy>SI, Guanglin</cp:lastModifiedBy>
  <cp:revision>12</cp:revision>
  <cp:lastPrinted>2024-02-20T09:14:00Z</cp:lastPrinted>
  <dcterms:created xsi:type="dcterms:W3CDTF">2024-03-12T03:06:00Z</dcterms:created>
  <dcterms:modified xsi:type="dcterms:W3CDTF">2024-03-12T05:32:00Z</dcterms:modified>
  <cp:contentStatus>Approved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0x0101004490A5B0D7946344B84FF355A0B080B7</vt:lpwstr>
  </property>
  <property fmtid="{D5CDD505-2E9C-101B-9397-08002B2CF9AE}" pid="3" name="MSIP_Label_07f4094e-5d71-4582-8bcf-8418e6093e04_Enabled">
    <vt:lpwstr>True</vt:lpwstr>
  </property>
  <property fmtid="{D5CDD505-2E9C-101B-9397-08002B2CF9AE}" pid="4" name="MSIP_Label_07f4094e-5d71-4582-8bcf-8418e6093e04_SiteId">
    <vt:lpwstr>e64eed3b-130b-4001-b50d-f867ed318682</vt:lpwstr>
  </property>
  <property fmtid="{D5CDD505-2E9C-101B-9397-08002B2CF9AE}" pid="5" name="MSIP_Label_07f4094e-5d71-4582-8bcf-8418e6093e04_SetDate">
    <vt:lpwstr>2018-12-07T07:32:00.8918707Z</vt:lpwstr>
  </property>
  <property fmtid="{D5CDD505-2E9C-101B-9397-08002B2CF9AE}" pid="6" name="MSIP_Label_07f4094e-5d71-4582-8bcf-8418e6093e04_Name">
    <vt:lpwstr>Standard</vt:lpwstr>
  </property>
  <property fmtid="{D5CDD505-2E9C-101B-9397-08002B2CF9AE}" pid="7" name="MSIP_Label_07f4094e-5d71-4582-8bcf-8418e6093e04_Extended_MSFT_Method">
    <vt:lpwstr>Automatic</vt:lpwstr>
  </property>
  <property fmtid="{D5CDD505-2E9C-101B-9397-08002B2CF9AE}" pid="8" name="Sensitivity">
    <vt:lpwstr>Standard</vt:lpwstr>
  </property>
  <property fmtid="{D5CDD505-2E9C-101B-9397-08002B2CF9AE}" pid="9" name="MediaServiceImageTags">
    <vt:lpwstr/>
  </property>
</Properties>
</file>